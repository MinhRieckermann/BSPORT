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C4" w:rsidRPr="00C5255B" w:rsidRDefault="00EE24C4" w:rsidP="00202332">
      <w:pPr>
        <w:rPr>
          <w:rFonts w:cs="Arial"/>
        </w:rPr>
      </w:pPr>
      <w:bookmarkStart w:id="0" w:name="_Hlk482380581"/>
      <w:bookmarkEnd w:id="0"/>
    </w:p>
    <w:p w:rsidR="00EE24C4" w:rsidRPr="00C5255B" w:rsidRDefault="00EE24C4" w:rsidP="00202332">
      <w:pPr>
        <w:rPr>
          <w:rFonts w:cs="Arial"/>
        </w:rPr>
      </w:pPr>
    </w:p>
    <w:p w:rsidR="00EE24C4" w:rsidRPr="00C5255B" w:rsidRDefault="00EE24C4" w:rsidP="0016213A">
      <w:pPr>
        <w:jc w:val="right"/>
        <w:rPr>
          <w:rFonts w:cs="Arial"/>
        </w:rPr>
      </w:pPr>
    </w:p>
    <w:p w:rsidR="00EE24C4" w:rsidRPr="00C5255B" w:rsidRDefault="00EA5B4C" w:rsidP="0016213A">
      <w:pPr>
        <w:jc w:val="right"/>
        <w:rPr>
          <w:rFonts w:cs="Arial"/>
        </w:rPr>
      </w:pPr>
      <w:proofErr w:type="spellStart"/>
      <w:r>
        <w:rPr>
          <w:rFonts w:cs="Arial"/>
        </w:rPr>
        <w:t>BSPortTeam</w:t>
      </w:r>
      <w:proofErr w:type="spellEnd"/>
    </w:p>
    <w:p w:rsidR="00EE24C4" w:rsidRPr="00FA354A" w:rsidRDefault="00AD5BDD" w:rsidP="0016213A">
      <w:pPr>
        <w:jc w:val="right"/>
        <w:rPr>
          <w:rFonts w:cs="Arial"/>
        </w:rPr>
      </w:pPr>
      <w:r w:rsidRPr="00FA354A">
        <w:rPr>
          <w:rFonts w:cs="Arial"/>
          <w:noProof/>
          <w:lang w:val="en-US" w:eastAsia="en-US"/>
        </w:rPr>
        <mc:AlternateContent>
          <mc:Choice Requires="wps">
            <w:drawing>
              <wp:anchor distT="0" distB="0" distL="114300" distR="114300" simplePos="0" relativeHeight="251657728" behindDoc="0" locked="0" layoutInCell="1" allowOverlap="1" wp14:anchorId="05542336" wp14:editId="07D7888A">
                <wp:simplePos x="0" y="0"/>
                <wp:positionH relativeFrom="column">
                  <wp:posOffset>2408555</wp:posOffset>
                </wp:positionH>
                <wp:positionV relativeFrom="paragraph">
                  <wp:posOffset>77470</wp:posOffset>
                </wp:positionV>
                <wp:extent cx="3533775" cy="0"/>
                <wp:effectExtent l="0" t="19050" r="9525" b="1905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3775"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185520" id="Line 7"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5pt,6.1pt" to="467.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" strokecolor="#fc0" strokeweight="3pt"/>
            </w:pict>
          </mc:Fallback>
        </mc:AlternateContent>
      </w:r>
    </w:p>
    <w:p w:rsidR="00EE24C4" w:rsidRPr="00FA354A" w:rsidRDefault="00CA70C1" w:rsidP="00202332">
      <w:pPr>
        <w:pStyle w:val="ProposalTitleRight"/>
        <w:rPr>
          <w:rFonts w:cs="Arial"/>
        </w:rPr>
      </w:pPr>
      <w:r w:rsidRPr="00FA354A">
        <w:fldChar w:fldCharType="begin"/>
      </w:r>
      <w:r w:rsidRPr="00FA354A">
        <w:rPr>
          <w:rFonts w:cs="Arial"/>
        </w:rPr>
        <w:instrText xml:space="preserve"> TITLE   \* MERGEFORMAT </w:instrText>
      </w:r>
      <w:r w:rsidRPr="00FA354A">
        <w:fldChar w:fldCharType="separate"/>
      </w:r>
      <w:r w:rsidR="00A435C1" w:rsidRPr="00FA354A">
        <w:rPr>
          <w:rStyle w:val="Heading"/>
          <w:rFonts w:cs="Arial"/>
          <w:b/>
          <w:bCs/>
          <w:sz w:val="36"/>
          <w:szCs w:val="36"/>
        </w:rPr>
        <w:t>Use Case Description</w:t>
      </w:r>
      <w:r w:rsidRPr="00FA354A">
        <w:rPr>
          <w:rStyle w:val="Heading"/>
          <w:rFonts w:cs="Arial"/>
          <w:b/>
          <w:bCs/>
          <w:sz w:val="36"/>
          <w:szCs w:val="36"/>
        </w:rPr>
        <w:fldChar w:fldCharType="end"/>
      </w:r>
    </w:p>
    <w:p w:rsidR="00EE24C4" w:rsidRPr="00FA354A" w:rsidRDefault="00EE24C4" w:rsidP="00F34AEB">
      <w:pPr>
        <w:jc w:val="right"/>
        <w:rPr>
          <w:rFonts w:cs="Arial"/>
          <w:i/>
          <w:iCs/>
          <w:szCs w:val="22"/>
        </w:rPr>
      </w:pPr>
    </w:p>
    <w:p w:rsidR="00EE24C4" w:rsidRPr="00FA354A" w:rsidRDefault="00EE24C4" w:rsidP="00F34AEB">
      <w:pPr>
        <w:jc w:val="right"/>
        <w:rPr>
          <w:rFonts w:cs="Arial"/>
        </w:rPr>
      </w:pPr>
    </w:p>
    <w:p w:rsidR="00EE24C4" w:rsidRPr="00FA354A" w:rsidRDefault="00EE24C4" w:rsidP="00F34AEB">
      <w:pPr>
        <w:jc w:val="right"/>
        <w:rPr>
          <w:rFonts w:cs="Arial"/>
        </w:rPr>
      </w:pPr>
    </w:p>
    <w:p w:rsidR="00EE24C4" w:rsidRPr="00FA354A" w:rsidRDefault="00EE24C4" w:rsidP="00F34AEB">
      <w:pPr>
        <w:jc w:val="right"/>
        <w:rPr>
          <w:rFonts w:cs="Arial"/>
        </w:rPr>
      </w:pPr>
    </w:p>
    <w:p w:rsidR="00EE24C4" w:rsidRPr="00FA354A" w:rsidRDefault="00EE24C4" w:rsidP="00F34AEB">
      <w:pPr>
        <w:jc w:val="right"/>
        <w:rPr>
          <w:rFonts w:cs="Arial"/>
        </w:rPr>
      </w:pPr>
    </w:p>
    <w:p w:rsidR="00EE24C4" w:rsidRPr="00FA354A" w:rsidRDefault="00EE24C4" w:rsidP="009B0B0D">
      <w:pPr>
        <w:pStyle w:val="Guide"/>
        <w:rPr>
          <w:rFonts w:cs="Arial"/>
          <w:szCs w:val="22"/>
        </w:rPr>
      </w:pPr>
    </w:p>
    <w:p w:rsidR="00B71A32" w:rsidRPr="00FA354A" w:rsidRDefault="00B71A32" w:rsidP="009B0B0D">
      <w:pPr>
        <w:pStyle w:val="Guide"/>
        <w:rPr>
          <w:rFonts w:cs="Arial"/>
          <w:szCs w:val="22"/>
        </w:rPr>
      </w:pPr>
    </w:p>
    <w:p w:rsidR="00EE24C4" w:rsidRPr="00FA354A" w:rsidRDefault="00EE24C4" w:rsidP="00202332">
      <w:pPr>
        <w:rPr>
          <w:rFonts w:cs="Arial"/>
          <w:szCs w:val="22"/>
        </w:rPr>
      </w:pPr>
    </w:p>
    <w:p w:rsidR="00EE24C4" w:rsidRPr="00FA354A" w:rsidRDefault="00EE24C4" w:rsidP="0081095A">
      <w:pPr>
        <w:pStyle w:val="Bold"/>
        <w:rPr>
          <w:rFonts w:cs="Arial"/>
        </w:rPr>
      </w:pPr>
      <w:r w:rsidRPr="00FA354A">
        <w:rPr>
          <w:rFonts w:cs="Arial"/>
        </w:rPr>
        <w:t xml:space="preserve">Version </w:t>
      </w:r>
      <w:r w:rsidR="00C0572D">
        <w:rPr>
          <w:rFonts w:cs="Arial"/>
        </w:rPr>
        <w:t>0</w:t>
      </w:r>
      <w:r w:rsidR="00636777">
        <w:rPr>
          <w:rFonts w:cs="Arial"/>
        </w:rPr>
        <w:t>.</w:t>
      </w:r>
      <w:r w:rsidR="00FD305A">
        <w:rPr>
          <w:rFonts w:cs="Arial"/>
        </w:rPr>
        <w:t>1</w:t>
      </w:r>
    </w:p>
    <w:p w:rsidR="00EE24C4" w:rsidRPr="00FA354A" w:rsidRDefault="00EE24C4" w:rsidP="0081095A">
      <w:pPr>
        <w:jc w:val="right"/>
        <w:rPr>
          <w:rFonts w:cs="Arial"/>
        </w:rPr>
      </w:pPr>
    </w:p>
    <w:p w:rsidR="00EE24C4" w:rsidRPr="00FA354A" w:rsidRDefault="00EE24C4" w:rsidP="0016213A">
      <w:pPr>
        <w:jc w:val="right"/>
        <w:rPr>
          <w:rFonts w:cs="Arial"/>
        </w:rPr>
      </w:pPr>
    </w:p>
    <w:p w:rsidR="00EE24C4" w:rsidRPr="00FA354A" w:rsidRDefault="00EE24C4" w:rsidP="00E712D5">
      <w:pPr>
        <w:pStyle w:val="Bold"/>
        <w:rPr>
          <w:rFonts w:cs="Arial"/>
        </w:rPr>
      </w:pPr>
      <w:r w:rsidRPr="00E712D5">
        <w:rPr>
          <w:rFonts w:cs="Arial"/>
        </w:rPr>
        <w:fldChar w:fldCharType="begin"/>
      </w:r>
      <w:r w:rsidRPr="00E712D5">
        <w:rPr>
          <w:rFonts w:cs="Arial"/>
        </w:rPr>
        <w:instrText xml:space="preserve"> SAVEDATE  \@ "d MMMM yyyy"  \* MERGEFORMAT </w:instrText>
      </w:r>
      <w:r w:rsidRPr="00E712D5">
        <w:rPr>
          <w:rFonts w:cs="Arial"/>
        </w:rPr>
        <w:fldChar w:fldCharType="separate"/>
      </w:r>
      <w:r w:rsidR="00094989">
        <w:rPr>
          <w:rFonts w:cs="Arial"/>
          <w:noProof/>
        </w:rPr>
        <w:t>20 May 2017</w:t>
      </w:r>
      <w:r w:rsidRPr="00E712D5">
        <w:rPr>
          <w:rFonts w:cs="Arial"/>
        </w:rPr>
        <w:fldChar w:fldCharType="end"/>
      </w:r>
      <w:r w:rsidR="008E33A9">
        <w:rPr>
          <w:rFonts w:cs="Arial"/>
        </w:rPr>
        <w:t>7</w:t>
      </w:r>
    </w:p>
    <w:p w:rsidR="00EE24C4" w:rsidRPr="00FA354A" w:rsidRDefault="00EE24C4" w:rsidP="00202332">
      <w:pPr>
        <w:pStyle w:val="Style8ptGray-50RightBefore0ptAfter0pt"/>
        <w:rPr>
          <w:rFonts w:cs="Arial"/>
        </w:rPr>
      </w:pPr>
    </w:p>
    <w:p w:rsidR="002A7B56" w:rsidRPr="00FA354A" w:rsidRDefault="002A7B56" w:rsidP="00202332">
      <w:pPr>
        <w:pStyle w:val="Style8ptGray-50RightBefore0ptAfter0pt"/>
        <w:rPr>
          <w:rFonts w:cs="Arial"/>
        </w:rPr>
      </w:pPr>
    </w:p>
    <w:p w:rsidR="00EE24C4" w:rsidRPr="00FA354A" w:rsidRDefault="00EE24C4" w:rsidP="00202332">
      <w:pPr>
        <w:pStyle w:val="Style8ptGray-50RightBefore0ptAfter0pt"/>
        <w:rPr>
          <w:rFonts w:cs="Arial"/>
        </w:rPr>
      </w:pPr>
    </w:p>
    <w:p w:rsidR="00EE24C4" w:rsidRPr="00FA354A" w:rsidRDefault="00EE24C4" w:rsidP="00202332">
      <w:pPr>
        <w:pStyle w:val="Style8ptGray-50RightBefore0ptAfter0pt"/>
        <w:rPr>
          <w:rFonts w:cs="Arial"/>
        </w:rPr>
      </w:pPr>
    </w:p>
    <w:p w:rsidR="00EE24C4" w:rsidRPr="00FA354A" w:rsidRDefault="00EE24C4" w:rsidP="00202332">
      <w:pPr>
        <w:pStyle w:val="Style8ptGray-50RightBefore0ptAfter0pt"/>
        <w:rPr>
          <w:rFonts w:cs="Arial"/>
        </w:rPr>
      </w:pPr>
    </w:p>
    <w:p w:rsidR="0059552B" w:rsidRDefault="0059552B" w:rsidP="00202332">
      <w:pPr>
        <w:pStyle w:val="Style8ptGray-50RightBefore0ptAfter0pt"/>
        <w:rPr>
          <w:rFonts w:cs="Arial"/>
        </w:rPr>
      </w:pPr>
    </w:p>
    <w:p w:rsidR="0059552B" w:rsidRDefault="0059552B" w:rsidP="00202332">
      <w:pPr>
        <w:pStyle w:val="Style8ptGray-50RightBefore0ptAfter0pt"/>
        <w:rPr>
          <w:rFonts w:cs="Arial"/>
        </w:rPr>
      </w:pPr>
    </w:p>
    <w:p w:rsidR="0059552B" w:rsidRDefault="0059552B" w:rsidP="00202332">
      <w:pPr>
        <w:pStyle w:val="Style8ptGray-50RightBefore0ptAfter0pt"/>
        <w:rPr>
          <w:rFonts w:cs="Arial"/>
        </w:rPr>
      </w:pPr>
    </w:p>
    <w:p w:rsidR="0059552B" w:rsidRDefault="0059552B">
      <w:pPr>
        <w:spacing w:before="0" w:after="0"/>
        <w:jc w:val="left"/>
        <w:rPr>
          <w:rStyle w:val="Heading"/>
          <w:rFonts w:cs="Arial"/>
          <w:sz w:val="22"/>
          <w:szCs w:val="22"/>
        </w:rPr>
      </w:pPr>
      <w:r>
        <w:rPr>
          <w:rStyle w:val="Heading"/>
          <w:rFonts w:cs="Arial"/>
          <w:sz w:val="22"/>
          <w:szCs w:val="22"/>
        </w:rPr>
        <w:br w:type="page"/>
      </w:r>
    </w:p>
    <w:p w:rsidR="00EE24C4" w:rsidRPr="00FA354A" w:rsidRDefault="00EE24C4" w:rsidP="00D10C44">
      <w:pPr>
        <w:rPr>
          <w:rStyle w:val="Heading"/>
          <w:rFonts w:cs="Arial"/>
          <w:sz w:val="22"/>
          <w:szCs w:val="22"/>
        </w:rPr>
      </w:pPr>
      <w:r w:rsidRPr="00FA354A">
        <w:rPr>
          <w:rStyle w:val="Heading"/>
          <w:rFonts w:cs="Arial"/>
          <w:sz w:val="22"/>
          <w:szCs w:val="22"/>
        </w:rPr>
        <w:lastRenderedPageBreak/>
        <w:t>RECORD OF CHANGE</w:t>
      </w:r>
    </w:p>
    <w:p w:rsidR="00EE24C4" w:rsidRPr="00FA354A" w:rsidRDefault="00EE24C4" w:rsidP="002A320B">
      <w:pPr>
        <w:pStyle w:val="Heading2intro"/>
        <w:rPr>
          <w:rFonts w:cs="Arial"/>
          <w:sz w:val="22"/>
          <w:szCs w:val="22"/>
        </w:rPr>
      </w:pPr>
      <w:r w:rsidRPr="00FA354A">
        <w:rPr>
          <w:rFonts w:cs="Arial"/>
          <w:sz w:val="22"/>
          <w:szCs w:val="22"/>
        </w:rPr>
        <w:t>History of Amendments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0"/>
        <w:gridCol w:w="990"/>
        <w:gridCol w:w="1231"/>
        <w:gridCol w:w="4205"/>
        <w:gridCol w:w="1570"/>
      </w:tblGrid>
      <w:tr w:rsidR="00EE24C4" w:rsidRPr="00FA354A" w:rsidTr="008E33A9">
        <w:trPr>
          <w:trHeight w:val="625"/>
          <w:jc w:val="center"/>
        </w:trPr>
        <w:tc>
          <w:tcPr>
            <w:tcW w:w="1639" w:type="dxa"/>
            <w:shd w:val="clear" w:color="auto" w:fill="FF0000"/>
          </w:tcPr>
          <w:p w:rsidR="00EE24C4" w:rsidRPr="00FA354A" w:rsidRDefault="00EE24C4" w:rsidP="002359E9">
            <w:pPr>
              <w:pStyle w:val="BodyText1"/>
              <w:ind w:left="0"/>
              <w:jc w:val="left"/>
              <w:rPr>
                <w:rFonts w:cs="Arial"/>
                <w:b/>
                <w:bCs/>
                <w:color w:val="FFFFFF"/>
              </w:rPr>
            </w:pPr>
            <w:r w:rsidRPr="00FA354A">
              <w:rPr>
                <w:rFonts w:cs="Arial"/>
                <w:b/>
                <w:bCs/>
                <w:color w:val="FFFFFF"/>
              </w:rPr>
              <w:t>Date</w:t>
            </w:r>
          </w:p>
        </w:tc>
        <w:tc>
          <w:tcPr>
            <w:tcW w:w="990" w:type="dxa"/>
            <w:shd w:val="clear" w:color="auto" w:fill="FF0000"/>
          </w:tcPr>
          <w:p w:rsidR="00EE24C4" w:rsidRPr="00FA354A" w:rsidRDefault="00EE24C4" w:rsidP="002359E9">
            <w:pPr>
              <w:pStyle w:val="BodyText1"/>
              <w:ind w:left="0"/>
              <w:jc w:val="left"/>
              <w:rPr>
                <w:rFonts w:cs="Arial"/>
                <w:b/>
                <w:bCs/>
                <w:color w:val="FFFFFF"/>
              </w:rPr>
            </w:pPr>
            <w:r w:rsidRPr="00FA354A">
              <w:rPr>
                <w:rFonts w:cs="Arial"/>
                <w:b/>
                <w:bCs/>
                <w:color w:val="FFFFFF"/>
              </w:rPr>
              <w:t>Version</w:t>
            </w:r>
          </w:p>
        </w:tc>
        <w:tc>
          <w:tcPr>
            <w:tcW w:w="1231" w:type="dxa"/>
            <w:shd w:val="clear" w:color="auto" w:fill="FF0000"/>
          </w:tcPr>
          <w:p w:rsidR="00EE24C4" w:rsidRPr="00FA354A" w:rsidRDefault="00EE24C4" w:rsidP="002359E9">
            <w:pPr>
              <w:pStyle w:val="BodyText1"/>
              <w:ind w:left="0"/>
              <w:jc w:val="left"/>
              <w:rPr>
                <w:rFonts w:cs="Arial"/>
                <w:b/>
                <w:bCs/>
                <w:color w:val="FFFFFF"/>
              </w:rPr>
            </w:pPr>
            <w:r w:rsidRPr="00FA354A">
              <w:rPr>
                <w:rFonts w:cs="Arial"/>
                <w:b/>
                <w:bCs/>
                <w:color w:val="FFFFFF"/>
              </w:rPr>
              <w:t>Modified Section</w:t>
            </w:r>
          </w:p>
        </w:tc>
        <w:tc>
          <w:tcPr>
            <w:tcW w:w="4205" w:type="dxa"/>
            <w:shd w:val="clear" w:color="auto" w:fill="FF0000"/>
          </w:tcPr>
          <w:p w:rsidR="00EE24C4" w:rsidRPr="00FA354A" w:rsidRDefault="00EE24C4" w:rsidP="002359E9">
            <w:pPr>
              <w:pStyle w:val="BodyText1"/>
              <w:ind w:left="0"/>
              <w:jc w:val="left"/>
              <w:rPr>
                <w:rFonts w:cs="Arial"/>
                <w:b/>
                <w:bCs/>
                <w:color w:val="FFFFFF"/>
              </w:rPr>
            </w:pPr>
            <w:r w:rsidRPr="00FA354A">
              <w:rPr>
                <w:rFonts w:cs="Arial"/>
                <w:b/>
                <w:bCs/>
                <w:color w:val="FFFFFF"/>
              </w:rPr>
              <w:t>Summary of Change</w:t>
            </w:r>
          </w:p>
        </w:tc>
        <w:tc>
          <w:tcPr>
            <w:tcW w:w="1570" w:type="dxa"/>
            <w:shd w:val="clear" w:color="auto" w:fill="FF0000"/>
          </w:tcPr>
          <w:p w:rsidR="00EE24C4" w:rsidRPr="00FA354A" w:rsidRDefault="00EE24C4" w:rsidP="002359E9">
            <w:pPr>
              <w:pStyle w:val="BodyText1"/>
              <w:ind w:left="0"/>
              <w:jc w:val="left"/>
              <w:rPr>
                <w:rFonts w:cs="Arial"/>
                <w:b/>
                <w:bCs/>
                <w:color w:val="FFFFFF"/>
              </w:rPr>
            </w:pPr>
            <w:r w:rsidRPr="00FA354A">
              <w:rPr>
                <w:rFonts w:cs="Arial"/>
                <w:b/>
                <w:bCs/>
                <w:color w:val="FFFFFF"/>
              </w:rPr>
              <w:t>Author</w:t>
            </w:r>
          </w:p>
        </w:tc>
      </w:tr>
      <w:tr w:rsidR="00695141" w:rsidRPr="00352DCA" w:rsidTr="008E33A9">
        <w:trPr>
          <w:jc w:val="center"/>
        </w:trPr>
        <w:tc>
          <w:tcPr>
            <w:tcW w:w="1639" w:type="dxa"/>
          </w:tcPr>
          <w:p w:rsidR="00695141" w:rsidRPr="00465187" w:rsidRDefault="008E33A9" w:rsidP="002359E9">
            <w:pPr>
              <w:pStyle w:val="TableContents"/>
              <w:jc w:val="left"/>
              <w:rPr>
                <w:rFonts w:cs="Arial"/>
                <w:color w:val="00362E"/>
                <w:sz w:val="20"/>
                <w:szCs w:val="20"/>
              </w:rPr>
            </w:pPr>
            <w:r>
              <w:rPr>
                <w:rFonts w:cs="Arial"/>
                <w:color w:val="00362E"/>
                <w:sz w:val="20"/>
                <w:szCs w:val="20"/>
              </w:rPr>
              <w:t>11/01/2017</w:t>
            </w:r>
          </w:p>
        </w:tc>
        <w:tc>
          <w:tcPr>
            <w:tcW w:w="990" w:type="dxa"/>
          </w:tcPr>
          <w:p w:rsidR="00695141" w:rsidRPr="00465187" w:rsidRDefault="00695141" w:rsidP="00FD305A">
            <w:pPr>
              <w:pStyle w:val="TableContents"/>
              <w:jc w:val="left"/>
              <w:rPr>
                <w:rFonts w:cs="Arial"/>
                <w:color w:val="00362E"/>
                <w:sz w:val="20"/>
                <w:szCs w:val="20"/>
              </w:rPr>
            </w:pPr>
            <w:r w:rsidRPr="00465187">
              <w:rPr>
                <w:rFonts w:cs="Arial"/>
                <w:color w:val="00362E"/>
                <w:sz w:val="20"/>
                <w:szCs w:val="20"/>
              </w:rPr>
              <w:t>0.1</w:t>
            </w:r>
          </w:p>
        </w:tc>
        <w:tc>
          <w:tcPr>
            <w:tcW w:w="1231" w:type="dxa"/>
          </w:tcPr>
          <w:p w:rsidR="00695141" w:rsidRPr="00465187" w:rsidRDefault="00695141" w:rsidP="00FD305A">
            <w:pPr>
              <w:pStyle w:val="TableContents"/>
              <w:jc w:val="left"/>
              <w:rPr>
                <w:rFonts w:cs="Arial"/>
                <w:color w:val="00362E"/>
                <w:sz w:val="20"/>
                <w:szCs w:val="20"/>
              </w:rPr>
            </w:pPr>
            <w:r w:rsidRPr="00465187">
              <w:rPr>
                <w:rFonts w:cs="Arial"/>
                <w:color w:val="00362E"/>
                <w:sz w:val="20"/>
                <w:szCs w:val="20"/>
              </w:rPr>
              <w:t>All</w:t>
            </w:r>
          </w:p>
        </w:tc>
        <w:tc>
          <w:tcPr>
            <w:tcW w:w="4205" w:type="dxa"/>
          </w:tcPr>
          <w:p w:rsidR="00695141" w:rsidRPr="00465187" w:rsidRDefault="00EE4CDA" w:rsidP="00FD305A">
            <w:pPr>
              <w:pStyle w:val="TableContents"/>
              <w:jc w:val="left"/>
              <w:rPr>
                <w:rFonts w:cs="Arial"/>
                <w:color w:val="00362E"/>
                <w:sz w:val="20"/>
                <w:szCs w:val="20"/>
              </w:rPr>
            </w:pPr>
            <w:r w:rsidRPr="00465187">
              <w:rPr>
                <w:rFonts w:cs="Arial"/>
                <w:color w:val="00362E"/>
                <w:sz w:val="20"/>
                <w:szCs w:val="20"/>
              </w:rPr>
              <w:t>Initial version</w:t>
            </w:r>
          </w:p>
        </w:tc>
        <w:tc>
          <w:tcPr>
            <w:tcW w:w="1570" w:type="dxa"/>
          </w:tcPr>
          <w:p w:rsidR="00695141" w:rsidRPr="00465187" w:rsidRDefault="008E33A9" w:rsidP="008D0401">
            <w:pPr>
              <w:pStyle w:val="TableContents"/>
              <w:rPr>
                <w:rFonts w:cs="Arial"/>
                <w:color w:val="00362E"/>
                <w:sz w:val="20"/>
                <w:szCs w:val="20"/>
              </w:rPr>
            </w:pPr>
            <w:proofErr w:type="spellStart"/>
            <w:r>
              <w:rPr>
                <w:rFonts w:cs="Arial"/>
                <w:color w:val="00362E"/>
                <w:sz w:val="20"/>
                <w:szCs w:val="20"/>
              </w:rPr>
              <w:t>L</w:t>
            </w:r>
            <w:r w:rsidR="00EA5B4C">
              <w:rPr>
                <w:rFonts w:cs="Arial"/>
                <w:color w:val="00362E"/>
                <w:sz w:val="20"/>
                <w:szCs w:val="20"/>
              </w:rPr>
              <w:t>inh.</w:t>
            </w:r>
            <w:r>
              <w:rPr>
                <w:rFonts w:cs="Arial"/>
                <w:color w:val="00362E"/>
                <w:sz w:val="20"/>
                <w:szCs w:val="20"/>
              </w:rPr>
              <w:t>H</w:t>
            </w:r>
            <w:proofErr w:type="spellEnd"/>
          </w:p>
        </w:tc>
      </w:tr>
      <w:tr w:rsidR="00925449" w:rsidRPr="00FA354A" w:rsidTr="008E33A9">
        <w:trPr>
          <w:jc w:val="center"/>
        </w:trPr>
        <w:tc>
          <w:tcPr>
            <w:tcW w:w="1639" w:type="dxa"/>
          </w:tcPr>
          <w:p w:rsidR="00925449" w:rsidRPr="00FA354A" w:rsidRDefault="00925449" w:rsidP="002359E9">
            <w:pPr>
              <w:pStyle w:val="TableContents"/>
              <w:jc w:val="left"/>
              <w:rPr>
                <w:rFonts w:cs="Arial"/>
                <w:sz w:val="20"/>
                <w:szCs w:val="20"/>
              </w:rPr>
            </w:pPr>
          </w:p>
        </w:tc>
        <w:tc>
          <w:tcPr>
            <w:tcW w:w="990" w:type="dxa"/>
          </w:tcPr>
          <w:p w:rsidR="00925449" w:rsidRPr="00FA354A" w:rsidRDefault="00925449" w:rsidP="002359E9">
            <w:pPr>
              <w:pStyle w:val="TableContents"/>
              <w:jc w:val="left"/>
              <w:rPr>
                <w:rFonts w:cs="Arial"/>
                <w:sz w:val="20"/>
                <w:szCs w:val="20"/>
              </w:rPr>
            </w:pPr>
          </w:p>
        </w:tc>
        <w:tc>
          <w:tcPr>
            <w:tcW w:w="1231" w:type="dxa"/>
          </w:tcPr>
          <w:p w:rsidR="00925449" w:rsidRPr="00FA354A" w:rsidRDefault="00925449" w:rsidP="002359E9">
            <w:pPr>
              <w:pStyle w:val="TableContents"/>
              <w:jc w:val="left"/>
              <w:rPr>
                <w:rFonts w:cs="Arial"/>
                <w:sz w:val="20"/>
                <w:szCs w:val="20"/>
              </w:rPr>
            </w:pPr>
          </w:p>
        </w:tc>
        <w:tc>
          <w:tcPr>
            <w:tcW w:w="4205" w:type="dxa"/>
          </w:tcPr>
          <w:p w:rsidR="00925449" w:rsidRPr="00FA354A" w:rsidRDefault="00925449" w:rsidP="002359E9">
            <w:pPr>
              <w:pStyle w:val="TableContents"/>
              <w:jc w:val="left"/>
              <w:rPr>
                <w:rFonts w:cs="Arial"/>
                <w:sz w:val="20"/>
                <w:szCs w:val="20"/>
              </w:rPr>
            </w:pPr>
          </w:p>
        </w:tc>
        <w:tc>
          <w:tcPr>
            <w:tcW w:w="1570" w:type="dxa"/>
          </w:tcPr>
          <w:p w:rsidR="00925449" w:rsidRPr="00FA354A" w:rsidRDefault="00925449" w:rsidP="002359E9">
            <w:pPr>
              <w:pStyle w:val="TableContents"/>
              <w:jc w:val="left"/>
              <w:rPr>
                <w:rFonts w:cs="Arial"/>
                <w:sz w:val="20"/>
                <w:szCs w:val="20"/>
              </w:rPr>
            </w:pPr>
          </w:p>
        </w:tc>
      </w:tr>
      <w:tr w:rsidR="006E0A1F" w:rsidRPr="00FA354A" w:rsidTr="008E33A9">
        <w:trPr>
          <w:jc w:val="center"/>
        </w:trPr>
        <w:tc>
          <w:tcPr>
            <w:tcW w:w="1639" w:type="dxa"/>
          </w:tcPr>
          <w:p w:rsidR="006E0A1F" w:rsidRPr="00FA354A" w:rsidRDefault="006E0A1F" w:rsidP="002359E9">
            <w:pPr>
              <w:pStyle w:val="TableContents"/>
              <w:jc w:val="left"/>
              <w:rPr>
                <w:rFonts w:cs="Arial"/>
                <w:sz w:val="20"/>
                <w:szCs w:val="20"/>
              </w:rPr>
            </w:pPr>
          </w:p>
        </w:tc>
        <w:tc>
          <w:tcPr>
            <w:tcW w:w="990" w:type="dxa"/>
          </w:tcPr>
          <w:p w:rsidR="006E0A1F" w:rsidRPr="00FA354A" w:rsidRDefault="006E0A1F" w:rsidP="002359E9">
            <w:pPr>
              <w:pStyle w:val="TableContents"/>
              <w:jc w:val="left"/>
              <w:rPr>
                <w:rFonts w:cs="Arial"/>
                <w:sz w:val="20"/>
                <w:szCs w:val="20"/>
              </w:rPr>
            </w:pPr>
          </w:p>
        </w:tc>
        <w:tc>
          <w:tcPr>
            <w:tcW w:w="1231" w:type="dxa"/>
          </w:tcPr>
          <w:p w:rsidR="006E0A1F" w:rsidRPr="00FA354A" w:rsidRDefault="006E0A1F" w:rsidP="002359E9">
            <w:pPr>
              <w:pStyle w:val="TableContents"/>
              <w:jc w:val="left"/>
              <w:rPr>
                <w:rFonts w:cs="Arial"/>
                <w:sz w:val="20"/>
                <w:szCs w:val="20"/>
              </w:rPr>
            </w:pPr>
          </w:p>
        </w:tc>
        <w:tc>
          <w:tcPr>
            <w:tcW w:w="4205" w:type="dxa"/>
          </w:tcPr>
          <w:p w:rsidR="006E0A1F" w:rsidRPr="00FA354A" w:rsidRDefault="006E0A1F" w:rsidP="002359E9">
            <w:pPr>
              <w:pStyle w:val="TableContents"/>
              <w:jc w:val="left"/>
              <w:rPr>
                <w:rFonts w:cs="Arial"/>
                <w:sz w:val="20"/>
                <w:szCs w:val="20"/>
              </w:rPr>
            </w:pPr>
          </w:p>
        </w:tc>
        <w:tc>
          <w:tcPr>
            <w:tcW w:w="1570" w:type="dxa"/>
          </w:tcPr>
          <w:p w:rsidR="006E0A1F" w:rsidRPr="00FA354A" w:rsidRDefault="006E0A1F" w:rsidP="002359E9">
            <w:pPr>
              <w:pStyle w:val="TableContents"/>
              <w:jc w:val="left"/>
              <w:rPr>
                <w:rFonts w:cs="Arial"/>
                <w:sz w:val="20"/>
                <w:szCs w:val="20"/>
              </w:rPr>
            </w:pPr>
          </w:p>
        </w:tc>
      </w:tr>
      <w:tr w:rsidR="00AA48A5" w:rsidRPr="00FA354A" w:rsidTr="008E33A9">
        <w:trPr>
          <w:jc w:val="center"/>
        </w:trPr>
        <w:tc>
          <w:tcPr>
            <w:tcW w:w="1639" w:type="dxa"/>
          </w:tcPr>
          <w:p w:rsidR="00AA48A5" w:rsidRPr="00FA354A" w:rsidRDefault="00AA48A5" w:rsidP="002359E9">
            <w:pPr>
              <w:pStyle w:val="TableContents"/>
              <w:jc w:val="left"/>
              <w:rPr>
                <w:rFonts w:cs="Arial"/>
                <w:sz w:val="20"/>
                <w:szCs w:val="20"/>
              </w:rPr>
            </w:pPr>
          </w:p>
        </w:tc>
        <w:tc>
          <w:tcPr>
            <w:tcW w:w="990" w:type="dxa"/>
          </w:tcPr>
          <w:p w:rsidR="00AA48A5" w:rsidRPr="00FA354A" w:rsidRDefault="00AA48A5" w:rsidP="002359E9">
            <w:pPr>
              <w:pStyle w:val="TableContents"/>
              <w:jc w:val="left"/>
              <w:rPr>
                <w:rFonts w:cs="Arial"/>
                <w:sz w:val="20"/>
                <w:szCs w:val="20"/>
              </w:rPr>
            </w:pPr>
          </w:p>
        </w:tc>
        <w:tc>
          <w:tcPr>
            <w:tcW w:w="1231" w:type="dxa"/>
          </w:tcPr>
          <w:p w:rsidR="00AA48A5" w:rsidRPr="00FA354A" w:rsidRDefault="00AA48A5" w:rsidP="002359E9">
            <w:pPr>
              <w:pStyle w:val="TableContents"/>
              <w:jc w:val="left"/>
              <w:rPr>
                <w:rFonts w:cs="Arial"/>
                <w:sz w:val="20"/>
                <w:szCs w:val="20"/>
              </w:rPr>
            </w:pPr>
          </w:p>
        </w:tc>
        <w:tc>
          <w:tcPr>
            <w:tcW w:w="4205" w:type="dxa"/>
          </w:tcPr>
          <w:p w:rsidR="00AA48A5" w:rsidRPr="00FA354A" w:rsidRDefault="00AA48A5" w:rsidP="002359E9">
            <w:pPr>
              <w:pStyle w:val="TableContents"/>
              <w:jc w:val="left"/>
              <w:rPr>
                <w:rFonts w:cs="Arial"/>
                <w:sz w:val="20"/>
                <w:szCs w:val="20"/>
              </w:rPr>
            </w:pPr>
          </w:p>
        </w:tc>
        <w:tc>
          <w:tcPr>
            <w:tcW w:w="1570" w:type="dxa"/>
          </w:tcPr>
          <w:p w:rsidR="00AA48A5" w:rsidRPr="00FA354A" w:rsidRDefault="00AA48A5" w:rsidP="002359E9">
            <w:pPr>
              <w:pStyle w:val="TableContents"/>
              <w:jc w:val="left"/>
              <w:rPr>
                <w:rFonts w:cs="Arial"/>
                <w:sz w:val="20"/>
                <w:szCs w:val="20"/>
              </w:rPr>
            </w:pPr>
          </w:p>
        </w:tc>
      </w:tr>
      <w:tr w:rsidR="00794C10" w:rsidRPr="00FA354A" w:rsidTr="008E33A9">
        <w:trPr>
          <w:jc w:val="center"/>
        </w:trPr>
        <w:tc>
          <w:tcPr>
            <w:tcW w:w="1639" w:type="dxa"/>
          </w:tcPr>
          <w:p w:rsidR="00794C10" w:rsidRPr="00FA354A" w:rsidRDefault="00794C10" w:rsidP="002359E9">
            <w:pPr>
              <w:pStyle w:val="TableContents"/>
              <w:jc w:val="left"/>
              <w:rPr>
                <w:rFonts w:cs="Arial"/>
                <w:sz w:val="20"/>
                <w:szCs w:val="20"/>
              </w:rPr>
            </w:pPr>
          </w:p>
        </w:tc>
        <w:tc>
          <w:tcPr>
            <w:tcW w:w="990" w:type="dxa"/>
          </w:tcPr>
          <w:p w:rsidR="00794C10" w:rsidRPr="00FA354A" w:rsidRDefault="00794C10" w:rsidP="002359E9">
            <w:pPr>
              <w:pStyle w:val="TableContents"/>
              <w:jc w:val="left"/>
              <w:rPr>
                <w:rFonts w:cs="Arial"/>
                <w:sz w:val="20"/>
                <w:szCs w:val="20"/>
              </w:rPr>
            </w:pPr>
          </w:p>
        </w:tc>
        <w:tc>
          <w:tcPr>
            <w:tcW w:w="1231" w:type="dxa"/>
          </w:tcPr>
          <w:p w:rsidR="00794C10" w:rsidRPr="00FA354A" w:rsidRDefault="00794C10" w:rsidP="002359E9">
            <w:pPr>
              <w:pStyle w:val="TableContents"/>
              <w:jc w:val="left"/>
              <w:rPr>
                <w:rFonts w:cs="Arial"/>
                <w:sz w:val="20"/>
                <w:szCs w:val="20"/>
              </w:rPr>
            </w:pPr>
          </w:p>
        </w:tc>
        <w:tc>
          <w:tcPr>
            <w:tcW w:w="4205" w:type="dxa"/>
          </w:tcPr>
          <w:p w:rsidR="00794C10" w:rsidRPr="00FA354A" w:rsidRDefault="00794C10" w:rsidP="002359E9">
            <w:pPr>
              <w:pStyle w:val="TableContents"/>
              <w:jc w:val="left"/>
              <w:rPr>
                <w:rFonts w:cs="Arial"/>
                <w:sz w:val="20"/>
                <w:szCs w:val="20"/>
              </w:rPr>
            </w:pPr>
          </w:p>
        </w:tc>
        <w:tc>
          <w:tcPr>
            <w:tcW w:w="1570" w:type="dxa"/>
          </w:tcPr>
          <w:p w:rsidR="00794C10" w:rsidRPr="00FA354A" w:rsidRDefault="00794C10" w:rsidP="002359E9">
            <w:pPr>
              <w:pStyle w:val="TableContents"/>
              <w:jc w:val="left"/>
              <w:rPr>
                <w:rFonts w:cs="Arial"/>
                <w:sz w:val="20"/>
                <w:szCs w:val="20"/>
              </w:rPr>
            </w:pPr>
          </w:p>
        </w:tc>
      </w:tr>
      <w:tr w:rsidR="00201E54" w:rsidRPr="002359E9" w:rsidTr="008E33A9">
        <w:trPr>
          <w:jc w:val="center"/>
        </w:trPr>
        <w:tc>
          <w:tcPr>
            <w:tcW w:w="1639" w:type="dxa"/>
          </w:tcPr>
          <w:p w:rsidR="00201E54" w:rsidRPr="00FA354A" w:rsidRDefault="00201E54" w:rsidP="002359E9">
            <w:pPr>
              <w:pStyle w:val="TableContents"/>
              <w:jc w:val="left"/>
              <w:rPr>
                <w:rFonts w:cs="Arial"/>
                <w:sz w:val="20"/>
                <w:szCs w:val="20"/>
              </w:rPr>
            </w:pPr>
          </w:p>
        </w:tc>
        <w:tc>
          <w:tcPr>
            <w:tcW w:w="990" w:type="dxa"/>
          </w:tcPr>
          <w:p w:rsidR="00201E54" w:rsidRPr="00FA354A" w:rsidRDefault="00201E54" w:rsidP="002359E9">
            <w:pPr>
              <w:pStyle w:val="TableContents"/>
              <w:jc w:val="left"/>
              <w:rPr>
                <w:rFonts w:cs="Arial"/>
                <w:sz w:val="20"/>
                <w:szCs w:val="20"/>
              </w:rPr>
            </w:pPr>
          </w:p>
        </w:tc>
        <w:tc>
          <w:tcPr>
            <w:tcW w:w="1231" w:type="dxa"/>
          </w:tcPr>
          <w:p w:rsidR="00201E54" w:rsidRPr="00FA354A" w:rsidRDefault="00201E54" w:rsidP="002359E9">
            <w:pPr>
              <w:pStyle w:val="TableContents"/>
              <w:jc w:val="left"/>
              <w:rPr>
                <w:rFonts w:cs="Arial"/>
                <w:sz w:val="20"/>
                <w:szCs w:val="20"/>
              </w:rPr>
            </w:pPr>
          </w:p>
        </w:tc>
        <w:tc>
          <w:tcPr>
            <w:tcW w:w="4205" w:type="dxa"/>
          </w:tcPr>
          <w:p w:rsidR="00201E54" w:rsidRPr="002359E9" w:rsidRDefault="00201E54" w:rsidP="002359E9">
            <w:pPr>
              <w:pStyle w:val="TableContents"/>
              <w:jc w:val="left"/>
              <w:rPr>
                <w:rFonts w:cs="Arial"/>
                <w:sz w:val="20"/>
                <w:szCs w:val="20"/>
              </w:rPr>
            </w:pPr>
          </w:p>
        </w:tc>
        <w:tc>
          <w:tcPr>
            <w:tcW w:w="1570" w:type="dxa"/>
          </w:tcPr>
          <w:p w:rsidR="00201E54" w:rsidRPr="00FA354A" w:rsidRDefault="00201E54" w:rsidP="002359E9">
            <w:pPr>
              <w:pStyle w:val="TableContents"/>
              <w:jc w:val="left"/>
              <w:rPr>
                <w:rFonts w:cs="Arial"/>
                <w:sz w:val="20"/>
                <w:szCs w:val="20"/>
              </w:rPr>
            </w:pPr>
          </w:p>
        </w:tc>
      </w:tr>
      <w:tr w:rsidR="00C230D0" w:rsidRPr="002359E9" w:rsidTr="008E33A9">
        <w:trPr>
          <w:jc w:val="center"/>
        </w:trPr>
        <w:tc>
          <w:tcPr>
            <w:tcW w:w="1639" w:type="dxa"/>
          </w:tcPr>
          <w:p w:rsidR="00C230D0" w:rsidRPr="00FA354A" w:rsidRDefault="00C230D0" w:rsidP="002359E9">
            <w:pPr>
              <w:pStyle w:val="TableContents"/>
              <w:jc w:val="left"/>
              <w:rPr>
                <w:rFonts w:cs="Arial"/>
                <w:sz w:val="20"/>
                <w:szCs w:val="20"/>
              </w:rPr>
            </w:pPr>
          </w:p>
        </w:tc>
        <w:tc>
          <w:tcPr>
            <w:tcW w:w="990" w:type="dxa"/>
          </w:tcPr>
          <w:p w:rsidR="00C230D0" w:rsidRPr="00FA354A" w:rsidRDefault="00C230D0" w:rsidP="002359E9">
            <w:pPr>
              <w:pStyle w:val="TableContents"/>
              <w:jc w:val="left"/>
              <w:rPr>
                <w:rFonts w:cs="Arial"/>
                <w:sz w:val="20"/>
                <w:szCs w:val="20"/>
              </w:rPr>
            </w:pPr>
          </w:p>
        </w:tc>
        <w:tc>
          <w:tcPr>
            <w:tcW w:w="1231" w:type="dxa"/>
          </w:tcPr>
          <w:p w:rsidR="00C230D0" w:rsidRPr="00FA354A" w:rsidRDefault="00C230D0" w:rsidP="002359E9">
            <w:pPr>
              <w:pStyle w:val="TableContents"/>
              <w:jc w:val="left"/>
              <w:rPr>
                <w:rFonts w:cs="Arial"/>
                <w:sz w:val="20"/>
                <w:szCs w:val="20"/>
              </w:rPr>
            </w:pPr>
          </w:p>
        </w:tc>
        <w:tc>
          <w:tcPr>
            <w:tcW w:w="4205" w:type="dxa"/>
          </w:tcPr>
          <w:p w:rsidR="00C230D0" w:rsidRPr="002359E9" w:rsidRDefault="00C230D0" w:rsidP="002359E9">
            <w:pPr>
              <w:pStyle w:val="TableContents"/>
              <w:jc w:val="left"/>
              <w:rPr>
                <w:rFonts w:cs="Arial"/>
                <w:sz w:val="20"/>
                <w:szCs w:val="20"/>
              </w:rPr>
            </w:pPr>
          </w:p>
        </w:tc>
        <w:tc>
          <w:tcPr>
            <w:tcW w:w="1570" w:type="dxa"/>
          </w:tcPr>
          <w:p w:rsidR="00C230D0" w:rsidRPr="00FA354A" w:rsidRDefault="00C230D0" w:rsidP="002359E9">
            <w:pPr>
              <w:pStyle w:val="TableContents"/>
              <w:jc w:val="left"/>
              <w:rPr>
                <w:rFonts w:cs="Arial"/>
                <w:sz w:val="20"/>
                <w:szCs w:val="20"/>
              </w:rPr>
            </w:pPr>
          </w:p>
        </w:tc>
      </w:tr>
      <w:tr w:rsidR="00C230D0" w:rsidRPr="002359E9" w:rsidTr="008E33A9">
        <w:trPr>
          <w:jc w:val="center"/>
        </w:trPr>
        <w:tc>
          <w:tcPr>
            <w:tcW w:w="1639" w:type="dxa"/>
          </w:tcPr>
          <w:p w:rsidR="00C230D0" w:rsidRDefault="00C230D0" w:rsidP="002359E9">
            <w:pPr>
              <w:pStyle w:val="TableContents"/>
              <w:jc w:val="left"/>
              <w:rPr>
                <w:rFonts w:cs="Arial"/>
                <w:sz w:val="20"/>
                <w:szCs w:val="20"/>
              </w:rPr>
            </w:pPr>
          </w:p>
        </w:tc>
        <w:tc>
          <w:tcPr>
            <w:tcW w:w="990" w:type="dxa"/>
          </w:tcPr>
          <w:p w:rsidR="00C230D0" w:rsidRDefault="00C230D0" w:rsidP="002359E9">
            <w:pPr>
              <w:pStyle w:val="TableContents"/>
              <w:jc w:val="left"/>
              <w:rPr>
                <w:rFonts w:cs="Arial"/>
                <w:sz w:val="20"/>
                <w:szCs w:val="20"/>
              </w:rPr>
            </w:pPr>
          </w:p>
        </w:tc>
        <w:tc>
          <w:tcPr>
            <w:tcW w:w="1231" w:type="dxa"/>
          </w:tcPr>
          <w:p w:rsidR="00C230D0" w:rsidRDefault="00C230D0" w:rsidP="002359E9">
            <w:pPr>
              <w:pStyle w:val="TableContents"/>
              <w:jc w:val="left"/>
              <w:rPr>
                <w:rFonts w:cs="Arial"/>
                <w:sz w:val="20"/>
                <w:szCs w:val="20"/>
              </w:rPr>
            </w:pPr>
          </w:p>
        </w:tc>
        <w:tc>
          <w:tcPr>
            <w:tcW w:w="4205" w:type="dxa"/>
          </w:tcPr>
          <w:p w:rsidR="00C230D0" w:rsidRPr="002359E9" w:rsidRDefault="00C230D0" w:rsidP="002359E9">
            <w:pPr>
              <w:pStyle w:val="TableContents"/>
              <w:jc w:val="left"/>
              <w:rPr>
                <w:rFonts w:cs="Arial"/>
                <w:sz w:val="20"/>
                <w:szCs w:val="20"/>
              </w:rPr>
            </w:pPr>
          </w:p>
        </w:tc>
        <w:tc>
          <w:tcPr>
            <w:tcW w:w="1570" w:type="dxa"/>
          </w:tcPr>
          <w:p w:rsidR="00C230D0" w:rsidRDefault="00C230D0" w:rsidP="002359E9">
            <w:pPr>
              <w:pStyle w:val="TableContents"/>
              <w:jc w:val="left"/>
              <w:rPr>
                <w:rFonts w:cs="Arial"/>
                <w:sz w:val="20"/>
                <w:szCs w:val="20"/>
              </w:rPr>
            </w:pPr>
          </w:p>
        </w:tc>
      </w:tr>
      <w:tr w:rsidR="00C230D0" w:rsidRPr="002359E9" w:rsidTr="008E33A9">
        <w:trPr>
          <w:jc w:val="center"/>
        </w:trPr>
        <w:tc>
          <w:tcPr>
            <w:tcW w:w="1639" w:type="dxa"/>
          </w:tcPr>
          <w:p w:rsidR="00C230D0" w:rsidRDefault="00C230D0" w:rsidP="002359E9">
            <w:pPr>
              <w:pStyle w:val="TableContents"/>
              <w:jc w:val="left"/>
              <w:rPr>
                <w:rFonts w:cs="Arial"/>
                <w:sz w:val="20"/>
                <w:szCs w:val="20"/>
              </w:rPr>
            </w:pPr>
          </w:p>
        </w:tc>
        <w:tc>
          <w:tcPr>
            <w:tcW w:w="990" w:type="dxa"/>
          </w:tcPr>
          <w:p w:rsidR="00C230D0" w:rsidRDefault="00C230D0" w:rsidP="002359E9">
            <w:pPr>
              <w:pStyle w:val="TableContents"/>
              <w:jc w:val="left"/>
              <w:rPr>
                <w:rFonts w:cs="Arial"/>
                <w:sz w:val="20"/>
                <w:szCs w:val="20"/>
              </w:rPr>
            </w:pPr>
          </w:p>
        </w:tc>
        <w:tc>
          <w:tcPr>
            <w:tcW w:w="1231" w:type="dxa"/>
          </w:tcPr>
          <w:p w:rsidR="00C230D0" w:rsidRDefault="00C230D0" w:rsidP="002359E9">
            <w:pPr>
              <w:pStyle w:val="TableContents"/>
              <w:jc w:val="left"/>
              <w:rPr>
                <w:rFonts w:cs="Arial"/>
                <w:sz w:val="20"/>
                <w:szCs w:val="20"/>
              </w:rPr>
            </w:pPr>
          </w:p>
        </w:tc>
        <w:tc>
          <w:tcPr>
            <w:tcW w:w="4205" w:type="dxa"/>
          </w:tcPr>
          <w:p w:rsidR="00C230D0" w:rsidRPr="002359E9" w:rsidRDefault="00C230D0" w:rsidP="002359E9">
            <w:pPr>
              <w:pStyle w:val="TableContents"/>
              <w:jc w:val="left"/>
              <w:rPr>
                <w:rFonts w:cs="Arial"/>
                <w:sz w:val="20"/>
                <w:szCs w:val="20"/>
              </w:rPr>
            </w:pPr>
          </w:p>
        </w:tc>
        <w:tc>
          <w:tcPr>
            <w:tcW w:w="1570" w:type="dxa"/>
          </w:tcPr>
          <w:p w:rsidR="00C230D0" w:rsidRDefault="00C230D0" w:rsidP="002359E9">
            <w:pPr>
              <w:pStyle w:val="TableContents"/>
              <w:jc w:val="left"/>
              <w:rPr>
                <w:rFonts w:cs="Arial"/>
                <w:sz w:val="20"/>
                <w:szCs w:val="20"/>
              </w:rPr>
            </w:pPr>
          </w:p>
        </w:tc>
      </w:tr>
    </w:tbl>
    <w:p w:rsidR="00EF4524" w:rsidRDefault="00EF4524" w:rsidP="007374A2">
      <w:pPr>
        <w:pStyle w:val="Heading2intro"/>
        <w:rPr>
          <w:rFonts w:cs="Arial"/>
          <w:sz w:val="22"/>
        </w:rPr>
      </w:pPr>
    </w:p>
    <w:p w:rsidR="00EF4524" w:rsidRDefault="00EF4524">
      <w:pPr>
        <w:spacing w:before="0" w:after="0"/>
        <w:jc w:val="left"/>
        <w:rPr>
          <w:rFonts w:cs="Arial"/>
          <w:b/>
          <w:bCs/>
          <w:color w:val="FF0000"/>
        </w:rPr>
      </w:pPr>
      <w:r>
        <w:rPr>
          <w:rFonts w:cs="Arial"/>
        </w:rPr>
        <w:br w:type="page"/>
      </w:r>
    </w:p>
    <w:p w:rsidR="00534107" w:rsidRDefault="00534107" w:rsidP="00534107">
      <w:pPr>
        <w:rPr>
          <w:rFonts w:cs="Arial"/>
        </w:rPr>
      </w:pPr>
      <w:r w:rsidRPr="00FA354A">
        <w:rPr>
          <w:rFonts w:cs="Arial"/>
        </w:rPr>
        <w:lastRenderedPageBreak/>
        <w:t xml:space="preserve"> </w:t>
      </w:r>
    </w:p>
    <w:sdt>
      <w:sdtPr>
        <w:id w:val="153415104"/>
        <w:docPartObj>
          <w:docPartGallery w:val="Table of Contents"/>
          <w:docPartUnique/>
        </w:docPartObj>
      </w:sdtPr>
      <w:sdtEndPr>
        <w:rPr>
          <w:b/>
          <w:bCs/>
          <w:noProof/>
        </w:rPr>
      </w:sdtEndPr>
      <w:sdtContent>
        <w:p w:rsidR="00534107" w:rsidRPr="00534107" w:rsidRDefault="00534107" w:rsidP="00534107">
          <w:pPr>
            <w:rPr>
              <w:rStyle w:val="Heading"/>
              <w:rFonts w:cs="Arial"/>
              <w:sz w:val="22"/>
            </w:rPr>
          </w:pPr>
          <w:r w:rsidRPr="00534107">
            <w:rPr>
              <w:rStyle w:val="Heading"/>
              <w:rFonts w:cs="Arial"/>
              <w:caps/>
              <w:sz w:val="22"/>
            </w:rPr>
            <w:t>Table of Contents</w:t>
          </w:r>
        </w:p>
        <w:p w:rsidR="00C30E9F" w:rsidRDefault="00534107">
          <w:pPr>
            <w:pStyle w:val="TOC1"/>
            <w:tabs>
              <w:tab w:val="left" w:pos="440"/>
              <w:tab w:val="right" w:leader="dot" w:pos="9408"/>
            </w:tabs>
            <w:rPr>
              <w:rFonts w:asciiTheme="minorHAnsi" w:eastAsiaTheme="minorEastAsia" w:hAnsiTheme="minorHAnsi" w:cstheme="minorBidi"/>
              <w:noProof/>
              <w:color w:val="auto"/>
              <w:szCs w:val="22"/>
              <w:lang w:val="en-US" w:eastAsia="en-US"/>
            </w:rPr>
          </w:pPr>
          <w:r w:rsidRPr="00534107">
            <w:rPr>
              <w:sz w:val="20"/>
              <w:szCs w:val="20"/>
            </w:rPr>
            <w:fldChar w:fldCharType="begin"/>
          </w:r>
          <w:r w:rsidRPr="00534107">
            <w:rPr>
              <w:sz w:val="20"/>
              <w:szCs w:val="20"/>
            </w:rPr>
            <w:instrText xml:space="preserve"> TOC \o "1-3" \h \z \u </w:instrText>
          </w:r>
          <w:r w:rsidRPr="00534107">
            <w:rPr>
              <w:sz w:val="20"/>
              <w:szCs w:val="20"/>
            </w:rPr>
            <w:fldChar w:fldCharType="separate"/>
          </w:r>
          <w:hyperlink w:anchor="_Toc471905619" w:history="1">
            <w:r w:rsidR="00C30E9F" w:rsidRPr="00C26C27">
              <w:rPr>
                <w:rStyle w:val="Hyperlink"/>
                <w:noProof/>
              </w:rPr>
              <w:t>1</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Overview</w:t>
            </w:r>
            <w:r w:rsidR="00C30E9F">
              <w:rPr>
                <w:noProof/>
                <w:webHidden/>
              </w:rPr>
              <w:tab/>
            </w:r>
            <w:r w:rsidR="00C30E9F">
              <w:rPr>
                <w:noProof/>
                <w:webHidden/>
              </w:rPr>
              <w:fldChar w:fldCharType="begin"/>
            </w:r>
            <w:r w:rsidR="00C30E9F">
              <w:rPr>
                <w:noProof/>
                <w:webHidden/>
              </w:rPr>
              <w:instrText xml:space="preserve"> PAGEREF _Toc471905619 \h </w:instrText>
            </w:r>
            <w:r w:rsidR="00C30E9F">
              <w:rPr>
                <w:noProof/>
                <w:webHidden/>
              </w:rPr>
            </w:r>
            <w:r w:rsidR="00C30E9F">
              <w:rPr>
                <w:noProof/>
                <w:webHidden/>
              </w:rPr>
              <w:fldChar w:fldCharType="separate"/>
            </w:r>
            <w:r w:rsidR="00C30E9F">
              <w:rPr>
                <w:noProof/>
                <w:webHidden/>
              </w:rPr>
              <w:t>4</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0" w:history="1">
            <w:r w:rsidR="00C30E9F" w:rsidRPr="00C26C27">
              <w:rPr>
                <w:rStyle w:val="Hyperlink"/>
                <w:noProof/>
              </w:rPr>
              <w:t>1.1</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Goal</w:t>
            </w:r>
            <w:r w:rsidR="00C30E9F">
              <w:rPr>
                <w:noProof/>
                <w:webHidden/>
              </w:rPr>
              <w:tab/>
            </w:r>
            <w:r w:rsidR="00C30E9F">
              <w:rPr>
                <w:noProof/>
                <w:webHidden/>
              </w:rPr>
              <w:fldChar w:fldCharType="begin"/>
            </w:r>
            <w:r w:rsidR="00C30E9F">
              <w:rPr>
                <w:noProof/>
                <w:webHidden/>
              </w:rPr>
              <w:instrText xml:space="preserve"> PAGEREF _Toc471905620 \h </w:instrText>
            </w:r>
            <w:r w:rsidR="00C30E9F">
              <w:rPr>
                <w:noProof/>
                <w:webHidden/>
              </w:rPr>
            </w:r>
            <w:r w:rsidR="00C30E9F">
              <w:rPr>
                <w:noProof/>
                <w:webHidden/>
              </w:rPr>
              <w:fldChar w:fldCharType="separate"/>
            </w:r>
            <w:r w:rsidR="00C30E9F">
              <w:rPr>
                <w:noProof/>
                <w:webHidden/>
              </w:rPr>
              <w:t>4</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1" w:history="1">
            <w:r w:rsidR="00C30E9F" w:rsidRPr="00C26C27">
              <w:rPr>
                <w:rStyle w:val="Hyperlink"/>
                <w:noProof/>
              </w:rPr>
              <w:t>1.2</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Brief Description</w:t>
            </w:r>
            <w:r w:rsidR="00C30E9F">
              <w:rPr>
                <w:noProof/>
                <w:webHidden/>
              </w:rPr>
              <w:tab/>
            </w:r>
            <w:r w:rsidR="00C30E9F">
              <w:rPr>
                <w:noProof/>
                <w:webHidden/>
              </w:rPr>
              <w:fldChar w:fldCharType="begin"/>
            </w:r>
            <w:r w:rsidR="00C30E9F">
              <w:rPr>
                <w:noProof/>
                <w:webHidden/>
              </w:rPr>
              <w:instrText xml:space="preserve"> PAGEREF _Toc471905621 \h </w:instrText>
            </w:r>
            <w:r w:rsidR="00C30E9F">
              <w:rPr>
                <w:noProof/>
                <w:webHidden/>
              </w:rPr>
            </w:r>
            <w:r w:rsidR="00C30E9F">
              <w:rPr>
                <w:noProof/>
                <w:webHidden/>
              </w:rPr>
              <w:fldChar w:fldCharType="separate"/>
            </w:r>
            <w:r w:rsidR="00C30E9F">
              <w:rPr>
                <w:noProof/>
                <w:webHidden/>
              </w:rPr>
              <w:t>4</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22" w:history="1">
            <w:r w:rsidR="00C30E9F" w:rsidRPr="00C26C27">
              <w:rPr>
                <w:rStyle w:val="Hyperlink"/>
                <w:noProof/>
              </w:rPr>
              <w:t>2</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Preconditions</w:t>
            </w:r>
            <w:r w:rsidR="00C30E9F">
              <w:rPr>
                <w:noProof/>
                <w:webHidden/>
              </w:rPr>
              <w:tab/>
            </w:r>
            <w:r w:rsidR="00C30E9F">
              <w:rPr>
                <w:noProof/>
                <w:webHidden/>
              </w:rPr>
              <w:fldChar w:fldCharType="begin"/>
            </w:r>
            <w:r w:rsidR="00C30E9F">
              <w:rPr>
                <w:noProof/>
                <w:webHidden/>
              </w:rPr>
              <w:instrText xml:space="preserve"> PAGEREF _Toc471905622 \h </w:instrText>
            </w:r>
            <w:r w:rsidR="00C30E9F">
              <w:rPr>
                <w:noProof/>
                <w:webHidden/>
              </w:rPr>
            </w:r>
            <w:r w:rsidR="00C30E9F">
              <w:rPr>
                <w:noProof/>
                <w:webHidden/>
              </w:rPr>
              <w:fldChar w:fldCharType="separate"/>
            </w:r>
            <w:r w:rsidR="00C30E9F">
              <w:rPr>
                <w:noProof/>
                <w:webHidden/>
              </w:rPr>
              <w:t>4</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23" w:history="1">
            <w:r w:rsidR="00C30E9F" w:rsidRPr="00C26C27">
              <w:rPr>
                <w:rStyle w:val="Hyperlink"/>
                <w:noProof/>
              </w:rPr>
              <w:t>3</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Postconditions</w:t>
            </w:r>
            <w:r w:rsidR="00C30E9F">
              <w:rPr>
                <w:noProof/>
                <w:webHidden/>
              </w:rPr>
              <w:tab/>
            </w:r>
            <w:r w:rsidR="00C30E9F">
              <w:rPr>
                <w:noProof/>
                <w:webHidden/>
              </w:rPr>
              <w:fldChar w:fldCharType="begin"/>
            </w:r>
            <w:r w:rsidR="00C30E9F">
              <w:rPr>
                <w:noProof/>
                <w:webHidden/>
              </w:rPr>
              <w:instrText xml:space="preserve"> PAGEREF _Toc471905623 \h </w:instrText>
            </w:r>
            <w:r w:rsidR="00C30E9F">
              <w:rPr>
                <w:noProof/>
                <w:webHidden/>
              </w:rPr>
            </w:r>
            <w:r w:rsidR="00C30E9F">
              <w:rPr>
                <w:noProof/>
                <w:webHidden/>
              </w:rPr>
              <w:fldChar w:fldCharType="separate"/>
            </w:r>
            <w:r w:rsidR="00C30E9F">
              <w:rPr>
                <w:noProof/>
                <w:webHidden/>
              </w:rPr>
              <w:t>4</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24" w:history="1">
            <w:r w:rsidR="00C30E9F" w:rsidRPr="00C26C27">
              <w:rPr>
                <w:rStyle w:val="Hyperlink"/>
                <w:noProof/>
              </w:rPr>
              <w:t>4</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Flow of Events</w:t>
            </w:r>
            <w:r w:rsidR="00C30E9F">
              <w:rPr>
                <w:noProof/>
                <w:webHidden/>
              </w:rPr>
              <w:tab/>
            </w:r>
            <w:r w:rsidR="00C30E9F">
              <w:rPr>
                <w:noProof/>
                <w:webHidden/>
              </w:rPr>
              <w:fldChar w:fldCharType="begin"/>
            </w:r>
            <w:r w:rsidR="00C30E9F">
              <w:rPr>
                <w:noProof/>
                <w:webHidden/>
              </w:rPr>
              <w:instrText xml:space="preserve"> PAGEREF _Toc471905624 \h </w:instrText>
            </w:r>
            <w:r w:rsidR="00C30E9F">
              <w:rPr>
                <w:noProof/>
                <w:webHidden/>
              </w:rPr>
            </w:r>
            <w:r w:rsidR="00C30E9F">
              <w:rPr>
                <w:noProof/>
                <w:webHidden/>
              </w:rPr>
              <w:fldChar w:fldCharType="separate"/>
            </w:r>
            <w:r w:rsidR="00C30E9F">
              <w:rPr>
                <w:noProof/>
                <w:webHidden/>
              </w:rPr>
              <w:t>5</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5" w:history="1">
            <w:r w:rsidR="00C30E9F" w:rsidRPr="00C26C27">
              <w:rPr>
                <w:rStyle w:val="Hyperlink"/>
                <w:noProof/>
              </w:rPr>
              <w:t>4.1</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Basic Flow – User Login</w:t>
            </w:r>
            <w:r w:rsidR="00C30E9F">
              <w:rPr>
                <w:noProof/>
                <w:webHidden/>
              </w:rPr>
              <w:tab/>
            </w:r>
            <w:r w:rsidR="00C30E9F">
              <w:rPr>
                <w:noProof/>
                <w:webHidden/>
              </w:rPr>
              <w:fldChar w:fldCharType="begin"/>
            </w:r>
            <w:r w:rsidR="00C30E9F">
              <w:rPr>
                <w:noProof/>
                <w:webHidden/>
              </w:rPr>
              <w:instrText xml:space="preserve"> PAGEREF _Toc471905625 \h </w:instrText>
            </w:r>
            <w:r w:rsidR="00C30E9F">
              <w:rPr>
                <w:noProof/>
                <w:webHidden/>
              </w:rPr>
            </w:r>
            <w:r w:rsidR="00C30E9F">
              <w:rPr>
                <w:noProof/>
                <w:webHidden/>
              </w:rPr>
              <w:fldChar w:fldCharType="separate"/>
            </w:r>
            <w:r w:rsidR="00C30E9F">
              <w:rPr>
                <w:noProof/>
                <w:webHidden/>
              </w:rPr>
              <w:t>5</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6" w:history="1">
            <w:r w:rsidR="00C30E9F" w:rsidRPr="00C26C27">
              <w:rPr>
                <w:rStyle w:val="Hyperlink"/>
                <w:noProof/>
              </w:rPr>
              <w:t>4.2</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Alternative Flow – Change Language</w:t>
            </w:r>
            <w:r w:rsidR="00C30E9F">
              <w:rPr>
                <w:noProof/>
                <w:webHidden/>
              </w:rPr>
              <w:tab/>
            </w:r>
            <w:r w:rsidR="00C30E9F">
              <w:rPr>
                <w:noProof/>
                <w:webHidden/>
              </w:rPr>
              <w:fldChar w:fldCharType="begin"/>
            </w:r>
            <w:r w:rsidR="00C30E9F">
              <w:rPr>
                <w:noProof/>
                <w:webHidden/>
              </w:rPr>
              <w:instrText xml:space="preserve"> PAGEREF _Toc471905626 \h </w:instrText>
            </w:r>
            <w:r w:rsidR="00C30E9F">
              <w:rPr>
                <w:noProof/>
                <w:webHidden/>
              </w:rPr>
            </w:r>
            <w:r w:rsidR="00C30E9F">
              <w:rPr>
                <w:noProof/>
                <w:webHidden/>
              </w:rPr>
              <w:fldChar w:fldCharType="separate"/>
            </w:r>
            <w:r w:rsidR="00C30E9F">
              <w:rPr>
                <w:noProof/>
                <w:webHidden/>
              </w:rPr>
              <w:t>5</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7" w:history="1">
            <w:r w:rsidR="00C30E9F" w:rsidRPr="00C26C27">
              <w:rPr>
                <w:rStyle w:val="Hyperlink"/>
                <w:noProof/>
              </w:rPr>
              <w:t>4.3</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Alternative Flow – Reset Password</w:t>
            </w:r>
            <w:r w:rsidR="00C30E9F">
              <w:rPr>
                <w:noProof/>
                <w:webHidden/>
              </w:rPr>
              <w:tab/>
            </w:r>
            <w:r w:rsidR="00C30E9F">
              <w:rPr>
                <w:noProof/>
                <w:webHidden/>
              </w:rPr>
              <w:fldChar w:fldCharType="begin"/>
            </w:r>
            <w:r w:rsidR="00C30E9F">
              <w:rPr>
                <w:noProof/>
                <w:webHidden/>
              </w:rPr>
              <w:instrText xml:space="preserve"> PAGEREF _Toc471905627 \h </w:instrText>
            </w:r>
            <w:r w:rsidR="00C30E9F">
              <w:rPr>
                <w:noProof/>
                <w:webHidden/>
              </w:rPr>
            </w:r>
            <w:r w:rsidR="00C30E9F">
              <w:rPr>
                <w:noProof/>
                <w:webHidden/>
              </w:rPr>
              <w:fldChar w:fldCharType="separate"/>
            </w:r>
            <w:r w:rsidR="00C30E9F">
              <w:rPr>
                <w:noProof/>
                <w:webHidden/>
              </w:rPr>
              <w:t>5</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8" w:history="1">
            <w:r w:rsidR="00C30E9F" w:rsidRPr="00C26C27">
              <w:rPr>
                <w:rStyle w:val="Hyperlink"/>
                <w:noProof/>
              </w:rPr>
              <w:t>4.4</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Alternative Flow – Edit Profile</w:t>
            </w:r>
            <w:r w:rsidR="00C30E9F">
              <w:rPr>
                <w:noProof/>
                <w:webHidden/>
              </w:rPr>
              <w:tab/>
            </w:r>
            <w:r w:rsidR="00C30E9F">
              <w:rPr>
                <w:noProof/>
                <w:webHidden/>
              </w:rPr>
              <w:fldChar w:fldCharType="begin"/>
            </w:r>
            <w:r w:rsidR="00C30E9F">
              <w:rPr>
                <w:noProof/>
                <w:webHidden/>
              </w:rPr>
              <w:instrText xml:space="preserve"> PAGEREF _Toc471905628 \h </w:instrText>
            </w:r>
            <w:r w:rsidR="00C30E9F">
              <w:rPr>
                <w:noProof/>
                <w:webHidden/>
              </w:rPr>
            </w:r>
            <w:r w:rsidR="00C30E9F">
              <w:rPr>
                <w:noProof/>
                <w:webHidden/>
              </w:rPr>
              <w:fldChar w:fldCharType="separate"/>
            </w:r>
            <w:r w:rsidR="00C30E9F">
              <w:rPr>
                <w:noProof/>
                <w:webHidden/>
              </w:rPr>
              <w:t>6</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29" w:history="1">
            <w:r w:rsidR="00C30E9F" w:rsidRPr="00C26C27">
              <w:rPr>
                <w:rStyle w:val="Hyperlink"/>
                <w:noProof/>
              </w:rPr>
              <w:t>4.5</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Alternative Flow – User Logout</w:t>
            </w:r>
            <w:r w:rsidR="00C30E9F">
              <w:rPr>
                <w:noProof/>
                <w:webHidden/>
              </w:rPr>
              <w:tab/>
            </w:r>
            <w:r w:rsidR="00C30E9F">
              <w:rPr>
                <w:noProof/>
                <w:webHidden/>
              </w:rPr>
              <w:fldChar w:fldCharType="begin"/>
            </w:r>
            <w:r w:rsidR="00C30E9F">
              <w:rPr>
                <w:noProof/>
                <w:webHidden/>
              </w:rPr>
              <w:instrText xml:space="preserve"> PAGEREF _Toc471905629 \h </w:instrText>
            </w:r>
            <w:r w:rsidR="00C30E9F">
              <w:rPr>
                <w:noProof/>
                <w:webHidden/>
              </w:rPr>
            </w:r>
            <w:r w:rsidR="00C30E9F">
              <w:rPr>
                <w:noProof/>
                <w:webHidden/>
              </w:rPr>
              <w:fldChar w:fldCharType="separate"/>
            </w:r>
            <w:r w:rsidR="00C30E9F">
              <w:rPr>
                <w:noProof/>
                <w:webHidden/>
              </w:rPr>
              <w:t>6</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0" w:history="1">
            <w:r w:rsidR="00C30E9F" w:rsidRPr="00C26C27">
              <w:rPr>
                <w:rStyle w:val="Hyperlink"/>
                <w:noProof/>
              </w:rPr>
              <w:t>4.6</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Basic Flow – Register</w:t>
            </w:r>
            <w:r w:rsidR="00C30E9F">
              <w:rPr>
                <w:noProof/>
                <w:webHidden/>
              </w:rPr>
              <w:tab/>
            </w:r>
            <w:r w:rsidR="00C30E9F">
              <w:rPr>
                <w:noProof/>
                <w:webHidden/>
              </w:rPr>
              <w:fldChar w:fldCharType="begin"/>
            </w:r>
            <w:r w:rsidR="00C30E9F">
              <w:rPr>
                <w:noProof/>
                <w:webHidden/>
              </w:rPr>
              <w:instrText xml:space="preserve"> PAGEREF _Toc471905630 \h </w:instrText>
            </w:r>
            <w:r w:rsidR="00C30E9F">
              <w:rPr>
                <w:noProof/>
                <w:webHidden/>
              </w:rPr>
            </w:r>
            <w:r w:rsidR="00C30E9F">
              <w:rPr>
                <w:noProof/>
                <w:webHidden/>
              </w:rPr>
              <w:fldChar w:fldCharType="separate"/>
            </w:r>
            <w:r w:rsidR="00C30E9F">
              <w:rPr>
                <w:noProof/>
                <w:webHidden/>
              </w:rPr>
              <w:t>6</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1" w:history="1">
            <w:r w:rsidR="00C30E9F" w:rsidRPr="00C26C27">
              <w:rPr>
                <w:rStyle w:val="Hyperlink"/>
                <w:noProof/>
              </w:rPr>
              <w:t>4.7</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Alternative Flow – Upload Cover Picture</w:t>
            </w:r>
            <w:r w:rsidR="00C30E9F">
              <w:rPr>
                <w:noProof/>
                <w:webHidden/>
              </w:rPr>
              <w:tab/>
            </w:r>
            <w:r w:rsidR="00C30E9F">
              <w:rPr>
                <w:noProof/>
                <w:webHidden/>
              </w:rPr>
              <w:fldChar w:fldCharType="begin"/>
            </w:r>
            <w:r w:rsidR="00C30E9F">
              <w:rPr>
                <w:noProof/>
                <w:webHidden/>
              </w:rPr>
              <w:instrText xml:space="preserve"> PAGEREF _Toc471905631 \h </w:instrText>
            </w:r>
            <w:r w:rsidR="00C30E9F">
              <w:rPr>
                <w:noProof/>
                <w:webHidden/>
              </w:rPr>
            </w:r>
            <w:r w:rsidR="00C30E9F">
              <w:rPr>
                <w:noProof/>
                <w:webHidden/>
              </w:rPr>
              <w:fldChar w:fldCharType="separate"/>
            </w:r>
            <w:r w:rsidR="00C30E9F">
              <w:rPr>
                <w:noProof/>
                <w:webHidden/>
              </w:rPr>
              <w:t>6</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32" w:history="1">
            <w:r w:rsidR="00C30E9F" w:rsidRPr="00C26C27">
              <w:rPr>
                <w:rStyle w:val="Hyperlink"/>
                <w:noProof/>
              </w:rPr>
              <w:t>5</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Screenshots</w:t>
            </w:r>
            <w:r w:rsidR="00C30E9F">
              <w:rPr>
                <w:noProof/>
                <w:webHidden/>
              </w:rPr>
              <w:tab/>
            </w:r>
            <w:r w:rsidR="00C30E9F">
              <w:rPr>
                <w:noProof/>
                <w:webHidden/>
              </w:rPr>
              <w:fldChar w:fldCharType="begin"/>
            </w:r>
            <w:r w:rsidR="00C30E9F">
              <w:rPr>
                <w:noProof/>
                <w:webHidden/>
              </w:rPr>
              <w:instrText xml:space="preserve"> PAGEREF _Toc471905632 \h </w:instrText>
            </w:r>
            <w:r w:rsidR="00C30E9F">
              <w:rPr>
                <w:noProof/>
                <w:webHidden/>
              </w:rPr>
            </w:r>
            <w:r w:rsidR="00C30E9F">
              <w:rPr>
                <w:noProof/>
                <w:webHidden/>
              </w:rPr>
              <w:fldChar w:fldCharType="separate"/>
            </w:r>
            <w:r w:rsidR="00C30E9F">
              <w:rPr>
                <w:noProof/>
                <w:webHidden/>
              </w:rPr>
              <w:t>7</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3" w:history="1">
            <w:r w:rsidR="00C30E9F" w:rsidRPr="00C26C27">
              <w:rPr>
                <w:rStyle w:val="Hyperlink"/>
                <w:noProof/>
              </w:rPr>
              <w:t>5.1</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 Login</w:t>
            </w:r>
            <w:r w:rsidR="00C30E9F">
              <w:rPr>
                <w:noProof/>
                <w:webHidden/>
              </w:rPr>
              <w:tab/>
            </w:r>
            <w:r w:rsidR="00C30E9F">
              <w:rPr>
                <w:noProof/>
                <w:webHidden/>
              </w:rPr>
              <w:fldChar w:fldCharType="begin"/>
            </w:r>
            <w:r w:rsidR="00C30E9F">
              <w:rPr>
                <w:noProof/>
                <w:webHidden/>
              </w:rPr>
              <w:instrText xml:space="preserve"> PAGEREF _Toc471905633 \h </w:instrText>
            </w:r>
            <w:r w:rsidR="00C30E9F">
              <w:rPr>
                <w:noProof/>
                <w:webHidden/>
              </w:rPr>
            </w:r>
            <w:r w:rsidR="00C30E9F">
              <w:rPr>
                <w:noProof/>
                <w:webHidden/>
              </w:rPr>
              <w:fldChar w:fldCharType="separate"/>
            </w:r>
            <w:r w:rsidR="00C30E9F">
              <w:rPr>
                <w:noProof/>
                <w:webHidden/>
              </w:rPr>
              <w:t>7</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4" w:history="1">
            <w:r w:rsidR="00C30E9F" w:rsidRPr="00C26C27">
              <w:rPr>
                <w:rStyle w:val="Hyperlink"/>
                <w:noProof/>
              </w:rPr>
              <w:t>5.2</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 Profile &gt;&gt; Daily Activities</w:t>
            </w:r>
            <w:r w:rsidR="00C30E9F">
              <w:rPr>
                <w:noProof/>
                <w:webHidden/>
              </w:rPr>
              <w:tab/>
            </w:r>
            <w:r w:rsidR="00C30E9F">
              <w:rPr>
                <w:noProof/>
                <w:webHidden/>
              </w:rPr>
              <w:fldChar w:fldCharType="begin"/>
            </w:r>
            <w:r w:rsidR="00C30E9F">
              <w:rPr>
                <w:noProof/>
                <w:webHidden/>
              </w:rPr>
              <w:instrText xml:space="preserve"> PAGEREF _Toc471905634 \h </w:instrText>
            </w:r>
            <w:r w:rsidR="00C30E9F">
              <w:rPr>
                <w:noProof/>
                <w:webHidden/>
              </w:rPr>
            </w:r>
            <w:r w:rsidR="00C30E9F">
              <w:rPr>
                <w:noProof/>
                <w:webHidden/>
              </w:rPr>
              <w:fldChar w:fldCharType="separate"/>
            </w:r>
            <w:r w:rsidR="00C30E9F">
              <w:rPr>
                <w:noProof/>
                <w:webHidden/>
              </w:rPr>
              <w:t>8</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5" w:history="1">
            <w:r w:rsidR="00C30E9F" w:rsidRPr="00C26C27">
              <w:rPr>
                <w:rStyle w:val="Hyperlink"/>
                <w:noProof/>
              </w:rPr>
              <w:t>5.3</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 Reset Password</w:t>
            </w:r>
            <w:r w:rsidR="00C30E9F">
              <w:rPr>
                <w:noProof/>
                <w:webHidden/>
              </w:rPr>
              <w:tab/>
            </w:r>
            <w:r w:rsidR="00C30E9F">
              <w:rPr>
                <w:noProof/>
                <w:webHidden/>
              </w:rPr>
              <w:fldChar w:fldCharType="begin"/>
            </w:r>
            <w:r w:rsidR="00C30E9F">
              <w:rPr>
                <w:noProof/>
                <w:webHidden/>
              </w:rPr>
              <w:instrText xml:space="preserve"> PAGEREF _Toc471905635 \h </w:instrText>
            </w:r>
            <w:r w:rsidR="00C30E9F">
              <w:rPr>
                <w:noProof/>
                <w:webHidden/>
              </w:rPr>
            </w:r>
            <w:r w:rsidR="00C30E9F">
              <w:rPr>
                <w:noProof/>
                <w:webHidden/>
              </w:rPr>
              <w:fldChar w:fldCharType="separate"/>
            </w:r>
            <w:r w:rsidR="00C30E9F">
              <w:rPr>
                <w:noProof/>
                <w:webHidden/>
              </w:rPr>
              <w:t>8</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6" w:history="1">
            <w:r w:rsidR="00C30E9F" w:rsidRPr="00C26C27">
              <w:rPr>
                <w:rStyle w:val="Hyperlink"/>
                <w:noProof/>
              </w:rPr>
              <w:t>5.4</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 Edit Profile</w:t>
            </w:r>
            <w:r w:rsidR="00C30E9F">
              <w:rPr>
                <w:noProof/>
                <w:webHidden/>
              </w:rPr>
              <w:tab/>
            </w:r>
            <w:r w:rsidR="00C30E9F">
              <w:rPr>
                <w:noProof/>
                <w:webHidden/>
              </w:rPr>
              <w:fldChar w:fldCharType="begin"/>
            </w:r>
            <w:r w:rsidR="00C30E9F">
              <w:rPr>
                <w:noProof/>
                <w:webHidden/>
              </w:rPr>
              <w:instrText xml:space="preserve"> PAGEREF _Toc471905636 \h </w:instrText>
            </w:r>
            <w:r w:rsidR="00C30E9F">
              <w:rPr>
                <w:noProof/>
                <w:webHidden/>
              </w:rPr>
            </w:r>
            <w:r w:rsidR="00C30E9F">
              <w:rPr>
                <w:noProof/>
                <w:webHidden/>
              </w:rPr>
              <w:fldChar w:fldCharType="separate"/>
            </w:r>
            <w:r w:rsidR="00C30E9F">
              <w:rPr>
                <w:noProof/>
                <w:webHidden/>
              </w:rPr>
              <w:t>10</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7" w:history="1">
            <w:r w:rsidR="00C30E9F" w:rsidRPr="00C26C27">
              <w:rPr>
                <w:rStyle w:val="Hyperlink"/>
                <w:noProof/>
              </w:rPr>
              <w:t>5.5</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Screen: Register</w:t>
            </w:r>
            <w:r w:rsidR="00C30E9F">
              <w:rPr>
                <w:noProof/>
                <w:webHidden/>
              </w:rPr>
              <w:tab/>
            </w:r>
            <w:r w:rsidR="00C30E9F">
              <w:rPr>
                <w:noProof/>
                <w:webHidden/>
              </w:rPr>
              <w:fldChar w:fldCharType="begin"/>
            </w:r>
            <w:r w:rsidR="00C30E9F">
              <w:rPr>
                <w:noProof/>
                <w:webHidden/>
              </w:rPr>
              <w:instrText xml:space="preserve"> PAGEREF _Toc471905637 \h </w:instrText>
            </w:r>
            <w:r w:rsidR="00C30E9F">
              <w:rPr>
                <w:noProof/>
                <w:webHidden/>
              </w:rPr>
            </w:r>
            <w:r w:rsidR="00C30E9F">
              <w:rPr>
                <w:noProof/>
                <w:webHidden/>
              </w:rPr>
              <w:fldChar w:fldCharType="separate"/>
            </w:r>
            <w:r w:rsidR="00C30E9F">
              <w:rPr>
                <w:noProof/>
                <w:webHidden/>
              </w:rPr>
              <w:t>12</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38" w:history="1">
            <w:r w:rsidR="00C30E9F" w:rsidRPr="00C26C27">
              <w:rPr>
                <w:rStyle w:val="Hyperlink"/>
                <w:noProof/>
              </w:rPr>
              <w:t>6</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Business Rules</w:t>
            </w:r>
            <w:r w:rsidR="00C30E9F">
              <w:rPr>
                <w:noProof/>
                <w:webHidden/>
              </w:rPr>
              <w:tab/>
            </w:r>
            <w:r w:rsidR="00C30E9F">
              <w:rPr>
                <w:noProof/>
                <w:webHidden/>
              </w:rPr>
              <w:fldChar w:fldCharType="begin"/>
            </w:r>
            <w:r w:rsidR="00C30E9F">
              <w:rPr>
                <w:noProof/>
                <w:webHidden/>
              </w:rPr>
              <w:instrText xml:space="preserve"> PAGEREF _Toc471905638 \h </w:instrText>
            </w:r>
            <w:r w:rsidR="00C30E9F">
              <w:rPr>
                <w:noProof/>
                <w:webHidden/>
              </w:rPr>
            </w:r>
            <w:r w:rsidR="00C30E9F">
              <w:rPr>
                <w:noProof/>
                <w:webHidden/>
              </w:rPr>
              <w:fldChar w:fldCharType="separate"/>
            </w:r>
            <w:r w:rsidR="00C30E9F">
              <w:rPr>
                <w:noProof/>
                <w:webHidden/>
              </w:rPr>
              <w:t>13</w:t>
            </w:r>
            <w:r w:rsidR="00C30E9F">
              <w:rPr>
                <w:noProof/>
                <w:webHidden/>
              </w:rPr>
              <w:fldChar w:fldCharType="end"/>
            </w:r>
          </w:hyperlink>
        </w:p>
        <w:p w:rsidR="00C30E9F" w:rsidRDefault="00094989">
          <w:pPr>
            <w:pStyle w:val="TOC2"/>
            <w:tabs>
              <w:tab w:val="left" w:pos="800"/>
              <w:tab w:val="right" w:leader="dot" w:pos="9408"/>
            </w:tabs>
            <w:rPr>
              <w:rFonts w:asciiTheme="minorHAnsi" w:eastAsiaTheme="minorEastAsia" w:hAnsiTheme="minorHAnsi" w:cstheme="minorBidi"/>
              <w:noProof/>
              <w:color w:val="auto"/>
              <w:szCs w:val="22"/>
              <w:lang w:val="en-US" w:eastAsia="en-US"/>
            </w:rPr>
          </w:pPr>
          <w:hyperlink w:anchor="_Toc471905639" w:history="1">
            <w:r w:rsidR="00C30E9F" w:rsidRPr="00C26C27">
              <w:rPr>
                <w:rStyle w:val="Hyperlink"/>
                <w:noProof/>
              </w:rPr>
              <w:t>6.1</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User Management</w:t>
            </w:r>
            <w:r w:rsidR="00C30E9F">
              <w:rPr>
                <w:noProof/>
                <w:webHidden/>
              </w:rPr>
              <w:tab/>
            </w:r>
            <w:r w:rsidR="00C30E9F">
              <w:rPr>
                <w:noProof/>
                <w:webHidden/>
              </w:rPr>
              <w:fldChar w:fldCharType="begin"/>
            </w:r>
            <w:r w:rsidR="00C30E9F">
              <w:rPr>
                <w:noProof/>
                <w:webHidden/>
              </w:rPr>
              <w:instrText xml:space="preserve"> PAGEREF _Toc471905639 \h </w:instrText>
            </w:r>
            <w:r w:rsidR="00C30E9F">
              <w:rPr>
                <w:noProof/>
                <w:webHidden/>
              </w:rPr>
            </w:r>
            <w:r w:rsidR="00C30E9F">
              <w:rPr>
                <w:noProof/>
                <w:webHidden/>
              </w:rPr>
              <w:fldChar w:fldCharType="separate"/>
            </w:r>
            <w:r w:rsidR="00C30E9F">
              <w:rPr>
                <w:noProof/>
                <w:webHidden/>
              </w:rPr>
              <w:t>13</w:t>
            </w:r>
            <w:r w:rsidR="00C30E9F">
              <w:rPr>
                <w:noProof/>
                <w:webHidden/>
              </w:rPr>
              <w:fldChar w:fldCharType="end"/>
            </w:r>
          </w:hyperlink>
        </w:p>
        <w:p w:rsidR="00C30E9F" w:rsidRDefault="00094989">
          <w:pPr>
            <w:pStyle w:val="TOC1"/>
            <w:tabs>
              <w:tab w:val="left" w:pos="440"/>
              <w:tab w:val="right" w:leader="dot" w:pos="9408"/>
            </w:tabs>
            <w:rPr>
              <w:rFonts w:asciiTheme="minorHAnsi" w:eastAsiaTheme="minorEastAsia" w:hAnsiTheme="minorHAnsi" w:cstheme="minorBidi"/>
              <w:noProof/>
              <w:color w:val="auto"/>
              <w:szCs w:val="22"/>
              <w:lang w:val="en-US" w:eastAsia="en-US"/>
            </w:rPr>
          </w:pPr>
          <w:hyperlink w:anchor="_Toc471905640" w:history="1">
            <w:r w:rsidR="00C30E9F" w:rsidRPr="00C26C27">
              <w:rPr>
                <w:rStyle w:val="Hyperlink"/>
                <w:noProof/>
                <w:lang w:val="vi-VN"/>
              </w:rPr>
              <w:t>7</w:t>
            </w:r>
            <w:r w:rsidR="00C30E9F">
              <w:rPr>
                <w:rFonts w:asciiTheme="minorHAnsi" w:eastAsiaTheme="minorEastAsia" w:hAnsiTheme="minorHAnsi" w:cstheme="minorBidi"/>
                <w:noProof/>
                <w:color w:val="auto"/>
                <w:szCs w:val="22"/>
                <w:lang w:val="en-US" w:eastAsia="en-US"/>
              </w:rPr>
              <w:tab/>
            </w:r>
            <w:r w:rsidR="00C30E9F" w:rsidRPr="00C26C27">
              <w:rPr>
                <w:rStyle w:val="Hyperlink"/>
                <w:noProof/>
              </w:rPr>
              <w:t>Assumptions</w:t>
            </w:r>
            <w:r w:rsidR="00C30E9F">
              <w:rPr>
                <w:noProof/>
                <w:webHidden/>
              </w:rPr>
              <w:tab/>
            </w:r>
            <w:r w:rsidR="00C30E9F">
              <w:rPr>
                <w:noProof/>
                <w:webHidden/>
              </w:rPr>
              <w:fldChar w:fldCharType="begin"/>
            </w:r>
            <w:r w:rsidR="00C30E9F">
              <w:rPr>
                <w:noProof/>
                <w:webHidden/>
              </w:rPr>
              <w:instrText xml:space="preserve"> PAGEREF _Toc471905640 \h </w:instrText>
            </w:r>
            <w:r w:rsidR="00C30E9F">
              <w:rPr>
                <w:noProof/>
                <w:webHidden/>
              </w:rPr>
            </w:r>
            <w:r w:rsidR="00C30E9F">
              <w:rPr>
                <w:noProof/>
                <w:webHidden/>
              </w:rPr>
              <w:fldChar w:fldCharType="separate"/>
            </w:r>
            <w:r w:rsidR="00C30E9F">
              <w:rPr>
                <w:noProof/>
                <w:webHidden/>
              </w:rPr>
              <w:t>13</w:t>
            </w:r>
            <w:r w:rsidR="00C30E9F">
              <w:rPr>
                <w:noProof/>
                <w:webHidden/>
              </w:rPr>
              <w:fldChar w:fldCharType="end"/>
            </w:r>
          </w:hyperlink>
        </w:p>
        <w:p w:rsidR="00534107" w:rsidRDefault="00534107">
          <w:r w:rsidRPr="00534107">
            <w:rPr>
              <w:b/>
              <w:bCs/>
              <w:noProof/>
              <w:sz w:val="20"/>
              <w:szCs w:val="20"/>
            </w:rPr>
            <w:fldChar w:fldCharType="end"/>
          </w:r>
        </w:p>
      </w:sdtContent>
    </w:sdt>
    <w:p w:rsidR="00EE24C4" w:rsidRPr="00FA354A" w:rsidRDefault="00EE24C4" w:rsidP="00F34AEB">
      <w:pPr>
        <w:pStyle w:val="Heading1"/>
      </w:pPr>
      <w:r w:rsidRPr="00FA354A">
        <w:br w:type="page"/>
      </w:r>
      <w:bookmarkStart w:id="1" w:name="_Toc386547460"/>
      <w:bookmarkStart w:id="2" w:name="_Toc471905619"/>
      <w:bookmarkStart w:id="3" w:name="_Toc211320227"/>
      <w:r w:rsidRPr="00FA354A">
        <w:lastRenderedPageBreak/>
        <w:t>Overview</w:t>
      </w:r>
      <w:bookmarkEnd w:id="1"/>
      <w:bookmarkEnd w:id="2"/>
    </w:p>
    <w:p w:rsidR="00EE24C4" w:rsidRPr="00FA354A" w:rsidRDefault="00EE24C4" w:rsidP="00F34AEB">
      <w:pPr>
        <w:pStyle w:val="Heading2"/>
        <w:ind w:left="0" w:firstLine="0"/>
        <w:rPr>
          <w:szCs w:val="22"/>
        </w:rPr>
      </w:pPr>
      <w:bookmarkStart w:id="4" w:name="_Toc386547461"/>
      <w:bookmarkStart w:id="5" w:name="_Toc471905620"/>
      <w:r w:rsidRPr="00FA354A">
        <w:rPr>
          <w:szCs w:val="22"/>
        </w:rPr>
        <w:t>Goal</w:t>
      </w:r>
      <w:bookmarkEnd w:id="4"/>
      <w:bookmarkEnd w:id="5"/>
    </w:p>
    <w:p w:rsidR="00643411" w:rsidRPr="00FA354A" w:rsidRDefault="00E6663C" w:rsidP="00465187">
      <w:r>
        <w:t xml:space="preserve">As the </w:t>
      </w:r>
      <w:r w:rsidR="00EB0F19">
        <w:t xml:space="preserve">user in </w:t>
      </w:r>
      <w:proofErr w:type="spellStart"/>
      <w:r w:rsidR="004767D7">
        <w:t>BSportTeam</w:t>
      </w:r>
      <w:proofErr w:type="spellEnd"/>
      <w:r w:rsidR="004767D7">
        <w:t xml:space="preserve"> </w:t>
      </w:r>
      <w:r w:rsidR="002E0D1F">
        <w:t>System</w:t>
      </w:r>
      <w:r>
        <w:t xml:space="preserve">, the </w:t>
      </w:r>
      <w:r w:rsidR="002E0D1F">
        <w:t>user</w:t>
      </w:r>
      <w:r>
        <w:t xml:space="preserve"> wants to </w:t>
      </w:r>
      <w:r w:rsidR="002E0D1F">
        <w:t>login</w:t>
      </w:r>
      <w:r w:rsidR="004767D7">
        <w:t>/register</w:t>
      </w:r>
      <w:r>
        <w:t xml:space="preserve"> </w:t>
      </w:r>
      <w:r w:rsidR="002E0D1F">
        <w:t>to</w:t>
      </w:r>
      <w:r w:rsidR="007F25E4">
        <w:t xml:space="preserve"> </w:t>
      </w:r>
      <w:proofErr w:type="spellStart"/>
      <w:r w:rsidR="004767D7">
        <w:t>BSportTeam</w:t>
      </w:r>
      <w:proofErr w:type="spellEnd"/>
      <w:r w:rsidR="004767D7">
        <w:t xml:space="preserve"> </w:t>
      </w:r>
      <w:r w:rsidR="007F25E4">
        <w:t>system</w:t>
      </w:r>
      <w:r>
        <w:t>, so th</w:t>
      </w:r>
      <w:r w:rsidR="001714CF">
        <w:t xml:space="preserve">at </w:t>
      </w:r>
      <w:r w:rsidR="002E0D1F">
        <w:t>user</w:t>
      </w:r>
      <w:r w:rsidR="001714CF">
        <w:t xml:space="preserve"> can use </w:t>
      </w:r>
      <w:r w:rsidR="007F25E4">
        <w:t xml:space="preserve">the </w:t>
      </w:r>
      <w:proofErr w:type="spellStart"/>
      <w:r w:rsidR="004767D7">
        <w:t>BSportTeam</w:t>
      </w:r>
      <w:proofErr w:type="spellEnd"/>
      <w:r w:rsidR="004767D7">
        <w:t xml:space="preserve"> </w:t>
      </w:r>
      <w:r w:rsidR="007F25E4">
        <w:t>system</w:t>
      </w:r>
      <w:r w:rsidR="00E12433">
        <w:t>.</w:t>
      </w:r>
    </w:p>
    <w:p w:rsidR="00EE24C4" w:rsidRPr="00FA354A" w:rsidRDefault="00EE24C4" w:rsidP="00F34AEB">
      <w:pPr>
        <w:pStyle w:val="Heading2"/>
        <w:ind w:left="0" w:firstLine="0"/>
        <w:rPr>
          <w:szCs w:val="22"/>
        </w:rPr>
      </w:pPr>
      <w:bookmarkStart w:id="6" w:name="_Toc386547462"/>
      <w:bookmarkStart w:id="7" w:name="_Toc471905621"/>
      <w:r w:rsidRPr="00FA354A">
        <w:rPr>
          <w:szCs w:val="22"/>
        </w:rPr>
        <w:t>Brief Description</w:t>
      </w:r>
      <w:bookmarkEnd w:id="6"/>
      <w:bookmarkEnd w:id="7"/>
    </w:p>
    <w:p w:rsidR="00EE24C4" w:rsidRDefault="0008426A" w:rsidP="002E0D1F">
      <w:r w:rsidRPr="00E6663C">
        <w:t xml:space="preserve">This use case describes how </w:t>
      </w:r>
      <w:r w:rsidR="002E0D1F">
        <w:t>a user</w:t>
      </w:r>
      <w:r w:rsidRPr="00E6663C">
        <w:t xml:space="preserve"> can </w:t>
      </w:r>
      <w:r w:rsidR="002E0D1F">
        <w:t>login</w:t>
      </w:r>
      <w:r w:rsidRPr="00E6663C">
        <w:t xml:space="preserve"> </w:t>
      </w:r>
      <w:r w:rsidR="002E0D1F">
        <w:t xml:space="preserve">to </w:t>
      </w:r>
      <w:proofErr w:type="spellStart"/>
      <w:r w:rsidR="00EA5B4C">
        <w:t>BSportTeam</w:t>
      </w:r>
      <w:proofErr w:type="spellEnd"/>
      <w:r w:rsidR="002E0D1F">
        <w:t xml:space="preserve"> system</w:t>
      </w:r>
      <w:bookmarkStart w:id="8" w:name="_UC_Define_Document"/>
      <w:bookmarkStart w:id="9" w:name="_Toc456598587"/>
      <w:bookmarkStart w:id="10" w:name="_Toc456600918"/>
      <w:bookmarkStart w:id="11" w:name="_Toc533790291"/>
      <w:bookmarkEnd w:id="3"/>
      <w:bookmarkEnd w:id="8"/>
      <w:r w:rsidR="00082C04">
        <w:t xml:space="preserve"> on Web Application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0"/>
        <w:gridCol w:w="7320"/>
      </w:tblGrid>
      <w:tr w:rsidR="00635563" w:rsidTr="00E87DE4">
        <w:trPr>
          <w:cantSplit/>
        </w:trPr>
        <w:tc>
          <w:tcPr>
            <w:tcW w:w="2400" w:type="dxa"/>
            <w:shd w:val="clear" w:color="auto" w:fill="FF0000"/>
            <w:tcMar>
              <w:top w:w="0" w:type="dxa"/>
              <w:left w:w="108" w:type="dxa"/>
              <w:bottom w:w="0" w:type="dxa"/>
              <w:right w:w="108" w:type="dxa"/>
            </w:tcMar>
            <w:hideMark/>
          </w:tcPr>
          <w:p w:rsidR="00635563" w:rsidRDefault="00635563" w:rsidP="00E87DE4">
            <w:pPr>
              <w:pStyle w:val="TableContents"/>
              <w:rPr>
                <w:color w:val="FFFFFF"/>
              </w:rPr>
            </w:pPr>
            <w:r>
              <w:rPr>
                <w:b/>
                <w:bCs/>
                <w:color w:val="FFFFFF"/>
              </w:rPr>
              <w:t>Actor</w:t>
            </w:r>
          </w:p>
        </w:tc>
        <w:tc>
          <w:tcPr>
            <w:tcW w:w="7320" w:type="dxa"/>
            <w:shd w:val="clear" w:color="auto" w:fill="FF0000"/>
            <w:tcMar>
              <w:top w:w="0" w:type="dxa"/>
              <w:left w:w="108" w:type="dxa"/>
              <w:bottom w:w="0" w:type="dxa"/>
              <w:right w:w="108" w:type="dxa"/>
            </w:tcMar>
            <w:hideMark/>
          </w:tcPr>
          <w:p w:rsidR="00635563" w:rsidRDefault="00635563" w:rsidP="00E87DE4">
            <w:pPr>
              <w:pStyle w:val="TableContents"/>
              <w:rPr>
                <w:color w:val="FFFFFF"/>
              </w:rPr>
            </w:pPr>
            <w:r>
              <w:rPr>
                <w:b/>
                <w:bCs/>
                <w:color w:val="FFFFFF"/>
              </w:rPr>
              <w:t>Description</w:t>
            </w:r>
          </w:p>
        </w:tc>
      </w:tr>
      <w:tr w:rsidR="001714CF" w:rsidTr="00E87DE4">
        <w:trPr>
          <w:cantSplit/>
        </w:trPr>
        <w:tc>
          <w:tcPr>
            <w:tcW w:w="2400" w:type="dxa"/>
            <w:tcMar>
              <w:top w:w="0" w:type="dxa"/>
              <w:left w:w="108" w:type="dxa"/>
              <w:bottom w:w="0" w:type="dxa"/>
              <w:right w:w="108" w:type="dxa"/>
            </w:tcMar>
          </w:tcPr>
          <w:p w:rsidR="001714CF" w:rsidRPr="00EB0F19" w:rsidRDefault="002E0D1F" w:rsidP="001050B3">
            <w:pPr>
              <w:pStyle w:val="TableContents"/>
              <w:ind w:left="0"/>
              <w:rPr>
                <w:color w:val="002E36"/>
              </w:rPr>
            </w:pPr>
            <w:r>
              <w:rPr>
                <w:color w:val="002E36"/>
              </w:rPr>
              <w:t>User</w:t>
            </w:r>
          </w:p>
        </w:tc>
        <w:tc>
          <w:tcPr>
            <w:tcW w:w="7320" w:type="dxa"/>
            <w:tcMar>
              <w:top w:w="0" w:type="dxa"/>
              <w:left w:w="108" w:type="dxa"/>
              <w:bottom w:w="0" w:type="dxa"/>
              <w:right w:w="108" w:type="dxa"/>
            </w:tcMar>
          </w:tcPr>
          <w:p w:rsidR="001714CF" w:rsidRPr="00EB0F19" w:rsidRDefault="002E0D1F" w:rsidP="007F25E4">
            <w:pPr>
              <w:pStyle w:val="TableContents"/>
              <w:ind w:left="0"/>
              <w:rPr>
                <w:color w:val="002E36"/>
              </w:rPr>
            </w:pPr>
            <w:r>
              <w:rPr>
                <w:color w:val="002E36"/>
              </w:rPr>
              <w:t>To use functions in the system</w:t>
            </w:r>
          </w:p>
        </w:tc>
      </w:tr>
    </w:tbl>
    <w:p w:rsidR="00EE24C4" w:rsidRPr="00FA354A" w:rsidRDefault="00EE24C4" w:rsidP="00F34AEB">
      <w:pPr>
        <w:pStyle w:val="Heading1"/>
      </w:pPr>
      <w:bookmarkStart w:id="12" w:name="_Toc211320233"/>
      <w:bookmarkStart w:id="13" w:name="_Toc386547464"/>
      <w:bookmarkStart w:id="14" w:name="_Toc471905622"/>
      <w:bookmarkEnd w:id="9"/>
      <w:bookmarkEnd w:id="10"/>
      <w:bookmarkEnd w:id="11"/>
      <w:r w:rsidRPr="00FA354A">
        <w:t>Preconditions</w:t>
      </w:r>
      <w:bookmarkEnd w:id="12"/>
      <w:bookmarkEnd w:id="13"/>
      <w:bookmarkEnd w:id="14"/>
    </w:p>
    <w:p w:rsidR="0008426A" w:rsidRPr="00843EDA" w:rsidRDefault="00C60412" w:rsidP="00343AB6">
      <w:pPr>
        <w:pStyle w:val="ListParagraph"/>
        <w:numPr>
          <w:ilvl w:val="0"/>
          <w:numId w:val="14"/>
        </w:numPr>
      </w:pPr>
      <w:bookmarkStart w:id="15" w:name="_Basic_Flow___View_Wish_List_in_Full"/>
      <w:bookmarkStart w:id="16" w:name="_Toc211320237"/>
      <w:bookmarkStart w:id="17" w:name="_Toc211320234"/>
      <w:bookmarkEnd w:id="15"/>
      <w:r>
        <w:t>Actor</w:t>
      </w:r>
      <w:r w:rsidR="0008426A" w:rsidRPr="005D1203">
        <w:t xml:space="preserve"> has successfully accessed the </w:t>
      </w:r>
      <w:proofErr w:type="spellStart"/>
      <w:r w:rsidR="00EA5B4C">
        <w:t>BSportTeam</w:t>
      </w:r>
      <w:proofErr w:type="spellEnd"/>
      <w:r w:rsidR="0008426A" w:rsidRPr="005D1203">
        <w:t xml:space="preserve"> </w:t>
      </w:r>
      <w:r>
        <w:t>s</w:t>
      </w:r>
      <w:r w:rsidR="0008426A" w:rsidRPr="005D1203">
        <w:t>ystem.</w:t>
      </w:r>
    </w:p>
    <w:p w:rsidR="00EE24C4" w:rsidRPr="00FA354A" w:rsidRDefault="00EE24C4" w:rsidP="00F34AEB">
      <w:pPr>
        <w:pStyle w:val="Heading1"/>
      </w:pPr>
      <w:bookmarkStart w:id="18" w:name="_Toc386547465"/>
      <w:bookmarkStart w:id="19" w:name="_Toc471905623"/>
      <w:r w:rsidRPr="00FA354A">
        <w:t>Postconditions</w:t>
      </w:r>
      <w:bookmarkEnd w:id="18"/>
      <w:bookmarkEnd w:id="19"/>
    </w:p>
    <w:bookmarkEnd w:id="16"/>
    <w:p w:rsidR="0008426A" w:rsidRPr="0008426A" w:rsidRDefault="00C60412" w:rsidP="00343AB6">
      <w:pPr>
        <w:pStyle w:val="ListParagraph"/>
        <w:numPr>
          <w:ilvl w:val="0"/>
          <w:numId w:val="13"/>
        </w:numPr>
      </w:pPr>
      <w:r>
        <w:t>Actor</w:t>
      </w:r>
      <w:r w:rsidR="0008426A" w:rsidRPr="0008426A">
        <w:t xml:space="preserve"> has successfully </w:t>
      </w:r>
      <w:r w:rsidR="00082C04">
        <w:t>log</w:t>
      </w:r>
      <w:r w:rsidR="003D1E8C">
        <w:t xml:space="preserve">ged </w:t>
      </w:r>
      <w:r w:rsidR="00082C04">
        <w:t>into the system</w:t>
      </w:r>
      <w:r w:rsidR="00952A51">
        <w:t>.</w:t>
      </w:r>
    </w:p>
    <w:p w:rsidR="0008426A" w:rsidRPr="00FA354A" w:rsidRDefault="0008426A" w:rsidP="0008426A">
      <w:pPr>
        <w:pStyle w:val="Guide"/>
        <w:ind w:left="1080"/>
        <w:rPr>
          <w:rFonts w:cs="Arial"/>
          <w:i w:val="0"/>
          <w:szCs w:val="22"/>
          <w:lang w:val="en-US"/>
        </w:rPr>
      </w:pPr>
    </w:p>
    <w:p w:rsidR="006D1016" w:rsidRDefault="006D1016">
      <w:pPr>
        <w:spacing w:before="0" w:after="0"/>
        <w:jc w:val="left"/>
        <w:rPr>
          <w:rFonts w:eastAsia="MS Mincho" w:cs="Arial"/>
          <w:b/>
          <w:bCs/>
          <w:caps/>
          <w:color w:val="FF0000"/>
          <w:kern w:val="32"/>
          <w:szCs w:val="32"/>
          <w:lang w:eastAsia="ja-JP"/>
        </w:rPr>
      </w:pPr>
      <w:r>
        <w:br w:type="page"/>
      </w:r>
    </w:p>
    <w:p w:rsidR="00EE24C4" w:rsidRPr="00FA354A" w:rsidRDefault="00EE24C4" w:rsidP="00F34AEB">
      <w:pPr>
        <w:pStyle w:val="Heading1"/>
      </w:pPr>
      <w:bookmarkStart w:id="20" w:name="_Toc386547466"/>
      <w:bookmarkStart w:id="21" w:name="_Toc471905624"/>
      <w:r w:rsidRPr="00FA354A">
        <w:lastRenderedPageBreak/>
        <w:t>Flow of Events</w:t>
      </w:r>
      <w:bookmarkEnd w:id="20"/>
      <w:bookmarkEnd w:id="21"/>
    </w:p>
    <w:p w:rsidR="00C57895" w:rsidRDefault="00952A51" w:rsidP="00C51127">
      <w:pPr>
        <w:pStyle w:val="Heading2"/>
      </w:pPr>
      <w:bookmarkStart w:id="22" w:name="_Basic_Flow_-"/>
      <w:bookmarkStart w:id="23" w:name="_Basic_Flow_–"/>
      <w:bookmarkStart w:id="24" w:name="_Toc386547467"/>
      <w:bookmarkStart w:id="25" w:name="_Toc471905625"/>
      <w:bookmarkEnd w:id="22"/>
      <w:bookmarkEnd w:id="23"/>
      <w:r>
        <w:t>Basic Flow –</w:t>
      </w:r>
      <w:r w:rsidR="00303A03">
        <w:t xml:space="preserve"> </w:t>
      </w:r>
      <w:bookmarkEnd w:id="24"/>
      <w:bookmarkEnd w:id="25"/>
      <w:r w:rsidR="008175D8">
        <w:t>Create new Team</w:t>
      </w:r>
    </w:p>
    <w:p w:rsidR="00843EDA" w:rsidRPr="00465187" w:rsidRDefault="00843EDA" w:rsidP="00465187">
      <w:pPr>
        <w:rPr>
          <w:u w:val="single"/>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C57895" w:rsidRPr="00FA354A" w:rsidTr="00257E49">
        <w:trPr>
          <w:cantSplit/>
          <w:tblHeader/>
        </w:trPr>
        <w:tc>
          <w:tcPr>
            <w:tcW w:w="976" w:type="dxa"/>
            <w:shd w:val="clear" w:color="auto" w:fill="FF0000"/>
          </w:tcPr>
          <w:p w:rsidR="00C57895" w:rsidRPr="00FA354A" w:rsidRDefault="00C57895" w:rsidP="00257E4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C57895" w:rsidRPr="00FA354A" w:rsidRDefault="00C57895" w:rsidP="00257E49">
            <w:pPr>
              <w:pStyle w:val="TableColumnHeadings"/>
              <w:ind w:left="0"/>
              <w:rPr>
                <w:rFonts w:cs="Arial"/>
                <w:color w:val="FFFFFF"/>
                <w:sz w:val="20"/>
                <w:szCs w:val="20"/>
              </w:rPr>
            </w:pPr>
            <w:r w:rsidRPr="00FA354A">
              <w:rPr>
                <w:rFonts w:cs="Arial"/>
                <w:color w:val="FFFFFF"/>
                <w:sz w:val="20"/>
                <w:szCs w:val="20"/>
              </w:rPr>
              <w:t>Event Description</w:t>
            </w:r>
          </w:p>
        </w:tc>
      </w:tr>
      <w:tr w:rsidR="00D55E6E" w:rsidRPr="00FA354A" w:rsidTr="00257E49">
        <w:trPr>
          <w:cantSplit/>
        </w:trPr>
        <w:tc>
          <w:tcPr>
            <w:tcW w:w="976" w:type="dxa"/>
          </w:tcPr>
          <w:p w:rsidR="00D55E6E" w:rsidRPr="00FA354A" w:rsidRDefault="00D55E6E" w:rsidP="00257E49">
            <w:pPr>
              <w:numPr>
                <w:ilvl w:val="0"/>
                <w:numId w:val="9"/>
              </w:numPr>
              <w:tabs>
                <w:tab w:val="left" w:pos="284"/>
              </w:tabs>
              <w:spacing w:after="60"/>
              <w:rPr>
                <w:rFonts w:cs="Arial"/>
              </w:rPr>
            </w:pPr>
          </w:p>
        </w:tc>
        <w:tc>
          <w:tcPr>
            <w:tcW w:w="8771" w:type="dxa"/>
          </w:tcPr>
          <w:p w:rsidR="00D55E6E" w:rsidRPr="00465187" w:rsidRDefault="00B84C5B" w:rsidP="00930B13">
            <w:r w:rsidRPr="00465187">
              <w:t xml:space="preserve">Actor </w:t>
            </w:r>
            <w:r w:rsidR="00930B13">
              <w:t>clicks on Team tab on the menu</w:t>
            </w:r>
            <w:r w:rsidR="00E45A27">
              <w:t xml:space="preserve"> in Account side</w:t>
            </w:r>
          </w:p>
        </w:tc>
      </w:tr>
      <w:tr w:rsidR="00B84C5B" w:rsidRPr="00FA354A" w:rsidTr="00257E49">
        <w:trPr>
          <w:cantSplit/>
        </w:trPr>
        <w:tc>
          <w:tcPr>
            <w:tcW w:w="976" w:type="dxa"/>
          </w:tcPr>
          <w:p w:rsidR="00B84C5B" w:rsidRPr="00FA354A" w:rsidRDefault="00B84C5B" w:rsidP="00257E49">
            <w:pPr>
              <w:numPr>
                <w:ilvl w:val="0"/>
                <w:numId w:val="9"/>
              </w:numPr>
              <w:tabs>
                <w:tab w:val="left" w:pos="284"/>
              </w:tabs>
              <w:spacing w:after="60"/>
              <w:rPr>
                <w:rFonts w:cs="Arial"/>
              </w:rPr>
            </w:pPr>
          </w:p>
        </w:tc>
        <w:tc>
          <w:tcPr>
            <w:tcW w:w="8771" w:type="dxa"/>
          </w:tcPr>
          <w:p w:rsidR="00B84C5B" w:rsidRPr="00465187" w:rsidRDefault="00930B13" w:rsidP="00B84C5B">
            <w:r>
              <w:t xml:space="preserve">System shows </w:t>
            </w:r>
            <w:r w:rsidR="00C978DE" w:rsidRPr="00930B13">
              <w:rPr>
                <w:b/>
              </w:rPr>
              <w:t>Screen: List of team</w:t>
            </w:r>
            <w:r w:rsidR="00F126BD">
              <w:rPr>
                <w:b/>
              </w:rPr>
              <w:t>s</w:t>
            </w:r>
          </w:p>
        </w:tc>
      </w:tr>
      <w:tr w:rsidR="00D55E6E" w:rsidRPr="00FA354A" w:rsidTr="00257E49">
        <w:trPr>
          <w:cantSplit/>
        </w:trPr>
        <w:tc>
          <w:tcPr>
            <w:tcW w:w="976" w:type="dxa"/>
          </w:tcPr>
          <w:p w:rsidR="00D55E6E" w:rsidRPr="00FA354A" w:rsidRDefault="00D55E6E" w:rsidP="00257E49">
            <w:pPr>
              <w:numPr>
                <w:ilvl w:val="0"/>
                <w:numId w:val="9"/>
              </w:numPr>
              <w:tabs>
                <w:tab w:val="left" w:pos="284"/>
              </w:tabs>
              <w:spacing w:after="60"/>
              <w:rPr>
                <w:rFonts w:cs="Arial"/>
              </w:rPr>
            </w:pPr>
          </w:p>
        </w:tc>
        <w:tc>
          <w:tcPr>
            <w:tcW w:w="8771" w:type="dxa"/>
          </w:tcPr>
          <w:p w:rsidR="00D55E6E" w:rsidRPr="00465187" w:rsidRDefault="00930B13" w:rsidP="00C978DE">
            <w:r>
              <w:t xml:space="preserve">Actor clicks on </w:t>
            </w:r>
            <w:r w:rsidR="00C978DE">
              <w:t>Create Team</w:t>
            </w:r>
            <w:r>
              <w:t xml:space="preserve"> button</w:t>
            </w:r>
          </w:p>
        </w:tc>
      </w:tr>
      <w:tr w:rsidR="00C57895" w:rsidRPr="00FA354A" w:rsidTr="00257E49">
        <w:trPr>
          <w:cantSplit/>
        </w:trPr>
        <w:tc>
          <w:tcPr>
            <w:tcW w:w="976" w:type="dxa"/>
          </w:tcPr>
          <w:p w:rsidR="00C57895" w:rsidRPr="00FA354A" w:rsidRDefault="00C57895" w:rsidP="00257E49">
            <w:pPr>
              <w:numPr>
                <w:ilvl w:val="0"/>
                <w:numId w:val="9"/>
              </w:numPr>
              <w:tabs>
                <w:tab w:val="left" w:pos="284"/>
              </w:tabs>
              <w:spacing w:after="60"/>
              <w:rPr>
                <w:rFonts w:cs="Arial"/>
              </w:rPr>
            </w:pPr>
          </w:p>
        </w:tc>
        <w:tc>
          <w:tcPr>
            <w:tcW w:w="8771" w:type="dxa"/>
          </w:tcPr>
          <w:p w:rsidR="00CB1062" w:rsidRPr="00465187" w:rsidRDefault="00930B13" w:rsidP="00B84C5B">
            <w:r>
              <w:t xml:space="preserve">System shows </w:t>
            </w:r>
            <w:r w:rsidRPr="00930B13">
              <w:rPr>
                <w:b/>
              </w:rPr>
              <w:t>Screen: Create new Team</w:t>
            </w:r>
          </w:p>
        </w:tc>
      </w:tr>
      <w:tr w:rsidR="00930B13" w:rsidRPr="00FA354A" w:rsidTr="00257E49">
        <w:trPr>
          <w:cantSplit/>
        </w:trPr>
        <w:tc>
          <w:tcPr>
            <w:tcW w:w="976" w:type="dxa"/>
          </w:tcPr>
          <w:p w:rsidR="00930B13" w:rsidRPr="00FA354A" w:rsidRDefault="00930B13" w:rsidP="00257E49">
            <w:pPr>
              <w:numPr>
                <w:ilvl w:val="0"/>
                <w:numId w:val="9"/>
              </w:numPr>
              <w:tabs>
                <w:tab w:val="left" w:pos="284"/>
              </w:tabs>
              <w:spacing w:after="60"/>
              <w:rPr>
                <w:rFonts w:cs="Arial"/>
              </w:rPr>
            </w:pPr>
          </w:p>
        </w:tc>
        <w:tc>
          <w:tcPr>
            <w:tcW w:w="8771" w:type="dxa"/>
          </w:tcPr>
          <w:p w:rsidR="00930B13" w:rsidRDefault="00930B13" w:rsidP="00C978DE">
            <w:r>
              <w:t>Actors inputs information into the form</w:t>
            </w:r>
            <w:r w:rsidR="00A33C4F">
              <w:t xml:space="preserve"> and clicks on </w:t>
            </w:r>
            <w:r w:rsidR="00C978DE">
              <w:t>Next</w:t>
            </w:r>
            <w:r w:rsidR="00A33C4F">
              <w:t xml:space="preserve"> button</w:t>
            </w:r>
          </w:p>
        </w:tc>
      </w:tr>
      <w:tr w:rsidR="00C57895" w:rsidRPr="00FA354A" w:rsidTr="00257E49">
        <w:trPr>
          <w:cantSplit/>
        </w:trPr>
        <w:tc>
          <w:tcPr>
            <w:tcW w:w="976" w:type="dxa"/>
          </w:tcPr>
          <w:p w:rsidR="00C57895" w:rsidRPr="00FA354A" w:rsidRDefault="00C57895" w:rsidP="00257E49">
            <w:pPr>
              <w:numPr>
                <w:ilvl w:val="0"/>
                <w:numId w:val="9"/>
              </w:numPr>
              <w:tabs>
                <w:tab w:val="left" w:pos="284"/>
              </w:tabs>
              <w:spacing w:after="60"/>
              <w:rPr>
                <w:rFonts w:cs="Arial"/>
              </w:rPr>
            </w:pPr>
          </w:p>
        </w:tc>
        <w:tc>
          <w:tcPr>
            <w:tcW w:w="8771" w:type="dxa"/>
          </w:tcPr>
          <w:p w:rsidR="006C6843" w:rsidRPr="00B84C5B" w:rsidRDefault="00B84C5B" w:rsidP="00A33C4F">
            <w:pPr>
              <w:rPr>
                <w:b/>
              </w:rPr>
            </w:pPr>
            <w:r>
              <w:t xml:space="preserve">System validates the inputs. If there’s no error, system shows </w:t>
            </w:r>
            <w:r w:rsidRPr="00B84C5B">
              <w:rPr>
                <w:b/>
              </w:rPr>
              <w:t xml:space="preserve">Screen: </w:t>
            </w:r>
            <w:r w:rsidR="00F126BD">
              <w:rPr>
                <w:b/>
              </w:rPr>
              <w:t>Team Timelines</w:t>
            </w:r>
          </w:p>
        </w:tc>
      </w:tr>
      <w:tr w:rsidR="004D3961" w:rsidRPr="00FA354A" w:rsidTr="00257E49">
        <w:trPr>
          <w:cantSplit/>
        </w:trPr>
        <w:tc>
          <w:tcPr>
            <w:tcW w:w="976" w:type="dxa"/>
          </w:tcPr>
          <w:p w:rsidR="004D3961" w:rsidRPr="00FA354A" w:rsidRDefault="004D3961" w:rsidP="00257E49">
            <w:pPr>
              <w:numPr>
                <w:ilvl w:val="0"/>
                <w:numId w:val="9"/>
              </w:numPr>
              <w:tabs>
                <w:tab w:val="left" w:pos="284"/>
              </w:tabs>
              <w:spacing w:after="60"/>
              <w:rPr>
                <w:rFonts w:cs="Arial"/>
              </w:rPr>
            </w:pPr>
          </w:p>
        </w:tc>
        <w:tc>
          <w:tcPr>
            <w:tcW w:w="8771" w:type="dxa"/>
          </w:tcPr>
          <w:p w:rsidR="004D3961" w:rsidRDefault="004D3961" w:rsidP="004D3961">
            <w:r>
              <w:t>System shows notification “Team &lt;inputted team name&gt; has been created”</w:t>
            </w:r>
          </w:p>
        </w:tc>
      </w:tr>
      <w:tr w:rsidR="006C6843" w:rsidRPr="00FA354A" w:rsidTr="00257E49">
        <w:trPr>
          <w:cantSplit/>
        </w:trPr>
        <w:tc>
          <w:tcPr>
            <w:tcW w:w="976" w:type="dxa"/>
          </w:tcPr>
          <w:p w:rsidR="006C6843" w:rsidRPr="00FA354A" w:rsidRDefault="006C6843" w:rsidP="00257E49">
            <w:pPr>
              <w:numPr>
                <w:ilvl w:val="0"/>
                <w:numId w:val="9"/>
              </w:numPr>
              <w:tabs>
                <w:tab w:val="left" w:pos="284"/>
              </w:tabs>
              <w:spacing w:after="60"/>
              <w:rPr>
                <w:rFonts w:cs="Arial"/>
              </w:rPr>
            </w:pPr>
          </w:p>
        </w:tc>
        <w:tc>
          <w:tcPr>
            <w:tcW w:w="8771" w:type="dxa"/>
          </w:tcPr>
          <w:p w:rsidR="006C6843" w:rsidRDefault="006C6843" w:rsidP="006C6843">
            <w:r>
              <w:t>End Flow</w:t>
            </w:r>
          </w:p>
        </w:tc>
      </w:tr>
    </w:tbl>
    <w:p w:rsidR="000E1566" w:rsidRDefault="000E1566">
      <w:pPr>
        <w:pStyle w:val="Heading2"/>
      </w:pPr>
      <w:bookmarkStart w:id="26" w:name="_Toc471905628"/>
      <w:bookmarkStart w:id="27" w:name="_Toc386547469"/>
      <w:bookmarkEnd w:id="17"/>
      <w:r>
        <w:t>Alternative Flow – Schedule a game sport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384031" w:rsidRPr="00FA354A" w:rsidTr="00094989">
        <w:trPr>
          <w:cantSplit/>
          <w:tblHeader/>
        </w:trPr>
        <w:tc>
          <w:tcPr>
            <w:tcW w:w="976" w:type="dxa"/>
            <w:shd w:val="clear" w:color="auto" w:fill="FF0000"/>
          </w:tcPr>
          <w:p w:rsidR="00384031" w:rsidRPr="00FA354A" w:rsidRDefault="00384031"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384031" w:rsidRPr="00FA354A" w:rsidRDefault="00384031" w:rsidP="00094989">
            <w:pPr>
              <w:pStyle w:val="TableColumnHeadings"/>
              <w:ind w:left="0"/>
              <w:rPr>
                <w:rFonts w:cs="Arial"/>
                <w:color w:val="FFFFFF"/>
                <w:sz w:val="20"/>
                <w:szCs w:val="20"/>
              </w:rPr>
            </w:pPr>
            <w:r w:rsidRPr="00FA354A">
              <w:rPr>
                <w:rFonts w:cs="Arial"/>
                <w:color w:val="FFFFFF"/>
                <w:sz w:val="20"/>
                <w:szCs w:val="20"/>
              </w:rPr>
              <w:t>Event Description</w:t>
            </w:r>
          </w:p>
        </w:tc>
      </w:tr>
      <w:tr w:rsidR="00384031" w:rsidRPr="00FA354A" w:rsidTr="00094989">
        <w:trPr>
          <w:cantSplit/>
        </w:trPr>
        <w:tc>
          <w:tcPr>
            <w:tcW w:w="976" w:type="dxa"/>
          </w:tcPr>
          <w:p w:rsidR="00384031" w:rsidRPr="00A33C4F" w:rsidRDefault="00384031" w:rsidP="00384031">
            <w:pPr>
              <w:pStyle w:val="ListParagraph"/>
              <w:numPr>
                <w:ilvl w:val="0"/>
                <w:numId w:val="38"/>
              </w:numPr>
              <w:tabs>
                <w:tab w:val="left" w:pos="284"/>
              </w:tabs>
              <w:spacing w:after="60"/>
              <w:rPr>
                <w:rFonts w:cs="Arial"/>
              </w:rPr>
            </w:pPr>
          </w:p>
        </w:tc>
        <w:tc>
          <w:tcPr>
            <w:tcW w:w="8771" w:type="dxa"/>
          </w:tcPr>
          <w:p w:rsidR="00384031" w:rsidRPr="00465187" w:rsidRDefault="00384031" w:rsidP="00094989">
            <w:r w:rsidRPr="00465187">
              <w:t xml:space="preserve">Actor </w:t>
            </w:r>
            <w:r>
              <w:t>clicks on Schedule a game sport</w:t>
            </w:r>
          </w:p>
        </w:tc>
      </w:tr>
      <w:tr w:rsidR="00384031" w:rsidRPr="00FA354A" w:rsidTr="00094989">
        <w:trPr>
          <w:cantSplit/>
        </w:trPr>
        <w:tc>
          <w:tcPr>
            <w:tcW w:w="976" w:type="dxa"/>
          </w:tcPr>
          <w:p w:rsidR="00384031" w:rsidRPr="00FA354A" w:rsidRDefault="00384031" w:rsidP="00384031">
            <w:pPr>
              <w:numPr>
                <w:ilvl w:val="0"/>
                <w:numId w:val="38"/>
              </w:numPr>
              <w:tabs>
                <w:tab w:val="left" w:pos="284"/>
              </w:tabs>
              <w:spacing w:after="60"/>
              <w:rPr>
                <w:rFonts w:cs="Arial"/>
              </w:rPr>
            </w:pPr>
          </w:p>
        </w:tc>
        <w:tc>
          <w:tcPr>
            <w:tcW w:w="8771" w:type="dxa"/>
          </w:tcPr>
          <w:p w:rsidR="00384031" w:rsidRPr="00465187" w:rsidRDefault="00384031" w:rsidP="00094989">
            <w:r>
              <w:t xml:space="preserve">System shows </w:t>
            </w:r>
            <w:r w:rsidRPr="00930B13">
              <w:rPr>
                <w:b/>
              </w:rPr>
              <w:t xml:space="preserve">Screen: </w:t>
            </w:r>
            <w:r>
              <w:rPr>
                <w:b/>
              </w:rPr>
              <w:t>Booking popup</w:t>
            </w:r>
          </w:p>
        </w:tc>
      </w:tr>
      <w:tr w:rsidR="00384031" w:rsidRPr="00FA354A" w:rsidTr="00094989">
        <w:trPr>
          <w:cantSplit/>
        </w:trPr>
        <w:tc>
          <w:tcPr>
            <w:tcW w:w="976" w:type="dxa"/>
          </w:tcPr>
          <w:p w:rsidR="00384031" w:rsidRPr="00FA354A" w:rsidRDefault="00384031" w:rsidP="00384031">
            <w:pPr>
              <w:numPr>
                <w:ilvl w:val="0"/>
                <w:numId w:val="38"/>
              </w:numPr>
              <w:tabs>
                <w:tab w:val="left" w:pos="284"/>
              </w:tabs>
              <w:spacing w:after="60"/>
              <w:rPr>
                <w:rFonts w:cs="Arial"/>
              </w:rPr>
            </w:pPr>
          </w:p>
        </w:tc>
        <w:tc>
          <w:tcPr>
            <w:tcW w:w="8771" w:type="dxa"/>
          </w:tcPr>
          <w:p w:rsidR="00384031" w:rsidRDefault="00384031" w:rsidP="00094989">
            <w:r>
              <w:t>Actor input information into the form and clicks on Book button</w:t>
            </w:r>
          </w:p>
        </w:tc>
      </w:tr>
      <w:tr w:rsidR="00384031" w:rsidRPr="00FA354A" w:rsidTr="00094989">
        <w:trPr>
          <w:cantSplit/>
        </w:trPr>
        <w:tc>
          <w:tcPr>
            <w:tcW w:w="976" w:type="dxa"/>
          </w:tcPr>
          <w:p w:rsidR="00384031" w:rsidRPr="00FA354A" w:rsidRDefault="00384031" w:rsidP="00384031">
            <w:pPr>
              <w:numPr>
                <w:ilvl w:val="0"/>
                <w:numId w:val="38"/>
              </w:numPr>
              <w:tabs>
                <w:tab w:val="left" w:pos="284"/>
              </w:tabs>
              <w:spacing w:after="60"/>
              <w:rPr>
                <w:rFonts w:cs="Arial"/>
              </w:rPr>
            </w:pPr>
          </w:p>
        </w:tc>
        <w:tc>
          <w:tcPr>
            <w:tcW w:w="8771" w:type="dxa"/>
          </w:tcPr>
          <w:p w:rsidR="00384031" w:rsidRDefault="00384031" w:rsidP="00094989">
            <w:r>
              <w:t>System validates the input, if there’s no error, system shows notification “&lt;Book Id&gt; just created”</w:t>
            </w:r>
          </w:p>
        </w:tc>
      </w:tr>
      <w:tr w:rsidR="00384031" w:rsidRPr="00FA354A" w:rsidTr="00094989">
        <w:trPr>
          <w:cantSplit/>
        </w:trPr>
        <w:tc>
          <w:tcPr>
            <w:tcW w:w="976" w:type="dxa"/>
          </w:tcPr>
          <w:p w:rsidR="00384031" w:rsidRPr="00FA354A" w:rsidRDefault="00384031" w:rsidP="00384031">
            <w:pPr>
              <w:numPr>
                <w:ilvl w:val="0"/>
                <w:numId w:val="38"/>
              </w:numPr>
              <w:tabs>
                <w:tab w:val="left" w:pos="284"/>
              </w:tabs>
              <w:spacing w:after="60"/>
              <w:rPr>
                <w:rFonts w:cs="Arial"/>
              </w:rPr>
            </w:pPr>
          </w:p>
        </w:tc>
        <w:tc>
          <w:tcPr>
            <w:tcW w:w="8771" w:type="dxa"/>
          </w:tcPr>
          <w:p w:rsidR="00384031" w:rsidRDefault="00384031" w:rsidP="00094989">
            <w:r>
              <w:t>End Flow</w:t>
            </w:r>
          </w:p>
        </w:tc>
      </w:tr>
    </w:tbl>
    <w:p w:rsidR="000E1566" w:rsidRPr="000E1566" w:rsidRDefault="000E1566" w:rsidP="000E1566">
      <w:pPr>
        <w:rPr>
          <w:lang w:eastAsia="ja-JP"/>
        </w:rPr>
      </w:pPr>
    </w:p>
    <w:p w:rsidR="00E45A27" w:rsidRDefault="00E45A27">
      <w:pPr>
        <w:pStyle w:val="Heading2"/>
      </w:pPr>
      <w:r>
        <w:t>Alternative Flow – View Team Booking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E45A27" w:rsidRPr="00FA354A" w:rsidTr="00094989">
        <w:trPr>
          <w:cantSplit/>
          <w:tblHeader/>
        </w:trPr>
        <w:tc>
          <w:tcPr>
            <w:tcW w:w="976" w:type="dxa"/>
            <w:shd w:val="clear" w:color="auto" w:fill="FF0000"/>
          </w:tcPr>
          <w:p w:rsidR="00E45A27" w:rsidRPr="00FA354A" w:rsidRDefault="00E45A27"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E45A27" w:rsidRPr="00FA354A" w:rsidRDefault="00E45A27" w:rsidP="00094989">
            <w:pPr>
              <w:pStyle w:val="TableColumnHeadings"/>
              <w:ind w:left="0"/>
              <w:rPr>
                <w:rFonts w:cs="Arial"/>
                <w:color w:val="FFFFFF"/>
                <w:sz w:val="20"/>
                <w:szCs w:val="20"/>
              </w:rPr>
            </w:pPr>
            <w:r w:rsidRPr="00FA354A">
              <w:rPr>
                <w:rFonts w:cs="Arial"/>
                <w:color w:val="FFFFFF"/>
                <w:sz w:val="20"/>
                <w:szCs w:val="20"/>
              </w:rPr>
              <w:t>Event Description</w:t>
            </w:r>
          </w:p>
        </w:tc>
      </w:tr>
      <w:tr w:rsidR="00E45A27" w:rsidRPr="00FA354A" w:rsidTr="00094989">
        <w:trPr>
          <w:cantSplit/>
        </w:trPr>
        <w:tc>
          <w:tcPr>
            <w:tcW w:w="976" w:type="dxa"/>
          </w:tcPr>
          <w:p w:rsidR="00E45A27" w:rsidRPr="00FA354A" w:rsidRDefault="00E45A27" w:rsidP="00E45A27">
            <w:pPr>
              <w:tabs>
                <w:tab w:val="left" w:pos="284"/>
              </w:tabs>
              <w:spacing w:after="60"/>
              <w:rPr>
                <w:rFonts w:cs="Arial"/>
              </w:rPr>
            </w:pPr>
            <w:r>
              <w:rPr>
                <w:rFonts w:cs="Arial"/>
              </w:rPr>
              <w:t>1.</w:t>
            </w:r>
          </w:p>
        </w:tc>
        <w:tc>
          <w:tcPr>
            <w:tcW w:w="8771" w:type="dxa"/>
          </w:tcPr>
          <w:p w:rsidR="00E45A27" w:rsidRPr="00465187" w:rsidRDefault="00E45A27" w:rsidP="00094989">
            <w:r w:rsidRPr="00465187">
              <w:t xml:space="preserve">Actor </w:t>
            </w:r>
            <w:r>
              <w:t>clicks on Booking tab on the Team menu</w:t>
            </w:r>
          </w:p>
        </w:tc>
      </w:tr>
      <w:tr w:rsidR="00E45A27" w:rsidRPr="00FA354A" w:rsidTr="00094989">
        <w:trPr>
          <w:cantSplit/>
        </w:trPr>
        <w:tc>
          <w:tcPr>
            <w:tcW w:w="976" w:type="dxa"/>
          </w:tcPr>
          <w:p w:rsidR="00E45A27" w:rsidRPr="00E45A27" w:rsidRDefault="00E45A27" w:rsidP="00E45A27">
            <w:pPr>
              <w:tabs>
                <w:tab w:val="left" w:pos="284"/>
              </w:tabs>
              <w:spacing w:after="60"/>
              <w:rPr>
                <w:rFonts w:cs="Arial"/>
              </w:rPr>
            </w:pPr>
            <w:r>
              <w:rPr>
                <w:rFonts w:cs="Arial"/>
              </w:rPr>
              <w:t>2.</w:t>
            </w:r>
          </w:p>
        </w:tc>
        <w:tc>
          <w:tcPr>
            <w:tcW w:w="8771" w:type="dxa"/>
          </w:tcPr>
          <w:p w:rsidR="00E45A27" w:rsidRPr="00465187" w:rsidRDefault="00E45A27" w:rsidP="00094989">
            <w:r>
              <w:t xml:space="preserve">System shows </w:t>
            </w:r>
            <w:r w:rsidRPr="00930B13">
              <w:rPr>
                <w:b/>
              </w:rPr>
              <w:t xml:space="preserve">Screen: List </w:t>
            </w:r>
            <w:r>
              <w:rPr>
                <w:b/>
              </w:rPr>
              <w:t>of booking</w:t>
            </w:r>
          </w:p>
        </w:tc>
      </w:tr>
      <w:tr w:rsidR="00E45A27" w:rsidRPr="00FA354A" w:rsidTr="00094989">
        <w:trPr>
          <w:cantSplit/>
        </w:trPr>
        <w:tc>
          <w:tcPr>
            <w:tcW w:w="976" w:type="dxa"/>
          </w:tcPr>
          <w:p w:rsidR="00E45A27" w:rsidRPr="00FA354A" w:rsidRDefault="00E45A27" w:rsidP="00E45A27">
            <w:pPr>
              <w:tabs>
                <w:tab w:val="left" w:pos="284"/>
              </w:tabs>
              <w:spacing w:after="60"/>
              <w:rPr>
                <w:rFonts w:cs="Arial"/>
              </w:rPr>
            </w:pPr>
            <w:r>
              <w:rPr>
                <w:rFonts w:cs="Arial"/>
              </w:rPr>
              <w:t>3.</w:t>
            </w:r>
          </w:p>
        </w:tc>
        <w:tc>
          <w:tcPr>
            <w:tcW w:w="8771" w:type="dxa"/>
          </w:tcPr>
          <w:p w:rsidR="00E45A27" w:rsidRDefault="00E45A27" w:rsidP="00094989">
            <w:r>
              <w:t>System shows all of booking in the team</w:t>
            </w:r>
          </w:p>
        </w:tc>
      </w:tr>
      <w:tr w:rsidR="00E45A27" w:rsidRPr="00FA354A" w:rsidTr="00094989">
        <w:trPr>
          <w:cantSplit/>
        </w:trPr>
        <w:tc>
          <w:tcPr>
            <w:tcW w:w="976" w:type="dxa"/>
          </w:tcPr>
          <w:p w:rsidR="00E45A27" w:rsidRPr="00FA354A" w:rsidRDefault="00E45A27" w:rsidP="00E45A27">
            <w:pPr>
              <w:tabs>
                <w:tab w:val="left" w:pos="284"/>
              </w:tabs>
              <w:spacing w:after="60"/>
              <w:rPr>
                <w:rFonts w:cs="Arial"/>
              </w:rPr>
            </w:pPr>
            <w:r>
              <w:rPr>
                <w:rFonts w:cs="Arial"/>
              </w:rPr>
              <w:t>4.</w:t>
            </w:r>
          </w:p>
        </w:tc>
        <w:tc>
          <w:tcPr>
            <w:tcW w:w="8771" w:type="dxa"/>
          </w:tcPr>
          <w:p w:rsidR="00E45A27" w:rsidRDefault="00E45A27" w:rsidP="00094989">
            <w:r>
              <w:t>End Flow</w:t>
            </w:r>
          </w:p>
        </w:tc>
      </w:tr>
    </w:tbl>
    <w:p w:rsidR="00E45A27" w:rsidRPr="00E45A27" w:rsidRDefault="00E45A27" w:rsidP="00E45A27">
      <w:pPr>
        <w:rPr>
          <w:lang w:eastAsia="ja-JP"/>
        </w:rPr>
      </w:pPr>
    </w:p>
    <w:p w:rsidR="000E1566" w:rsidRDefault="000E1566" w:rsidP="000E1566">
      <w:pPr>
        <w:pStyle w:val="Heading2"/>
        <w:shd w:val="clear" w:color="auto" w:fill="FFFF00"/>
      </w:pPr>
      <w:r>
        <w:lastRenderedPageBreak/>
        <w:t>Alternative Flow: Share Activity Information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0E1566" w:rsidRPr="00FA354A" w:rsidTr="00094989">
        <w:trPr>
          <w:cantSplit/>
          <w:tblHeader/>
        </w:trPr>
        <w:tc>
          <w:tcPr>
            <w:tcW w:w="976" w:type="dxa"/>
            <w:shd w:val="clear" w:color="auto" w:fill="FF0000"/>
          </w:tcPr>
          <w:p w:rsidR="000E1566" w:rsidRPr="00FA354A" w:rsidRDefault="000E1566"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0E1566" w:rsidRPr="00FA354A" w:rsidRDefault="000E1566" w:rsidP="00094989">
            <w:pPr>
              <w:pStyle w:val="TableColumnHeadings"/>
              <w:ind w:left="0"/>
              <w:rPr>
                <w:rFonts w:cs="Arial"/>
                <w:color w:val="FFFFFF"/>
                <w:sz w:val="20"/>
                <w:szCs w:val="20"/>
              </w:rPr>
            </w:pPr>
            <w:r w:rsidRPr="00FA354A">
              <w:rPr>
                <w:rFonts w:cs="Arial"/>
                <w:color w:val="FFFFFF"/>
                <w:sz w:val="20"/>
                <w:szCs w:val="20"/>
              </w:rPr>
              <w:t>Event Description</w:t>
            </w:r>
          </w:p>
        </w:tc>
      </w:tr>
      <w:tr w:rsidR="000E1566" w:rsidRPr="00FA354A" w:rsidTr="00094989">
        <w:trPr>
          <w:cantSplit/>
        </w:trPr>
        <w:tc>
          <w:tcPr>
            <w:tcW w:w="976" w:type="dxa"/>
          </w:tcPr>
          <w:p w:rsidR="000E1566" w:rsidRPr="00A33C4F" w:rsidRDefault="000E1566" w:rsidP="00094989">
            <w:pPr>
              <w:pStyle w:val="ListParagraph"/>
              <w:numPr>
                <w:ilvl w:val="0"/>
                <w:numId w:val="33"/>
              </w:numPr>
              <w:tabs>
                <w:tab w:val="left" w:pos="284"/>
              </w:tabs>
              <w:spacing w:after="60"/>
              <w:rPr>
                <w:rFonts w:cs="Arial"/>
              </w:rPr>
            </w:pPr>
          </w:p>
        </w:tc>
        <w:tc>
          <w:tcPr>
            <w:tcW w:w="8771" w:type="dxa"/>
          </w:tcPr>
          <w:p w:rsidR="000E1566" w:rsidRPr="00465187" w:rsidRDefault="000E1566" w:rsidP="00094989">
            <w:r>
              <w:t>The module should be available in Daily Activity and Booking screen as well.</w:t>
            </w:r>
          </w:p>
        </w:tc>
      </w:tr>
      <w:tr w:rsidR="000E1566" w:rsidRPr="00FA354A" w:rsidTr="00094989">
        <w:trPr>
          <w:cantSplit/>
        </w:trPr>
        <w:tc>
          <w:tcPr>
            <w:tcW w:w="976" w:type="dxa"/>
          </w:tcPr>
          <w:p w:rsidR="000E1566" w:rsidRPr="00FA354A" w:rsidRDefault="000E1566" w:rsidP="00094989">
            <w:pPr>
              <w:numPr>
                <w:ilvl w:val="0"/>
                <w:numId w:val="33"/>
              </w:numPr>
              <w:tabs>
                <w:tab w:val="left" w:pos="284"/>
              </w:tabs>
              <w:spacing w:after="60"/>
              <w:rPr>
                <w:rFonts w:cs="Arial"/>
              </w:rPr>
            </w:pPr>
          </w:p>
        </w:tc>
        <w:tc>
          <w:tcPr>
            <w:tcW w:w="8771" w:type="dxa"/>
          </w:tcPr>
          <w:p w:rsidR="000E1566" w:rsidRPr="00465187" w:rsidRDefault="000E1566" w:rsidP="00094989">
            <w:r>
              <w:t xml:space="preserve">System shows </w:t>
            </w:r>
            <w:r w:rsidRPr="00930B13">
              <w:rPr>
                <w:b/>
              </w:rPr>
              <w:t xml:space="preserve">Screen: </w:t>
            </w:r>
            <w:r>
              <w:rPr>
                <w:b/>
              </w:rPr>
              <w:t>Share Your Activity</w:t>
            </w:r>
          </w:p>
        </w:tc>
      </w:tr>
      <w:tr w:rsidR="000E1566" w:rsidRPr="00FA354A" w:rsidTr="00094989">
        <w:trPr>
          <w:cantSplit/>
        </w:trPr>
        <w:tc>
          <w:tcPr>
            <w:tcW w:w="976" w:type="dxa"/>
          </w:tcPr>
          <w:p w:rsidR="000E1566" w:rsidRPr="00FA354A" w:rsidRDefault="000E1566" w:rsidP="00094989">
            <w:pPr>
              <w:numPr>
                <w:ilvl w:val="0"/>
                <w:numId w:val="33"/>
              </w:numPr>
              <w:tabs>
                <w:tab w:val="left" w:pos="284"/>
              </w:tabs>
              <w:spacing w:after="60"/>
              <w:rPr>
                <w:rFonts w:cs="Arial"/>
              </w:rPr>
            </w:pPr>
          </w:p>
        </w:tc>
        <w:tc>
          <w:tcPr>
            <w:tcW w:w="8771" w:type="dxa"/>
          </w:tcPr>
          <w:p w:rsidR="000E1566" w:rsidRPr="00465187" w:rsidRDefault="000E1566" w:rsidP="00094989">
            <w:r>
              <w:t>Actor input information and upload the image</w:t>
            </w:r>
          </w:p>
        </w:tc>
      </w:tr>
      <w:tr w:rsidR="000E1566" w:rsidRPr="00FA354A" w:rsidTr="00094989">
        <w:trPr>
          <w:cantSplit/>
        </w:trPr>
        <w:tc>
          <w:tcPr>
            <w:tcW w:w="976" w:type="dxa"/>
          </w:tcPr>
          <w:p w:rsidR="000E1566" w:rsidRPr="00FA354A" w:rsidRDefault="000E1566" w:rsidP="00094989">
            <w:pPr>
              <w:numPr>
                <w:ilvl w:val="0"/>
                <w:numId w:val="33"/>
              </w:numPr>
              <w:tabs>
                <w:tab w:val="left" w:pos="284"/>
              </w:tabs>
              <w:spacing w:after="60"/>
              <w:rPr>
                <w:rFonts w:cs="Arial"/>
              </w:rPr>
            </w:pPr>
          </w:p>
        </w:tc>
        <w:tc>
          <w:tcPr>
            <w:tcW w:w="8771" w:type="dxa"/>
          </w:tcPr>
          <w:p w:rsidR="000E1566" w:rsidRDefault="000E1566" w:rsidP="00094989">
            <w:r>
              <w:t>System shows notification “You has been shared new activity”</w:t>
            </w:r>
          </w:p>
        </w:tc>
      </w:tr>
      <w:tr w:rsidR="000E1566" w:rsidRPr="00FA354A" w:rsidTr="00094989">
        <w:trPr>
          <w:cantSplit/>
        </w:trPr>
        <w:tc>
          <w:tcPr>
            <w:tcW w:w="976" w:type="dxa"/>
          </w:tcPr>
          <w:p w:rsidR="000E1566" w:rsidRPr="00FA354A" w:rsidRDefault="000E1566" w:rsidP="00094989">
            <w:pPr>
              <w:numPr>
                <w:ilvl w:val="0"/>
                <w:numId w:val="33"/>
              </w:numPr>
              <w:tabs>
                <w:tab w:val="left" w:pos="284"/>
              </w:tabs>
              <w:spacing w:after="60"/>
              <w:rPr>
                <w:rFonts w:cs="Arial"/>
              </w:rPr>
            </w:pPr>
          </w:p>
        </w:tc>
        <w:tc>
          <w:tcPr>
            <w:tcW w:w="8771" w:type="dxa"/>
          </w:tcPr>
          <w:p w:rsidR="000E1566" w:rsidRDefault="000E1566" w:rsidP="00094989">
            <w:r>
              <w:t>End Flow</w:t>
            </w:r>
          </w:p>
        </w:tc>
      </w:tr>
    </w:tbl>
    <w:p w:rsidR="00930B13" w:rsidRDefault="00D415C5" w:rsidP="00930B13">
      <w:pPr>
        <w:pStyle w:val="Heading2"/>
      </w:pPr>
      <w:r>
        <w:t>Alternative Flow – Invite</w:t>
      </w:r>
      <w:r w:rsidR="00930B13">
        <w:t xml:space="preserve"> members</w:t>
      </w:r>
      <w:r w:rsidR="009850DD">
        <w:t xml:space="preserve"> </w:t>
      </w:r>
      <w:r w:rsidR="00094989">
        <w:t>(owner)</w:t>
      </w:r>
      <w:r w:rsidR="00930B13">
        <w:t xml:space="preserve"> to team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4D3961" w:rsidRPr="00FA354A" w:rsidTr="005D18CC">
        <w:trPr>
          <w:cantSplit/>
          <w:tblHeader/>
        </w:trPr>
        <w:tc>
          <w:tcPr>
            <w:tcW w:w="976" w:type="dxa"/>
            <w:shd w:val="clear" w:color="auto" w:fill="FF0000"/>
          </w:tcPr>
          <w:p w:rsidR="004D3961" w:rsidRPr="00FA354A" w:rsidRDefault="004D3961" w:rsidP="005D18CC">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4D3961" w:rsidRPr="00FA354A" w:rsidRDefault="004D3961" w:rsidP="005D18CC">
            <w:pPr>
              <w:pStyle w:val="TableColumnHeadings"/>
              <w:ind w:left="0"/>
              <w:rPr>
                <w:rFonts w:cs="Arial"/>
                <w:color w:val="FFFFFF"/>
                <w:sz w:val="20"/>
                <w:szCs w:val="20"/>
              </w:rPr>
            </w:pPr>
            <w:r w:rsidRPr="00FA354A">
              <w:rPr>
                <w:rFonts w:cs="Arial"/>
                <w:color w:val="FFFFFF"/>
                <w:sz w:val="20"/>
                <w:szCs w:val="20"/>
              </w:rPr>
              <w:t>Event Description</w:t>
            </w:r>
          </w:p>
        </w:tc>
      </w:tr>
      <w:tr w:rsidR="004D3961" w:rsidRPr="00FA354A" w:rsidTr="005D18CC">
        <w:trPr>
          <w:cantSplit/>
        </w:trPr>
        <w:tc>
          <w:tcPr>
            <w:tcW w:w="976" w:type="dxa"/>
          </w:tcPr>
          <w:p w:rsidR="004D3961" w:rsidRPr="00A33C4F" w:rsidRDefault="004D3961" w:rsidP="004D3961">
            <w:pPr>
              <w:pStyle w:val="ListParagraph"/>
              <w:numPr>
                <w:ilvl w:val="0"/>
                <w:numId w:val="27"/>
              </w:numPr>
              <w:tabs>
                <w:tab w:val="left" w:pos="284"/>
              </w:tabs>
              <w:spacing w:after="60"/>
              <w:rPr>
                <w:rFonts w:cs="Arial"/>
              </w:rPr>
            </w:pPr>
          </w:p>
        </w:tc>
        <w:tc>
          <w:tcPr>
            <w:tcW w:w="8771" w:type="dxa"/>
          </w:tcPr>
          <w:p w:rsidR="004D3961" w:rsidRPr="00465187" w:rsidRDefault="004D3961" w:rsidP="005D18CC">
            <w:r w:rsidRPr="00465187">
              <w:t xml:space="preserve">Actor </w:t>
            </w:r>
            <w:r w:rsidR="00D415C5">
              <w:t>input into Search tab and enter</w:t>
            </w:r>
            <w:r w:rsidR="002234D1">
              <w:t xml:space="preserve"> in </w:t>
            </w:r>
            <w:r w:rsidR="002234D1" w:rsidRPr="002234D1">
              <w:rPr>
                <w:b/>
              </w:rPr>
              <w:t>Screen: Search member</w:t>
            </w:r>
          </w:p>
        </w:tc>
      </w:tr>
      <w:tr w:rsidR="004D3961" w:rsidRPr="00FA354A" w:rsidTr="005D18CC">
        <w:trPr>
          <w:cantSplit/>
        </w:trPr>
        <w:tc>
          <w:tcPr>
            <w:tcW w:w="976" w:type="dxa"/>
          </w:tcPr>
          <w:p w:rsidR="004D3961" w:rsidRPr="00FA354A" w:rsidRDefault="004D3961" w:rsidP="004D3961">
            <w:pPr>
              <w:numPr>
                <w:ilvl w:val="0"/>
                <w:numId w:val="27"/>
              </w:numPr>
              <w:tabs>
                <w:tab w:val="left" w:pos="284"/>
              </w:tabs>
              <w:spacing w:after="60"/>
              <w:rPr>
                <w:rFonts w:cs="Arial"/>
              </w:rPr>
            </w:pPr>
          </w:p>
        </w:tc>
        <w:tc>
          <w:tcPr>
            <w:tcW w:w="8771" w:type="dxa"/>
          </w:tcPr>
          <w:p w:rsidR="004D3961" w:rsidRPr="00465187" w:rsidRDefault="00D415C5" w:rsidP="005D18CC">
            <w:r>
              <w:t>System shows the users within condition</w:t>
            </w:r>
          </w:p>
        </w:tc>
      </w:tr>
      <w:tr w:rsidR="004D3961" w:rsidRPr="00FA354A" w:rsidTr="005D18CC">
        <w:trPr>
          <w:cantSplit/>
        </w:trPr>
        <w:tc>
          <w:tcPr>
            <w:tcW w:w="976" w:type="dxa"/>
          </w:tcPr>
          <w:p w:rsidR="004D3961" w:rsidRPr="00FA354A" w:rsidRDefault="004D3961" w:rsidP="004D3961">
            <w:pPr>
              <w:numPr>
                <w:ilvl w:val="0"/>
                <w:numId w:val="27"/>
              </w:numPr>
              <w:tabs>
                <w:tab w:val="left" w:pos="284"/>
              </w:tabs>
              <w:spacing w:after="60"/>
              <w:rPr>
                <w:rFonts w:cs="Arial"/>
              </w:rPr>
            </w:pPr>
          </w:p>
        </w:tc>
        <w:tc>
          <w:tcPr>
            <w:tcW w:w="8771" w:type="dxa"/>
          </w:tcPr>
          <w:p w:rsidR="004D3961" w:rsidRPr="00465187" w:rsidRDefault="00C259F7" w:rsidP="00C259F7">
            <w:r>
              <w:t xml:space="preserve">Actor clicks on members </w:t>
            </w:r>
            <w:r w:rsidR="00D415C5">
              <w:t>and clicks on Invite button</w:t>
            </w:r>
          </w:p>
        </w:tc>
      </w:tr>
      <w:tr w:rsidR="004D3961" w:rsidRPr="00FA354A" w:rsidTr="005D18CC">
        <w:trPr>
          <w:cantSplit/>
        </w:trPr>
        <w:tc>
          <w:tcPr>
            <w:tcW w:w="976" w:type="dxa"/>
          </w:tcPr>
          <w:p w:rsidR="004D3961" w:rsidRPr="00FA354A" w:rsidRDefault="004D3961" w:rsidP="004D3961">
            <w:pPr>
              <w:numPr>
                <w:ilvl w:val="0"/>
                <w:numId w:val="27"/>
              </w:numPr>
              <w:tabs>
                <w:tab w:val="left" w:pos="284"/>
              </w:tabs>
              <w:spacing w:after="60"/>
              <w:rPr>
                <w:rFonts w:cs="Arial"/>
              </w:rPr>
            </w:pPr>
          </w:p>
        </w:tc>
        <w:tc>
          <w:tcPr>
            <w:tcW w:w="8771" w:type="dxa"/>
          </w:tcPr>
          <w:p w:rsidR="004D3961" w:rsidRDefault="00D415C5" w:rsidP="005D18CC">
            <w:r>
              <w:t>System shows notification to:</w:t>
            </w:r>
          </w:p>
          <w:p w:rsidR="00D415C5" w:rsidRDefault="00D415C5" w:rsidP="00D415C5">
            <w:pPr>
              <w:pStyle w:val="ListParagraph"/>
              <w:numPr>
                <w:ilvl w:val="0"/>
                <w:numId w:val="13"/>
              </w:numPr>
            </w:pPr>
            <w:r>
              <w:t>Admin of team</w:t>
            </w:r>
          </w:p>
          <w:p w:rsidR="00D415C5" w:rsidRDefault="00D415C5" w:rsidP="00D415C5">
            <w:pPr>
              <w:pStyle w:val="ListParagraph"/>
              <w:numPr>
                <w:ilvl w:val="0"/>
                <w:numId w:val="13"/>
              </w:numPr>
            </w:pPr>
            <w:r>
              <w:t>User which be invited to team</w:t>
            </w:r>
          </w:p>
        </w:tc>
      </w:tr>
      <w:tr w:rsidR="004D3961" w:rsidRPr="00FA354A" w:rsidTr="005D18CC">
        <w:trPr>
          <w:cantSplit/>
        </w:trPr>
        <w:tc>
          <w:tcPr>
            <w:tcW w:w="976" w:type="dxa"/>
          </w:tcPr>
          <w:p w:rsidR="004D3961" w:rsidRPr="00FA354A" w:rsidRDefault="004D3961" w:rsidP="004D3961">
            <w:pPr>
              <w:numPr>
                <w:ilvl w:val="0"/>
                <w:numId w:val="27"/>
              </w:numPr>
              <w:tabs>
                <w:tab w:val="left" w:pos="284"/>
              </w:tabs>
              <w:spacing w:after="60"/>
              <w:rPr>
                <w:rFonts w:cs="Arial"/>
              </w:rPr>
            </w:pPr>
          </w:p>
        </w:tc>
        <w:tc>
          <w:tcPr>
            <w:tcW w:w="8771" w:type="dxa"/>
          </w:tcPr>
          <w:p w:rsidR="004D3961" w:rsidRDefault="004D3961" w:rsidP="005D18CC">
            <w:r>
              <w:t>End Flow</w:t>
            </w:r>
          </w:p>
        </w:tc>
      </w:tr>
    </w:tbl>
    <w:p w:rsidR="009850DD" w:rsidRDefault="009850DD">
      <w:pPr>
        <w:pStyle w:val="Heading2"/>
      </w:pPr>
      <w:r>
        <w:t>Alternative Flow – Invite member to team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9850DD" w:rsidRPr="00FA354A" w:rsidTr="00BD29F5">
        <w:trPr>
          <w:cantSplit/>
          <w:tblHeader/>
        </w:trPr>
        <w:tc>
          <w:tcPr>
            <w:tcW w:w="976" w:type="dxa"/>
            <w:shd w:val="clear" w:color="auto" w:fill="FF0000"/>
          </w:tcPr>
          <w:p w:rsidR="009850DD" w:rsidRPr="00FA354A" w:rsidRDefault="009850DD" w:rsidP="00BD29F5">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9850DD" w:rsidRPr="00FA354A" w:rsidRDefault="009850DD" w:rsidP="00BD29F5">
            <w:pPr>
              <w:pStyle w:val="TableColumnHeadings"/>
              <w:ind w:left="0"/>
              <w:rPr>
                <w:rFonts w:cs="Arial"/>
                <w:color w:val="FFFFFF"/>
                <w:sz w:val="20"/>
                <w:szCs w:val="20"/>
              </w:rPr>
            </w:pPr>
            <w:r w:rsidRPr="00FA354A">
              <w:rPr>
                <w:rFonts w:cs="Arial"/>
                <w:color w:val="FFFFFF"/>
                <w:sz w:val="20"/>
                <w:szCs w:val="20"/>
              </w:rPr>
              <w:t>Event Description</w:t>
            </w:r>
          </w:p>
        </w:tc>
      </w:tr>
      <w:tr w:rsidR="009850DD" w:rsidRPr="00FA354A" w:rsidTr="00BD29F5">
        <w:trPr>
          <w:cantSplit/>
        </w:trPr>
        <w:tc>
          <w:tcPr>
            <w:tcW w:w="976" w:type="dxa"/>
          </w:tcPr>
          <w:p w:rsidR="009850DD" w:rsidRPr="009850DD" w:rsidRDefault="009850DD" w:rsidP="009850DD">
            <w:pPr>
              <w:pStyle w:val="ListParagraph"/>
              <w:numPr>
                <w:ilvl w:val="0"/>
                <w:numId w:val="50"/>
              </w:numPr>
              <w:tabs>
                <w:tab w:val="left" w:pos="284"/>
              </w:tabs>
              <w:spacing w:after="60"/>
              <w:rPr>
                <w:rFonts w:cs="Arial"/>
              </w:rPr>
            </w:pPr>
          </w:p>
        </w:tc>
        <w:tc>
          <w:tcPr>
            <w:tcW w:w="8771" w:type="dxa"/>
          </w:tcPr>
          <w:p w:rsidR="009850DD" w:rsidRPr="00465187" w:rsidRDefault="009850DD" w:rsidP="00BD29F5">
            <w:r w:rsidRPr="00465187">
              <w:t xml:space="preserve">Actor </w:t>
            </w:r>
            <w:r>
              <w:t xml:space="preserve">input into Search tab and enter in </w:t>
            </w:r>
            <w:r w:rsidRPr="002234D1">
              <w:rPr>
                <w:b/>
              </w:rPr>
              <w:t>Screen: Search member</w:t>
            </w:r>
          </w:p>
        </w:tc>
      </w:tr>
      <w:tr w:rsidR="009850DD" w:rsidRPr="00FA354A" w:rsidTr="00BD29F5">
        <w:trPr>
          <w:cantSplit/>
        </w:trPr>
        <w:tc>
          <w:tcPr>
            <w:tcW w:w="976" w:type="dxa"/>
          </w:tcPr>
          <w:p w:rsidR="009850DD" w:rsidRPr="00FA354A" w:rsidRDefault="009850DD" w:rsidP="009850DD">
            <w:pPr>
              <w:numPr>
                <w:ilvl w:val="0"/>
                <w:numId w:val="50"/>
              </w:numPr>
              <w:tabs>
                <w:tab w:val="left" w:pos="284"/>
              </w:tabs>
              <w:spacing w:after="60"/>
              <w:rPr>
                <w:rFonts w:cs="Arial"/>
              </w:rPr>
            </w:pPr>
          </w:p>
        </w:tc>
        <w:tc>
          <w:tcPr>
            <w:tcW w:w="8771" w:type="dxa"/>
          </w:tcPr>
          <w:p w:rsidR="009850DD" w:rsidRPr="00465187" w:rsidRDefault="009850DD" w:rsidP="00BD29F5">
            <w:r>
              <w:t>System shows the users within condition</w:t>
            </w:r>
          </w:p>
        </w:tc>
      </w:tr>
      <w:tr w:rsidR="009850DD" w:rsidRPr="00FA354A" w:rsidTr="00BD29F5">
        <w:trPr>
          <w:cantSplit/>
        </w:trPr>
        <w:tc>
          <w:tcPr>
            <w:tcW w:w="976" w:type="dxa"/>
          </w:tcPr>
          <w:p w:rsidR="009850DD" w:rsidRPr="00FA354A" w:rsidRDefault="009850DD" w:rsidP="009850DD">
            <w:pPr>
              <w:numPr>
                <w:ilvl w:val="0"/>
                <w:numId w:val="50"/>
              </w:numPr>
              <w:tabs>
                <w:tab w:val="left" w:pos="284"/>
              </w:tabs>
              <w:spacing w:after="60"/>
              <w:rPr>
                <w:rFonts w:cs="Arial"/>
              </w:rPr>
            </w:pPr>
          </w:p>
        </w:tc>
        <w:tc>
          <w:tcPr>
            <w:tcW w:w="8771" w:type="dxa"/>
          </w:tcPr>
          <w:p w:rsidR="009850DD" w:rsidRPr="00465187" w:rsidRDefault="009850DD" w:rsidP="00BD29F5">
            <w:r>
              <w:t>Actor clicks on members and clicks on Invite button</w:t>
            </w:r>
          </w:p>
        </w:tc>
      </w:tr>
      <w:tr w:rsidR="009850DD" w:rsidRPr="00FA354A" w:rsidTr="00BD29F5">
        <w:trPr>
          <w:cantSplit/>
        </w:trPr>
        <w:tc>
          <w:tcPr>
            <w:tcW w:w="976" w:type="dxa"/>
          </w:tcPr>
          <w:p w:rsidR="009850DD" w:rsidRPr="00FA354A" w:rsidRDefault="009850DD" w:rsidP="009850DD">
            <w:pPr>
              <w:numPr>
                <w:ilvl w:val="0"/>
                <w:numId w:val="50"/>
              </w:numPr>
              <w:tabs>
                <w:tab w:val="left" w:pos="284"/>
              </w:tabs>
              <w:spacing w:after="60"/>
              <w:rPr>
                <w:rFonts w:cs="Arial"/>
              </w:rPr>
            </w:pPr>
          </w:p>
        </w:tc>
        <w:tc>
          <w:tcPr>
            <w:tcW w:w="8771" w:type="dxa"/>
          </w:tcPr>
          <w:p w:rsidR="009850DD" w:rsidRDefault="009850DD" w:rsidP="00BD29F5">
            <w:r>
              <w:t>System shows notification to:</w:t>
            </w:r>
          </w:p>
          <w:p w:rsidR="009850DD" w:rsidRDefault="009850DD" w:rsidP="009850DD">
            <w:pPr>
              <w:pStyle w:val="ListParagraph"/>
              <w:numPr>
                <w:ilvl w:val="0"/>
                <w:numId w:val="13"/>
              </w:numPr>
            </w:pPr>
            <w:r>
              <w:t xml:space="preserve">Send to </w:t>
            </w:r>
            <w:r>
              <w:t>Admin of team</w:t>
            </w:r>
          </w:p>
        </w:tc>
      </w:tr>
      <w:tr w:rsidR="009850DD" w:rsidRPr="00FA354A" w:rsidTr="00BD29F5">
        <w:trPr>
          <w:cantSplit/>
        </w:trPr>
        <w:tc>
          <w:tcPr>
            <w:tcW w:w="976" w:type="dxa"/>
          </w:tcPr>
          <w:p w:rsidR="009850DD" w:rsidRPr="00FA354A" w:rsidRDefault="009850DD" w:rsidP="009850DD">
            <w:pPr>
              <w:numPr>
                <w:ilvl w:val="0"/>
                <w:numId w:val="50"/>
              </w:numPr>
              <w:tabs>
                <w:tab w:val="left" w:pos="284"/>
              </w:tabs>
              <w:spacing w:after="60"/>
              <w:rPr>
                <w:rFonts w:cs="Arial"/>
              </w:rPr>
            </w:pPr>
          </w:p>
        </w:tc>
        <w:tc>
          <w:tcPr>
            <w:tcW w:w="8771" w:type="dxa"/>
          </w:tcPr>
          <w:p w:rsidR="009850DD" w:rsidRDefault="009850DD" w:rsidP="009850DD">
            <w:r>
              <w:t>Admin “Accept”/”Reject” the request. If Admin accepts the request ,System will send notification to User which is invited, unless don’t send notification</w:t>
            </w:r>
          </w:p>
        </w:tc>
      </w:tr>
      <w:tr w:rsidR="009850DD" w:rsidRPr="00FA354A" w:rsidTr="00BD29F5">
        <w:trPr>
          <w:cantSplit/>
        </w:trPr>
        <w:tc>
          <w:tcPr>
            <w:tcW w:w="976" w:type="dxa"/>
          </w:tcPr>
          <w:p w:rsidR="009850DD" w:rsidRPr="00FA354A" w:rsidRDefault="009850DD" w:rsidP="009850DD">
            <w:pPr>
              <w:numPr>
                <w:ilvl w:val="0"/>
                <w:numId w:val="50"/>
              </w:numPr>
              <w:tabs>
                <w:tab w:val="left" w:pos="284"/>
              </w:tabs>
              <w:spacing w:after="60"/>
              <w:rPr>
                <w:rFonts w:cs="Arial"/>
              </w:rPr>
            </w:pPr>
          </w:p>
        </w:tc>
        <w:tc>
          <w:tcPr>
            <w:tcW w:w="8771" w:type="dxa"/>
          </w:tcPr>
          <w:p w:rsidR="009850DD" w:rsidRDefault="009850DD" w:rsidP="00BD29F5">
            <w:r>
              <w:t>End Flow</w:t>
            </w:r>
          </w:p>
        </w:tc>
      </w:tr>
    </w:tbl>
    <w:p w:rsidR="009850DD" w:rsidRPr="009850DD" w:rsidRDefault="009850DD" w:rsidP="009850DD">
      <w:pPr>
        <w:rPr>
          <w:lang w:eastAsia="ja-JP"/>
        </w:rPr>
      </w:pPr>
    </w:p>
    <w:p w:rsidR="00D415C5" w:rsidRDefault="00D415C5">
      <w:pPr>
        <w:pStyle w:val="Heading2"/>
      </w:pPr>
      <w:r>
        <w:t>Alternative Flow – Release member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D415C5" w:rsidRPr="00FA354A" w:rsidTr="00094989">
        <w:trPr>
          <w:cantSplit/>
          <w:tblHeader/>
        </w:trPr>
        <w:tc>
          <w:tcPr>
            <w:tcW w:w="976"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Event Description</w:t>
            </w:r>
          </w:p>
        </w:tc>
      </w:tr>
      <w:tr w:rsidR="00D415C5" w:rsidRPr="00FA354A" w:rsidTr="00094989">
        <w:trPr>
          <w:cantSplit/>
        </w:trPr>
        <w:tc>
          <w:tcPr>
            <w:tcW w:w="976" w:type="dxa"/>
          </w:tcPr>
          <w:p w:rsidR="00D415C5" w:rsidRPr="00E45A27" w:rsidRDefault="00D415C5" w:rsidP="00E45A27">
            <w:pPr>
              <w:pStyle w:val="ListParagraph"/>
              <w:numPr>
                <w:ilvl w:val="0"/>
                <w:numId w:val="46"/>
              </w:numPr>
              <w:tabs>
                <w:tab w:val="left" w:pos="284"/>
              </w:tabs>
              <w:spacing w:after="60"/>
              <w:rPr>
                <w:rFonts w:cs="Arial"/>
              </w:rPr>
            </w:pPr>
          </w:p>
        </w:tc>
        <w:tc>
          <w:tcPr>
            <w:tcW w:w="8771" w:type="dxa"/>
          </w:tcPr>
          <w:p w:rsidR="00D415C5" w:rsidRPr="00465187" w:rsidRDefault="00D415C5" w:rsidP="00094989">
            <w:r w:rsidRPr="00465187">
              <w:t xml:space="preserve">Actor </w:t>
            </w:r>
            <w:r>
              <w:t>clicks on Member link</w:t>
            </w:r>
          </w:p>
        </w:tc>
      </w:tr>
      <w:tr w:rsidR="00D415C5" w:rsidRPr="00FA354A" w:rsidTr="00094989">
        <w:trPr>
          <w:cantSplit/>
        </w:trPr>
        <w:tc>
          <w:tcPr>
            <w:tcW w:w="976" w:type="dxa"/>
          </w:tcPr>
          <w:p w:rsidR="00D415C5" w:rsidRPr="00FA354A" w:rsidRDefault="00D415C5" w:rsidP="00E45A27">
            <w:pPr>
              <w:numPr>
                <w:ilvl w:val="0"/>
                <w:numId w:val="46"/>
              </w:numPr>
              <w:tabs>
                <w:tab w:val="left" w:pos="284"/>
              </w:tabs>
              <w:spacing w:after="60"/>
              <w:rPr>
                <w:rFonts w:cs="Arial"/>
              </w:rPr>
            </w:pPr>
          </w:p>
        </w:tc>
        <w:tc>
          <w:tcPr>
            <w:tcW w:w="8771" w:type="dxa"/>
          </w:tcPr>
          <w:p w:rsidR="00D415C5" w:rsidRPr="00465187" w:rsidRDefault="00D415C5" w:rsidP="00094989">
            <w:r>
              <w:t xml:space="preserve">System direct to </w:t>
            </w:r>
            <w:r w:rsidRPr="00D415C5">
              <w:rPr>
                <w:b/>
              </w:rPr>
              <w:t>Screen: List of members</w:t>
            </w:r>
            <w:r w:rsidR="00BC10F4">
              <w:rPr>
                <w:b/>
              </w:rPr>
              <w:t xml:space="preserve"> – Owner view</w:t>
            </w:r>
          </w:p>
        </w:tc>
      </w:tr>
      <w:tr w:rsidR="00D415C5" w:rsidRPr="00FA354A" w:rsidTr="00094989">
        <w:trPr>
          <w:cantSplit/>
        </w:trPr>
        <w:tc>
          <w:tcPr>
            <w:tcW w:w="976" w:type="dxa"/>
          </w:tcPr>
          <w:p w:rsidR="00D415C5" w:rsidRPr="00FA354A" w:rsidRDefault="00D415C5" w:rsidP="00E45A27">
            <w:pPr>
              <w:numPr>
                <w:ilvl w:val="0"/>
                <w:numId w:val="46"/>
              </w:numPr>
              <w:tabs>
                <w:tab w:val="left" w:pos="284"/>
              </w:tabs>
              <w:spacing w:after="60"/>
              <w:rPr>
                <w:rFonts w:cs="Arial"/>
              </w:rPr>
            </w:pPr>
          </w:p>
        </w:tc>
        <w:tc>
          <w:tcPr>
            <w:tcW w:w="8771" w:type="dxa"/>
          </w:tcPr>
          <w:p w:rsidR="00D415C5" w:rsidRPr="00465187" w:rsidRDefault="00D415C5" w:rsidP="00094989">
            <w:r>
              <w:t>Actor selects member and clicks on Release icon</w:t>
            </w:r>
          </w:p>
        </w:tc>
      </w:tr>
      <w:tr w:rsidR="00D415C5" w:rsidRPr="00FA354A" w:rsidTr="00094989">
        <w:trPr>
          <w:cantSplit/>
        </w:trPr>
        <w:tc>
          <w:tcPr>
            <w:tcW w:w="976" w:type="dxa"/>
          </w:tcPr>
          <w:p w:rsidR="00D415C5" w:rsidRPr="00FA354A" w:rsidRDefault="00D415C5" w:rsidP="00E45A27">
            <w:pPr>
              <w:numPr>
                <w:ilvl w:val="0"/>
                <w:numId w:val="46"/>
              </w:numPr>
              <w:tabs>
                <w:tab w:val="left" w:pos="284"/>
              </w:tabs>
              <w:spacing w:after="60"/>
              <w:rPr>
                <w:rFonts w:cs="Arial"/>
              </w:rPr>
            </w:pPr>
          </w:p>
        </w:tc>
        <w:tc>
          <w:tcPr>
            <w:tcW w:w="8771" w:type="dxa"/>
          </w:tcPr>
          <w:p w:rsidR="00D415C5" w:rsidRDefault="00D415C5" w:rsidP="00094989">
            <w:r>
              <w:t>End Flow</w:t>
            </w:r>
          </w:p>
        </w:tc>
      </w:tr>
    </w:tbl>
    <w:p w:rsidR="00D415C5" w:rsidRDefault="00D415C5">
      <w:pPr>
        <w:pStyle w:val="Heading2"/>
      </w:pPr>
      <w:r>
        <w:t xml:space="preserve">Alternative Flow – Set as an administrator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D415C5" w:rsidRPr="00FA354A" w:rsidTr="00094989">
        <w:trPr>
          <w:cantSplit/>
          <w:tblHeader/>
        </w:trPr>
        <w:tc>
          <w:tcPr>
            <w:tcW w:w="976"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Event Description</w:t>
            </w:r>
          </w:p>
        </w:tc>
      </w:tr>
      <w:tr w:rsidR="00D415C5" w:rsidRPr="00FA354A" w:rsidTr="00094989">
        <w:trPr>
          <w:cantSplit/>
        </w:trPr>
        <w:tc>
          <w:tcPr>
            <w:tcW w:w="976" w:type="dxa"/>
          </w:tcPr>
          <w:p w:rsidR="00D415C5" w:rsidRPr="00E45A27" w:rsidRDefault="00D415C5" w:rsidP="00E45A27">
            <w:pPr>
              <w:pStyle w:val="ListParagraph"/>
              <w:numPr>
                <w:ilvl w:val="0"/>
                <w:numId w:val="47"/>
              </w:numPr>
              <w:tabs>
                <w:tab w:val="left" w:pos="284"/>
              </w:tabs>
              <w:spacing w:after="60"/>
              <w:rPr>
                <w:rFonts w:cs="Arial"/>
              </w:rPr>
            </w:pPr>
          </w:p>
        </w:tc>
        <w:tc>
          <w:tcPr>
            <w:tcW w:w="8771" w:type="dxa"/>
          </w:tcPr>
          <w:p w:rsidR="00D415C5" w:rsidRPr="00465187" w:rsidRDefault="00D415C5" w:rsidP="00094989">
            <w:r w:rsidRPr="00465187">
              <w:t xml:space="preserve">Actor </w:t>
            </w:r>
            <w:r>
              <w:t>clicks on Member link</w:t>
            </w:r>
          </w:p>
        </w:tc>
      </w:tr>
      <w:tr w:rsidR="00D415C5" w:rsidRPr="00FA354A" w:rsidTr="00094989">
        <w:trPr>
          <w:cantSplit/>
        </w:trPr>
        <w:tc>
          <w:tcPr>
            <w:tcW w:w="976" w:type="dxa"/>
          </w:tcPr>
          <w:p w:rsidR="00D415C5" w:rsidRPr="00FA354A" w:rsidRDefault="00D415C5" w:rsidP="00E45A27">
            <w:pPr>
              <w:numPr>
                <w:ilvl w:val="0"/>
                <w:numId w:val="47"/>
              </w:numPr>
              <w:tabs>
                <w:tab w:val="left" w:pos="284"/>
              </w:tabs>
              <w:spacing w:after="60"/>
              <w:rPr>
                <w:rFonts w:cs="Arial"/>
              </w:rPr>
            </w:pPr>
          </w:p>
        </w:tc>
        <w:tc>
          <w:tcPr>
            <w:tcW w:w="8771" w:type="dxa"/>
          </w:tcPr>
          <w:p w:rsidR="00D415C5" w:rsidRPr="00465187" w:rsidRDefault="00D415C5" w:rsidP="00094989">
            <w:r>
              <w:t xml:space="preserve">System direct to </w:t>
            </w:r>
            <w:r w:rsidRPr="00D415C5">
              <w:rPr>
                <w:b/>
              </w:rPr>
              <w:t>Screen: List of members</w:t>
            </w:r>
            <w:r w:rsidR="00BC10F4">
              <w:rPr>
                <w:b/>
              </w:rPr>
              <w:t xml:space="preserve"> – Owner view</w:t>
            </w:r>
          </w:p>
        </w:tc>
      </w:tr>
      <w:tr w:rsidR="00D415C5" w:rsidRPr="00FA354A" w:rsidTr="00094989">
        <w:trPr>
          <w:cantSplit/>
        </w:trPr>
        <w:tc>
          <w:tcPr>
            <w:tcW w:w="976" w:type="dxa"/>
          </w:tcPr>
          <w:p w:rsidR="00D415C5" w:rsidRPr="00FA354A" w:rsidRDefault="00D415C5" w:rsidP="00E45A27">
            <w:pPr>
              <w:numPr>
                <w:ilvl w:val="0"/>
                <w:numId w:val="47"/>
              </w:numPr>
              <w:tabs>
                <w:tab w:val="left" w:pos="284"/>
              </w:tabs>
              <w:spacing w:after="60"/>
              <w:rPr>
                <w:rFonts w:cs="Arial"/>
              </w:rPr>
            </w:pPr>
          </w:p>
        </w:tc>
        <w:tc>
          <w:tcPr>
            <w:tcW w:w="8771" w:type="dxa"/>
          </w:tcPr>
          <w:p w:rsidR="00D415C5" w:rsidRPr="00465187" w:rsidRDefault="00D415C5" w:rsidP="00094989">
            <w:r>
              <w:t>Actor selects member and clicks on Set as an administrator icon</w:t>
            </w:r>
          </w:p>
        </w:tc>
      </w:tr>
      <w:tr w:rsidR="00D415C5" w:rsidRPr="00FA354A" w:rsidTr="00094989">
        <w:trPr>
          <w:cantSplit/>
        </w:trPr>
        <w:tc>
          <w:tcPr>
            <w:tcW w:w="976" w:type="dxa"/>
          </w:tcPr>
          <w:p w:rsidR="00D415C5" w:rsidRPr="00FA354A" w:rsidRDefault="00D415C5" w:rsidP="00E45A27">
            <w:pPr>
              <w:numPr>
                <w:ilvl w:val="0"/>
                <w:numId w:val="47"/>
              </w:numPr>
              <w:tabs>
                <w:tab w:val="left" w:pos="284"/>
              </w:tabs>
              <w:spacing w:after="60"/>
              <w:rPr>
                <w:rFonts w:cs="Arial"/>
              </w:rPr>
            </w:pPr>
          </w:p>
        </w:tc>
        <w:tc>
          <w:tcPr>
            <w:tcW w:w="8771" w:type="dxa"/>
          </w:tcPr>
          <w:p w:rsidR="00D415C5" w:rsidRDefault="00CB19E5" w:rsidP="00CB19E5">
            <w:r>
              <w:t>System shows notification to:</w:t>
            </w:r>
          </w:p>
          <w:p w:rsidR="00D415C5" w:rsidRDefault="00D415C5" w:rsidP="00094989">
            <w:pPr>
              <w:pStyle w:val="ListParagraph"/>
              <w:numPr>
                <w:ilvl w:val="0"/>
                <w:numId w:val="13"/>
              </w:numPr>
            </w:pPr>
            <w:r>
              <w:t>User which be admin</w:t>
            </w:r>
          </w:p>
        </w:tc>
      </w:tr>
      <w:tr w:rsidR="00D415C5" w:rsidRPr="00FA354A" w:rsidTr="00094989">
        <w:trPr>
          <w:cantSplit/>
        </w:trPr>
        <w:tc>
          <w:tcPr>
            <w:tcW w:w="976" w:type="dxa"/>
          </w:tcPr>
          <w:p w:rsidR="00D415C5" w:rsidRPr="00FA354A" w:rsidRDefault="00D415C5" w:rsidP="00E45A27">
            <w:pPr>
              <w:numPr>
                <w:ilvl w:val="0"/>
                <w:numId w:val="47"/>
              </w:numPr>
              <w:tabs>
                <w:tab w:val="left" w:pos="284"/>
              </w:tabs>
              <w:spacing w:after="60"/>
              <w:rPr>
                <w:rFonts w:cs="Arial"/>
              </w:rPr>
            </w:pPr>
          </w:p>
        </w:tc>
        <w:tc>
          <w:tcPr>
            <w:tcW w:w="8771" w:type="dxa"/>
          </w:tcPr>
          <w:p w:rsidR="00D415C5" w:rsidRDefault="00D415C5" w:rsidP="00094989">
            <w:r>
              <w:t>End Flow</w:t>
            </w:r>
          </w:p>
        </w:tc>
      </w:tr>
    </w:tbl>
    <w:p w:rsidR="00FF1B80" w:rsidRDefault="00FF1B80" w:rsidP="00CE3405">
      <w:pPr>
        <w:pStyle w:val="Heading2"/>
      </w:pPr>
      <w:r w:rsidRPr="001C298A">
        <w:t>Alternative Flow</w:t>
      </w:r>
      <w:r>
        <w:t xml:space="preserve"> </w:t>
      </w:r>
      <w:r w:rsidRPr="001C298A">
        <w:t xml:space="preserve">– </w:t>
      </w:r>
      <w:bookmarkEnd w:id="26"/>
      <w:r w:rsidR="00BC10F4">
        <w:t>Accept request</w:t>
      </w:r>
      <w:r w:rsidR="00D415C5">
        <w:t xml:space="preserve"> (Owner view)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C259F7" w:rsidRPr="00FA354A" w:rsidTr="005D18CC">
        <w:trPr>
          <w:cantSplit/>
          <w:tblHeader/>
        </w:trPr>
        <w:tc>
          <w:tcPr>
            <w:tcW w:w="976" w:type="dxa"/>
            <w:shd w:val="clear" w:color="auto" w:fill="FF0000"/>
          </w:tcPr>
          <w:p w:rsidR="00C259F7" w:rsidRPr="00FA354A" w:rsidRDefault="00C259F7" w:rsidP="005D18CC">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C259F7" w:rsidRPr="00FA354A" w:rsidRDefault="00C259F7" w:rsidP="005D18CC">
            <w:pPr>
              <w:pStyle w:val="TableColumnHeadings"/>
              <w:ind w:left="0"/>
              <w:rPr>
                <w:rFonts w:cs="Arial"/>
                <w:color w:val="FFFFFF"/>
                <w:sz w:val="20"/>
                <w:szCs w:val="20"/>
              </w:rPr>
            </w:pPr>
            <w:r w:rsidRPr="00FA354A">
              <w:rPr>
                <w:rFonts w:cs="Arial"/>
                <w:color w:val="FFFFFF"/>
                <w:sz w:val="20"/>
                <w:szCs w:val="20"/>
              </w:rPr>
              <w:t>Event Description</w:t>
            </w:r>
          </w:p>
        </w:tc>
      </w:tr>
      <w:tr w:rsidR="00C259F7" w:rsidRPr="00FA354A" w:rsidTr="005D18CC">
        <w:trPr>
          <w:cantSplit/>
        </w:trPr>
        <w:tc>
          <w:tcPr>
            <w:tcW w:w="976" w:type="dxa"/>
          </w:tcPr>
          <w:p w:rsidR="00C259F7" w:rsidRPr="00A33C4F" w:rsidRDefault="00C259F7" w:rsidP="00C259F7">
            <w:pPr>
              <w:pStyle w:val="ListParagraph"/>
              <w:numPr>
                <w:ilvl w:val="0"/>
                <w:numId w:val="28"/>
              </w:numPr>
              <w:tabs>
                <w:tab w:val="left" w:pos="284"/>
              </w:tabs>
              <w:spacing w:after="60"/>
              <w:rPr>
                <w:rFonts w:cs="Arial"/>
              </w:rPr>
            </w:pPr>
          </w:p>
        </w:tc>
        <w:tc>
          <w:tcPr>
            <w:tcW w:w="8771" w:type="dxa"/>
          </w:tcPr>
          <w:p w:rsidR="00C259F7" w:rsidRPr="00465187" w:rsidRDefault="00C259F7" w:rsidP="005D18CC">
            <w:r w:rsidRPr="00465187">
              <w:t xml:space="preserve">Actor </w:t>
            </w:r>
            <w:r w:rsidR="00D415C5">
              <w:t>clicks on Accept button in the right bottom</w:t>
            </w:r>
          </w:p>
        </w:tc>
      </w:tr>
      <w:tr w:rsidR="00C259F7" w:rsidRPr="00FA354A" w:rsidTr="005D18CC">
        <w:trPr>
          <w:cantSplit/>
        </w:trPr>
        <w:tc>
          <w:tcPr>
            <w:tcW w:w="976" w:type="dxa"/>
          </w:tcPr>
          <w:p w:rsidR="00C259F7" w:rsidRPr="00FA354A" w:rsidRDefault="00C259F7" w:rsidP="00C259F7">
            <w:pPr>
              <w:numPr>
                <w:ilvl w:val="0"/>
                <w:numId w:val="28"/>
              </w:numPr>
              <w:tabs>
                <w:tab w:val="left" w:pos="284"/>
              </w:tabs>
              <w:spacing w:after="60"/>
              <w:rPr>
                <w:rFonts w:cs="Arial"/>
              </w:rPr>
            </w:pPr>
          </w:p>
        </w:tc>
        <w:tc>
          <w:tcPr>
            <w:tcW w:w="8771" w:type="dxa"/>
          </w:tcPr>
          <w:p w:rsidR="00D415C5" w:rsidRDefault="00D415C5" w:rsidP="00CB19E5">
            <w:r>
              <w:t>System shows notification</w:t>
            </w:r>
            <w:r w:rsidR="00BC10F4">
              <w:t xml:space="preserve"> to</w:t>
            </w:r>
            <w:r>
              <w:t>:</w:t>
            </w:r>
          </w:p>
          <w:p w:rsidR="00BC10F4" w:rsidRDefault="00BC10F4" w:rsidP="00D415C5">
            <w:pPr>
              <w:pStyle w:val="ListParagraph"/>
              <w:numPr>
                <w:ilvl w:val="0"/>
                <w:numId w:val="13"/>
              </w:numPr>
            </w:pPr>
            <w:r>
              <w:t>User sent the request</w:t>
            </w:r>
          </w:p>
        </w:tc>
      </w:tr>
      <w:tr w:rsidR="00C259F7" w:rsidRPr="00FA354A" w:rsidTr="005D18CC">
        <w:trPr>
          <w:cantSplit/>
        </w:trPr>
        <w:tc>
          <w:tcPr>
            <w:tcW w:w="976" w:type="dxa"/>
          </w:tcPr>
          <w:p w:rsidR="00C259F7" w:rsidRPr="00FA354A" w:rsidRDefault="00C259F7" w:rsidP="00C259F7">
            <w:pPr>
              <w:numPr>
                <w:ilvl w:val="0"/>
                <w:numId w:val="28"/>
              </w:numPr>
              <w:tabs>
                <w:tab w:val="left" w:pos="284"/>
              </w:tabs>
              <w:spacing w:after="60"/>
              <w:rPr>
                <w:rFonts w:cs="Arial"/>
              </w:rPr>
            </w:pPr>
          </w:p>
        </w:tc>
        <w:tc>
          <w:tcPr>
            <w:tcW w:w="8771" w:type="dxa"/>
          </w:tcPr>
          <w:p w:rsidR="00C259F7" w:rsidRDefault="00C259F7" w:rsidP="005D18CC">
            <w:r>
              <w:t>End Flow</w:t>
            </w:r>
          </w:p>
        </w:tc>
      </w:tr>
    </w:tbl>
    <w:p w:rsidR="00AD1ACA" w:rsidRDefault="00AD1ACA" w:rsidP="00AD1ACA">
      <w:pPr>
        <w:pStyle w:val="Heading2"/>
      </w:pPr>
      <w:bookmarkStart w:id="28" w:name="_Toc471905629"/>
      <w:r>
        <w:t xml:space="preserve">Alternative Flow – </w:t>
      </w:r>
      <w:bookmarkEnd w:id="28"/>
      <w:r w:rsidR="008175D8">
        <w:t xml:space="preserve">Reject </w:t>
      </w:r>
      <w:r w:rsidR="00BC10F4">
        <w:t>request</w:t>
      </w:r>
      <w:r w:rsidR="00D415C5">
        <w:t xml:space="preserve"> (Owner view)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D415C5" w:rsidRPr="00FA354A" w:rsidTr="00094989">
        <w:trPr>
          <w:cantSplit/>
          <w:tblHeader/>
        </w:trPr>
        <w:tc>
          <w:tcPr>
            <w:tcW w:w="976"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Event Description</w:t>
            </w:r>
          </w:p>
        </w:tc>
      </w:tr>
      <w:tr w:rsidR="00D415C5" w:rsidRPr="00FA354A" w:rsidTr="00094989">
        <w:trPr>
          <w:cantSplit/>
        </w:trPr>
        <w:tc>
          <w:tcPr>
            <w:tcW w:w="976" w:type="dxa"/>
          </w:tcPr>
          <w:p w:rsidR="00D415C5" w:rsidRPr="00E45A27" w:rsidRDefault="00D415C5" w:rsidP="00E45A27">
            <w:pPr>
              <w:pStyle w:val="ListParagraph"/>
              <w:numPr>
                <w:ilvl w:val="0"/>
                <w:numId w:val="48"/>
              </w:numPr>
              <w:tabs>
                <w:tab w:val="left" w:pos="284"/>
              </w:tabs>
              <w:spacing w:after="60"/>
              <w:rPr>
                <w:rFonts w:cs="Arial"/>
              </w:rPr>
            </w:pPr>
          </w:p>
        </w:tc>
        <w:tc>
          <w:tcPr>
            <w:tcW w:w="8771" w:type="dxa"/>
          </w:tcPr>
          <w:p w:rsidR="00D415C5" w:rsidRPr="00465187" w:rsidRDefault="00D415C5" w:rsidP="00094989">
            <w:r w:rsidRPr="00465187">
              <w:t xml:space="preserve">Actor </w:t>
            </w:r>
            <w:r>
              <w:t>clicks on Delete button in the right bottom</w:t>
            </w:r>
          </w:p>
        </w:tc>
      </w:tr>
      <w:tr w:rsidR="00D415C5" w:rsidRPr="00FA354A" w:rsidTr="00094989">
        <w:trPr>
          <w:cantSplit/>
        </w:trPr>
        <w:tc>
          <w:tcPr>
            <w:tcW w:w="976" w:type="dxa"/>
          </w:tcPr>
          <w:p w:rsidR="00D415C5" w:rsidRPr="00FA354A" w:rsidRDefault="00D415C5" w:rsidP="00E45A27">
            <w:pPr>
              <w:numPr>
                <w:ilvl w:val="0"/>
                <w:numId w:val="48"/>
              </w:numPr>
              <w:tabs>
                <w:tab w:val="left" w:pos="284"/>
              </w:tabs>
              <w:spacing w:after="60"/>
              <w:rPr>
                <w:rFonts w:cs="Arial"/>
              </w:rPr>
            </w:pPr>
          </w:p>
        </w:tc>
        <w:tc>
          <w:tcPr>
            <w:tcW w:w="8771" w:type="dxa"/>
          </w:tcPr>
          <w:p w:rsidR="00D415C5" w:rsidRDefault="00D415C5" w:rsidP="00094989">
            <w:r>
              <w:t>End Flow</w:t>
            </w:r>
          </w:p>
        </w:tc>
      </w:tr>
    </w:tbl>
    <w:p w:rsidR="00815B36" w:rsidRDefault="00815B36" w:rsidP="00815B36">
      <w:pPr>
        <w:pStyle w:val="Heading2"/>
        <w:shd w:val="clear" w:color="auto" w:fill="FFFF00"/>
      </w:pPr>
      <w:bookmarkStart w:id="29" w:name="_Toc471905632"/>
      <w:bookmarkStart w:id="30" w:name="_GoBack"/>
      <w:bookmarkEnd w:id="30"/>
      <w:r>
        <w:t xml:space="preserve">Alternative Flow: </w:t>
      </w:r>
      <w:r w:rsidR="00BC10F4">
        <w:t xml:space="preserve">Send request to </w:t>
      </w:r>
      <w:r w:rsidR="00384031">
        <w:t>Join/Leave Team</w:t>
      </w:r>
      <w:r w:rsidR="00BC10F4">
        <w:t xml:space="preserve"> (Member view)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D415C5" w:rsidRPr="00FA354A" w:rsidTr="00094989">
        <w:trPr>
          <w:cantSplit/>
          <w:tblHeader/>
        </w:trPr>
        <w:tc>
          <w:tcPr>
            <w:tcW w:w="976"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Step</w:t>
            </w:r>
          </w:p>
        </w:tc>
        <w:tc>
          <w:tcPr>
            <w:tcW w:w="8771" w:type="dxa"/>
            <w:shd w:val="clear" w:color="auto" w:fill="FF0000"/>
          </w:tcPr>
          <w:p w:rsidR="00D415C5" w:rsidRPr="00FA354A" w:rsidRDefault="00D415C5" w:rsidP="00094989">
            <w:pPr>
              <w:pStyle w:val="TableColumnHeadings"/>
              <w:ind w:left="0"/>
              <w:rPr>
                <w:rFonts w:cs="Arial"/>
                <w:color w:val="FFFFFF"/>
                <w:sz w:val="20"/>
                <w:szCs w:val="20"/>
              </w:rPr>
            </w:pPr>
            <w:r w:rsidRPr="00FA354A">
              <w:rPr>
                <w:rFonts w:cs="Arial"/>
                <w:color w:val="FFFFFF"/>
                <w:sz w:val="20"/>
                <w:szCs w:val="20"/>
              </w:rPr>
              <w:t>Event Description</w:t>
            </w:r>
          </w:p>
        </w:tc>
      </w:tr>
      <w:tr w:rsidR="00D415C5" w:rsidRPr="00FA354A" w:rsidTr="00094989">
        <w:trPr>
          <w:cantSplit/>
        </w:trPr>
        <w:tc>
          <w:tcPr>
            <w:tcW w:w="976" w:type="dxa"/>
          </w:tcPr>
          <w:p w:rsidR="00D415C5" w:rsidRPr="00E45A27" w:rsidRDefault="00D415C5" w:rsidP="00E45A27">
            <w:pPr>
              <w:pStyle w:val="ListParagraph"/>
              <w:numPr>
                <w:ilvl w:val="0"/>
                <w:numId w:val="49"/>
              </w:numPr>
              <w:tabs>
                <w:tab w:val="left" w:pos="284"/>
              </w:tabs>
              <w:spacing w:after="60"/>
              <w:rPr>
                <w:rFonts w:cs="Arial"/>
              </w:rPr>
            </w:pPr>
          </w:p>
        </w:tc>
        <w:tc>
          <w:tcPr>
            <w:tcW w:w="8771" w:type="dxa"/>
          </w:tcPr>
          <w:p w:rsidR="00D415C5" w:rsidRPr="00465187" w:rsidRDefault="00D415C5" w:rsidP="00094989">
            <w:r w:rsidRPr="00465187">
              <w:t xml:space="preserve">Actor </w:t>
            </w:r>
            <w:r>
              <w:t>clicks on Join/ Leave button in the top right</w:t>
            </w:r>
          </w:p>
        </w:tc>
      </w:tr>
      <w:tr w:rsidR="00D415C5" w:rsidRPr="00FA354A" w:rsidTr="00094989">
        <w:trPr>
          <w:cantSplit/>
        </w:trPr>
        <w:tc>
          <w:tcPr>
            <w:tcW w:w="976" w:type="dxa"/>
          </w:tcPr>
          <w:p w:rsidR="00D415C5" w:rsidRPr="00FA354A" w:rsidRDefault="00D415C5" w:rsidP="00E45A27">
            <w:pPr>
              <w:numPr>
                <w:ilvl w:val="0"/>
                <w:numId w:val="49"/>
              </w:numPr>
              <w:tabs>
                <w:tab w:val="left" w:pos="284"/>
              </w:tabs>
              <w:spacing w:after="60"/>
              <w:rPr>
                <w:rFonts w:cs="Arial"/>
              </w:rPr>
            </w:pPr>
          </w:p>
        </w:tc>
        <w:tc>
          <w:tcPr>
            <w:tcW w:w="8771" w:type="dxa"/>
          </w:tcPr>
          <w:p w:rsidR="00D415C5" w:rsidRDefault="009850DD" w:rsidP="009850DD">
            <w:r>
              <w:t>System shows notification to:</w:t>
            </w:r>
          </w:p>
          <w:p w:rsidR="00BC10F4" w:rsidRDefault="00BC10F4" w:rsidP="00094989">
            <w:pPr>
              <w:pStyle w:val="ListParagraph"/>
              <w:numPr>
                <w:ilvl w:val="0"/>
                <w:numId w:val="13"/>
              </w:numPr>
            </w:pPr>
            <w:r>
              <w:t>Admin of team</w:t>
            </w:r>
          </w:p>
        </w:tc>
      </w:tr>
      <w:tr w:rsidR="00D415C5" w:rsidRPr="00FA354A" w:rsidTr="00094989">
        <w:trPr>
          <w:cantSplit/>
        </w:trPr>
        <w:tc>
          <w:tcPr>
            <w:tcW w:w="976" w:type="dxa"/>
          </w:tcPr>
          <w:p w:rsidR="00D415C5" w:rsidRPr="00FA354A" w:rsidRDefault="00D415C5" w:rsidP="00E45A27">
            <w:pPr>
              <w:numPr>
                <w:ilvl w:val="0"/>
                <w:numId w:val="49"/>
              </w:numPr>
              <w:tabs>
                <w:tab w:val="left" w:pos="284"/>
              </w:tabs>
              <w:spacing w:after="60"/>
              <w:rPr>
                <w:rFonts w:cs="Arial"/>
              </w:rPr>
            </w:pPr>
          </w:p>
        </w:tc>
        <w:tc>
          <w:tcPr>
            <w:tcW w:w="8771" w:type="dxa"/>
          </w:tcPr>
          <w:p w:rsidR="00D415C5" w:rsidRDefault="00D415C5" w:rsidP="00094989">
            <w:r>
              <w:t>End Flow</w:t>
            </w:r>
          </w:p>
        </w:tc>
      </w:tr>
    </w:tbl>
    <w:p w:rsidR="00815B36" w:rsidRPr="00815B36" w:rsidRDefault="00815B36" w:rsidP="00815B36">
      <w:pPr>
        <w:rPr>
          <w:lang w:eastAsia="ja-JP"/>
        </w:rPr>
      </w:pPr>
    </w:p>
    <w:p w:rsidR="00826DC9" w:rsidRPr="00FA354A" w:rsidRDefault="00826DC9" w:rsidP="00826DC9">
      <w:pPr>
        <w:pStyle w:val="Heading1"/>
      </w:pPr>
      <w:r>
        <w:lastRenderedPageBreak/>
        <w:t>Screenshots</w:t>
      </w:r>
      <w:bookmarkEnd w:id="27"/>
      <w:bookmarkEnd w:id="29"/>
    </w:p>
    <w:p w:rsidR="008B0F98" w:rsidRDefault="00A671C0" w:rsidP="00A671C0">
      <w:pPr>
        <w:pStyle w:val="Heading2"/>
      </w:pPr>
      <w:bookmarkStart w:id="31" w:name="_Toc471905633"/>
      <w:r>
        <w:t>Screen</w:t>
      </w:r>
      <w:r w:rsidRPr="007713FA">
        <w:t xml:space="preserve">: </w:t>
      </w:r>
      <w:bookmarkEnd w:id="31"/>
      <w:r w:rsidR="0023491C">
        <w:t>List of teams</w:t>
      </w:r>
    </w:p>
    <w:p w:rsidR="00A671C0" w:rsidRPr="00A671C0" w:rsidRDefault="00CC2CCC" w:rsidP="00A671C0">
      <w:pPr>
        <w:rPr>
          <w:lang w:eastAsia="ja-JP"/>
        </w:rPr>
      </w:pPr>
      <w:r>
        <w:rPr>
          <w:noProof/>
          <w:lang w:val="en-US" w:eastAsia="en-US"/>
        </w:rPr>
        <w:drawing>
          <wp:inline distT="0" distB="0" distL="0" distR="0" wp14:anchorId="175D14CE" wp14:editId="68F3E0A6">
            <wp:extent cx="5943600" cy="3871920"/>
            <wp:effectExtent l="0" t="0" r="0" b="0"/>
            <wp:docPr id="16" name="Picture 16" descr="D:\TFS_MinhBSportTeam\accountteam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FS_MinhBSportTeam\accountteam_versio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71920"/>
                    </a:xfrm>
                    <a:prstGeom prst="rect">
                      <a:avLst/>
                    </a:prstGeom>
                    <a:noFill/>
                    <a:ln>
                      <a:noFill/>
                    </a:ln>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A671C0" w:rsidRPr="00FA354A" w:rsidTr="002E0D1F">
        <w:trPr>
          <w:tblHeader/>
        </w:trPr>
        <w:tc>
          <w:tcPr>
            <w:tcW w:w="1728" w:type="dxa"/>
            <w:shd w:val="clear" w:color="auto" w:fill="FF0000"/>
          </w:tcPr>
          <w:p w:rsidR="00A671C0" w:rsidRPr="00FA354A" w:rsidRDefault="00A671C0" w:rsidP="002E0D1F">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A671C0" w:rsidRPr="00FA354A" w:rsidRDefault="00A671C0" w:rsidP="002E0D1F">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A671C0" w:rsidRPr="00FA354A" w:rsidRDefault="00A671C0" w:rsidP="002E0D1F">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A671C0" w:rsidRPr="00FA354A" w:rsidRDefault="00A671C0" w:rsidP="002E0D1F">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A671C0" w:rsidRPr="00FA354A" w:rsidTr="002E0D1F">
        <w:trPr>
          <w:trHeight w:val="70"/>
        </w:trPr>
        <w:tc>
          <w:tcPr>
            <w:tcW w:w="1728" w:type="dxa"/>
          </w:tcPr>
          <w:p w:rsidR="00A671C0" w:rsidRPr="0093444A" w:rsidRDefault="00C978DE" w:rsidP="002E0D1F">
            <w:pPr>
              <w:rPr>
                <w:rFonts w:cs="Arial"/>
                <w:bCs/>
              </w:rPr>
            </w:pPr>
            <w:r>
              <w:rPr>
                <w:rFonts w:cs="Arial"/>
                <w:bCs/>
              </w:rPr>
              <w:t>Create Team</w:t>
            </w:r>
          </w:p>
        </w:tc>
        <w:tc>
          <w:tcPr>
            <w:tcW w:w="1170" w:type="dxa"/>
          </w:tcPr>
          <w:p w:rsidR="00A671C0" w:rsidRPr="0093444A" w:rsidRDefault="00A671C0" w:rsidP="002E0D1F">
            <w:pPr>
              <w:pStyle w:val="TableContents"/>
              <w:ind w:left="0"/>
              <w:rPr>
                <w:iCs/>
                <w:color w:val="002E36"/>
              </w:rPr>
            </w:pPr>
          </w:p>
        </w:tc>
        <w:tc>
          <w:tcPr>
            <w:tcW w:w="1260" w:type="dxa"/>
          </w:tcPr>
          <w:p w:rsidR="00A671C0" w:rsidRPr="0093444A" w:rsidRDefault="00C978DE" w:rsidP="002E0D1F">
            <w:pPr>
              <w:pStyle w:val="TableContents"/>
              <w:ind w:left="0"/>
              <w:rPr>
                <w:iCs/>
                <w:color w:val="002E36"/>
              </w:rPr>
            </w:pPr>
            <w:r>
              <w:rPr>
                <w:iCs/>
                <w:color w:val="002E36"/>
              </w:rPr>
              <w:t>Button</w:t>
            </w:r>
          </w:p>
        </w:tc>
        <w:tc>
          <w:tcPr>
            <w:tcW w:w="5580" w:type="dxa"/>
          </w:tcPr>
          <w:p w:rsidR="006E1562" w:rsidRPr="004817E8" w:rsidRDefault="00196917" w:rsidP="004817E8">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w:t>
            </w:r>
            <w:r w:rsidR="004817E8">
              <w:rPr>
                <w:rFonts w:cs="Arial"/>
                <w:szCs w:val="22"/>
                <w:lang w:val="en-US"/>
              </w:rPr>
              <w:t xml:space="preserve">redirect to </w:t>
            </w:r>
            <w:r w:rsidR="004817E8" w:rsidRPr="004817E8">
              <w:rPr>
                <w:rFonts w:cs="Arial"/>
                <w:b/>
                <w:szCs w:val="22"/>
                <w:lang w:val="en-US"/>
              </w:rPr>
              <w:t>Screen: Create new Team</w:t>
            </w:r>
          </w:p>
        </w:tc>
      </w:tr>
      <w:tr w:rsidR="00A671C0" w:rsidRPr="00FA354A" w:rsidTr="002E0D1F">
        <w:tc>
          <w:tcPr>
            <w:tcW w:w="1728" w:type="dxa"/>
          </w:tcPr>
          <w:p w:rsidR="00A671C0" w:rsidRPr="0093444A" w:rsidRDefault="00C978DE" w:rsidP="002E0D1F">
            <w:pPr>
              <w:rPr>
                <w:rFonts w:cs="Arial"/>
                <w:bCs/>
              </w:rPr>
            </w:pPr>
            <w:r>
              <w:rPr>
                <w:rFonts w:cs="Arial"/>
                <w:bCs/>
              </w:rPr>
              <w:t>Team Name</w:t>
            </w:r>
          </w:p>
        </w:tc>
        <w:tc>
          <w:tcPr>
            <w:tcW w:w="1170" w:type="dxa"/>
          </w:tcPr>
          <w:p w:rsidR="00A671C0" w:rsidRPr="0093444A" w:rsidRDefault="00A671C0" w:rsidP="002E0D1F">
            <w:pPr>
              <w:pStyle w:val="TableContents"/>
              <w:ind w:left="0"/>
              <w:rPr>
                <w:iCs/>
                <w:color w:val="002E36"/>
              </w:rPr>
            </w:pPr>
          </w:p>
        </w:tc>
        <w:tc>
          <w:tcPr>
            <w:tcW w:w="1260" w:type="dxa"/>
          </w:tcPr>
          <w:p w:rsidR="00A671C0" w:rsidRPr="0093444A" w:rsidRDefault="00C978DE" w:rsidP="002E0D1F">
            <w:pPr>
              <w:pStyle w:val="TableContents"/>
              <w:ind w:left="0"/>
              <w:rPr>
                <w:iCs/>
                <w:color w:val="002E36"/>
              </w:rPr>
            </w:pPr>
            <w:r>
              <w:rPr>
                <w:iCs/>
                <w:color w:val="002E36"/>
              </w:rPr>
              <w:t xml:space="preserve">Hyperlink </w:t>
            </w:r>
          </w:p>
        </w:tc>
        <w:tc>
          <w:tcPr>
            <w:tcW w:w="5580" w:type="dxa"/>
          </w:tcPr>
          <w:p w:rsidR="002A4221" w:rsidRDefault="002A4221" w:rsidP="006E1562">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Show Team N</w:t>
            </w:r>
            <w:r w:rsidR="00276944">
              <w:rPr>
                <w:rFonts w:cs="Arial"/>
                <w:szCs w:val="22"/>
                <w:lang w:val="en-US"/>
              </w:rPr>
              <w:t>ame.</w:t>
            </w:r>
          </w:p>
          <w:p w:rsidR="006E1562" w:rsidRDefault="00196917" w:rsidP="006E1562">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 xml:space="preserve">To </w:t>
            </w:r>
            <w:r w:rsidR="004817E8">
              <w:rPr>
                <w:rFonts w:cs="Arial"/>
                <w:szCs w:val="22"/>
                <w:lang w:val="en-US"/>
              </w:rPr>
              <w:t xml:space="preserve">redirect to </w:t>
            </w:r>
            <w:r w:rsidR="004817E8" w:rsidRPr="004817E8">
              <w:rPr>
                <w:rFonts w:cs="Arial"/>
                <w:b/>
                <w:szCs w:val="22"/>
                <w:lang w:val="en-US"/>
              </w:rPr>
              <w:t>Screen: Update Team</w:t>
            </w:r>
          </w:p>
          <w:p w:rsidR="006E1562" w:rsidRDefault="006E1562" w:rsidP="006E1562">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Validation</w:t>
            </w:r>
          </w:p>
          <w:p w:rsidR="006E1562" w:rsidRDefault="004817E8" w:rsidP="00343AB6">
            <w:pPr>
              <w:pStyle w:val="BodyText2"/>
              <w:numPr>
                <w:ilvl w:val="0"/>
                <w:numId w:val="17"/>
              </w:numPr>
              <w:tabs>
                <w:tab w:val="left" w:pos="2595"/>
              </w:tabs>
              <w:spacing w:line="360" w:lineRule="auto"/>
              <w:rPr>
                <w:rFonts w:cs="Arial"/>
                <w:szCs w:val="22"/>
                <w:lang w:val="en-US"/>
              </w:rPr>
            </w:pPr>
            <w:r>
              <w:rPr>
                <w:rFonts w:cs="Arial"/>
                <w:szCs w:val="22"/>
                <w:lang w:val="en-US"/>
              </w:rPr>
              <w:t>Team is unblocked</w:t>
            </w:r>
          </w:p>
          <w:p w:rsidR="004817E8" w:rsidRDefault="004817E8" w:rsidP="00343AB6">
            <w:pPr>
              <w:pStyle w:val="BodyText2"/>
              <w:numPr>
                <w:ilvl w:val="0"/>
                <w:numId w:val="17"/>
              </w:numPr>
              <w:tabs>
                <w:tab w:val="left" w:pos="2595"/>
              </w:tabs>
              <w:spacing w:line="360" w:lineRule="auto"/>
              <w:rPr>
                <w:rFonts w:cs="Arial"/>
                <w:szCs w:val="22"/>
                <w:lang w:val="en-US"/>
              </w:rPr>
            </w:pPr>
            <w:r>
              <w:rPr>
                <w:rFonts w:cs="Arial"/>
                <w:szCs w:val="22"/>
                <w:lang w:val="en-US"/>
              </w:rPr>
              <w:t>Team owner is logged in user</w:t>
            </w:r>
          </w:p>
          <w:p w:rsidR="002A4221" w:rsidRPr="00EA5B4C" w:rsidRDefault="002A4221" w:rsidP="00343AB6">
            <w:pPr>
              <w:pStyle w:val="BodyText2"/>
              <w:numPr>
                <w:ilvl w:val="0"/>
                <w:numId w:val="17"/>
              </w:numPr>
              <w:tabs>
                <w:tab w:val="left" w:pos="2595"/>
              </w:tabs>
              <w:spacing w:line="360" w:lineRule="auto"/>
              <w:rPr>
                <w:rFonts w:cs="Arial"/>
                <w:szCs w:val="22"/>
                <w:lang w:val="en-US"/>
              </w:rPr>
            </w:pPr>
            <w:r>
              <w:rPr>
                <w:rFonts w:cs="Arial"/>
                <w:szCs w:val="22"/>
                <w:lang w:val="en-US"/>
              </w:rPr>
              <w:t>Highlight when hover mouse on team name as Blue</w:t>
            </w:r>
          </w:p>
        </w:tc>
      </w:tr>
      <w:tr w:rsidR="00196917" w:rsidRPr="00FA354A" w:rsidTr="002E0D1F">
        <w:tc>
          <w:tcPr>
            <w:tcW w:w="1728" w:type="dxa"/>
          </w:tcPr>
          <w:p w:rsidR="00196917" w:rsidRDefault="00C978DE" w:rsidP="002E0D1F">
            <w:pPr>
              <w:rPr>
                <w:rFonts w:cs="Arial"/>
                <w:bCs/>
              </w:rPr>
            </w:pPr>
            <w:r>
              <w:rPr>
                <w:rFonts w:cs="Arial"/>
                <w:bCs/>
              </w:rPr>
              <w:t>Member numbers</w:t>
            </w:r>
          </w:p>
        </w:tc>
        <w:tc>
          <w:tcPr>
            <w:tcW w:w="1170" w:type="dxa"/>
          </w:tcPr>
          <w:p w:rsidR="00196917" w:rsidRPr="0093444A" w:rsidRDefault="00196917" w:rsidP="002E0D1F">
            <w:pPr>
              <w:pStyle w:val="TableContents"/>
              <w:ind w:left="0"/>
              <w:rPr>
                <w:iCs/>
                <w:color w:val="002E36"/>
              </w:rPr>
            </w:pPr>
          </w:p>
        </w:tc>
        <w:tc>
          <w:tcPr>
            <w:tcW w:w="1260" w:type="dxa"/>
          </w:tcPr>
          <w:p w:rsidR="00196917" w:rsidRDefault="00C978DE" w:rsidP="002E0D1F">
            <w:pPr>
              <w:pStyle w:val="TableContents"/>
              <w:ind w:left="0"/>
              <w:rPr>
                <w:iCs/>
                <w:color w:val="002E36"/>
              </w:rPr>
            </w:pPr>
            <w:r>
              <w:rPr>
                <w:iCs/>
                <w:color w:val="002E36"/>
              </w:rPr>
              <w:t>Hyperlink</w:t>
            </w:r>
          </w:p>
        </w:tc>
        <w:tc>
          <w:tcPr>
            <w:tcW w:w="5580" w:type="dxa"/>
          </w:tcPr>
          <w:p w:rsidR="002A4221" w:rsidRDefault="002A4221"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Show as Accepted members/Invited members. </w:t>
            </w:r>
          </w:p>
          <w:p w:rsidR="00C7296C" w:rsidRDefault="00C7296C"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w:t>
            </w:r>
            <w:r w:rsidR="004817E8">
              <w:rPr>
                <w:rFonts w:cs="Arial"/>
                <w:szCs w:val="22"/>
                <w:lang w:val="en-US"/>
              </w:rPr>
              <w:t xml:space="preserve">redirect to </w:t>
            </w:r>
            <w:r w:rsidR="004817E8" w:rsidRPr="004817E8">
              <w:rPr>
                <w:rFonts w:cs="Arial"/>
                <w:b/>
                <w:szCs w:val="22"/>
                <w:lang w:val="en-US"/>
              </w:rPr>
              <w:t>Screen: List of members</w:t>
            </w:r>
          </w:p>
          <w:p w:rsidR="006E1562" w:rsidRPr="009F3BBE" w:rsidRDefault="004817E8" w:rsidP="00C7296C">
            <w:pPr>
              <w:pStyle w:val="BodyText2"/>
              <w:numPr>
                <w:ilvl w:val="0"/>
                <w:numId w:val="0"/>
              </w:numPr>
              <w:tabs>
                <w:tab w:val="left" w:pos="2595"/>
              </w:tabs>
              <w:spacing w:line="360" w:lineRule="auto"/>
              <w:rPr>
                <w:rFonts w:cs="Arial"/>
                <w:bCs/>
                <w:lang w:val="en-US"/>
              </w:rPr>
            </w:pPr>
            <w:r>
              <w:rPr>
                <w:rFonts w:cs="Arial"/>
                <w:szCs w:val="22"/>
                <w:lang w:val="en-US"/>
              </w:rPr>
              <w:t>Show all members</w:t>
            </w:r>
            <w:r w:rsidR="002A4221">
              <w:rPr>
                <w:rFonts w:cs="Arial"/>
                <w:szCs w:val="22"/>
                <w:lang w:val="en-US"/>
              </w:rPr>
              <w:t xml:space="preserve"> (invited members)</w:t>
            </w:r>
            <w:r>
              <w:rPr>
                <w:rFonts w:cs="Arial"/>
                <w:szCs w:val="22"/>
                <w:lang w:val="en-US"/>
              </w:rPr>
              <w:t xml:space="preserve"> under selected </w:t>
            </w:r>
            <w:r>
              <w:rPr>
                <w:rFonts w:cs="Arial"/>
                <w:szCs w:val="22"/>
                <w:lang w:val="en-US"/>
              </w:rPr>
              <w:lastRenderedPageBreak/>
              <w:t>team.</w:t>
            </w:r>
          </w:p>
        </w:tc>
      </w:tr>
      <w:tr w:rsidR="00E62BB1" w:rsidRPr="00FA354A" w:rsidTr="002E0D1F">
        <w:tc>
          <w:tcPr>
            <w:tcW w:w="1728" w:type="dxa"/>
          </w:tcPr>
          <w:p w:rsidR="00E62BB1" w:rsidRDefault="00C978DE" w:rsidP="002E0D1F">
            <w:pPr>
              <w:rPr>
                <w:rFonts w:cs="Arial"/>
                <w:bCs/>
              </w:rPr>
            </w:pPr>
            <w:r>
              <w:rPr>
                <w:rFonts w:cs="Arial"/>
                <w:bCs/>
              </w:rPr>
              <w:lastRenderedPageBreak/>
              <w:t>Block/Unblock</w:t>
            </w:r>
          </w:p>
        </w:tc>
        <w:tc>
          <w:tcPr>
            <w:tcW w:w="1170" w:type="dxa"/>
          </w:tcPr>
          <w:p w:rsidR="00E62BB1" w:rsidRPr="0093444A" w:rsidRDefault="00E62BB1" w:rsidP="002E0D1F">
            <w:pPr>
              <w:pStyle w:val="TableContents"/>
              <w:ind w:left="0"/>
              <w:rPr>
                <w:iCs/>
                <w:color w:val="002E36"/>
              </w:rPr>
            </w:pPr>
          </w:p>
        </w:tc>
        <w:tc>
          <w:tcPr>
            <w:tcW w:w="1260" w:type="dxa"/>
          </w:tcPr>
          <w:p w:rsidR="00E62BB1" w:rsidRDefault="00C978DE" w:rsidP="002E0D1F">
            <w:pPr>
              <w:pStyle w:val="TableContents"/>
              <w:ind w:left="0"/>
              <w:rPr>
                <w:iCs/>
                <w:color w:val="002E36"/>
              </w:rPr>
            </w:pPr>
            <w:r>
              <w:rPr>
                <w:iCs/>
                <w:color w:val="002E36"/>
              </w:rPr>
              <w:t xml:space="preserve">Button </w:t>
            </w:r>
          </w:p>
        </w:tc>
        <w:tc>
          <w:tcPr>
            <w:tcW w:w="5580" w:type="dxa"/>
          </w:tcPr>
          <w:p w:rsidR="00E62BB1" w:rsidRDefault="00E62BB1"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w:t>
            </w:r>
            <w:r w:rsidR="00050BC4">
              <w:rPr>
                <w:rFonts w:cs="Arial"/>
                <w:szCs w:val="22"/>
                <w:lang w:val="en-US"/>
              </w:rPr>
              <w:t>block or unblock team</w:t>
            </w:r>
          </w:p>
          <w:p w:rsidR="005C38DD" w:rsidRDefault="005C38DD"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Validation </w:t>
            </w:r>
          </w:p>
          <w:p w:rsidR="00E62BB1" w:rsidRPr="005C38DD" w:rsidRDefault="005C38DD" w:rsidP="005C38DD">
            <w:pPr>
              <w:pStyle w:val="BodyText2"/>
              <w:numPr>
                <w:ilvl w:val="0"/>
                <w:numId w:val="17"/>
              </w:numPr>
              <w:tabs>
                <w:tab w:val="left" w:pos="2595"/>
              </w:tabs>
              <w:spacing w:line="360" w:lineRule="auto"/>
              <w:rPr>
                <w:rFonts w:cs="Arial"/>
                <w:szCs w:val="22"/>
                <w:lang w:val="en-US"/>
              </w:rPr>
            </w:pPr>
            <w:r>
              <w:rPr>
                <w:rFonts w:cs="Arial"/>
                <w:szCs w:val="22"/>
                <w:lang w:val="en-US"/>
              </w:rPr>
              <w:t>All Booking under Team is done</w:t>
            </w:r>
          </w:p>
        </w:tc>
      </w:tr>
      <w:tr w:rsidR="00C978DE" w:rsidRPr="00FA354A" w:rsidTr="002E0D1F">
        <w:tc>
          <w:tcPr>
            <w:tcW w:w="1728" w:type="dxa"/>
          </w:tcPr>
          <w:p w:rsidR="00C978DE" w:rsidRDefault="00C978DE" w:rsidP="002E0D1F">
            <w:pPr>
              <w:rPr>
                <w:rFonts w:cs="Arial"/>
                <w:bCs/>
              </w:rPr>
            </w:pPr>
            <w:r>
              <w:rPr>
                <w:rFonts w:cs="Arial"/>
                <w:bCs/>
              </w:rPr>
              <w:t>Duplicate</w:t>
            </w:r>
          </w:p>
        </w:tc>
        <w:tc>
          <w:tcPr>
            <w:tcW w:w="1170" w:type="dxa"/>
          </w:tcPr>
          <w:p w:rsidR="00C978DE" w:rsidRPr="0093444A" w:rsidRDefault="00C978DE" w:rsidP="002E0D1F">
            <w:pPr>
              <w:pStyle w:val="TableContents"/>
              <w:ind w:left="0"/>
              <w:rPr>
                <w:iCs/>
                <w:color w:val="002E36"/>
              </w:rPr>
            </w:pPr>
          </w:p>
        </w:tc>
        <w:tc>
          <w:tcPr>
            <w:tcW w:w="1260" w:type="dxa"/>
          </w:tcPr>
          <w:p w:rsidR="00C978DE" w:rsidRDefault="00C978DE" w:rsidP="002E0D1F">
            <w:pPr>
              <w:pStyle w:val="TableContents"/>
              <w:ind w:left="0"/>
              <w:rPr>
                <w:iCs/>
                <w:color w:val="002E36"/>
              </w:rPr>
            </w:pPr>
            <w:r>
              <w:rPr>
                <w:iCs/>
                <w:color w:val="002E36"/>
              </w:rPr>
              <w:t>Button</w:t>
            </w:r>
          </w:p>
        </w:tc>
        <w:tc>
          <w:tcPr>
            <w:tcW w:w="5580" w:type="dxa"/>
          </w:tcPr>
          <w:p w:rsidR="00C978DE" w:rsidRDefault="005C38DD"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duplicate selected team</w:t>
            </w:r>
          </w:p>
          <w:p w:rsidR="005C38DD" w:rsidRDefault="005C38DD" w:rsidP="00C7296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5C38DD" w:rsidRDefault="005C38DD" w:rsidP="005C38DD">
            <w:pPr>
              <w:pStyle w:val="BodyText2"/>
              <w:numPr>
                <w:ilvl w:val="0"/>
                <w:numId w:val="17"/>
              </w:numPr>
              <w:tabs>
                <w:tab w:val="left" w:pos="2595"/>
              </w:tabs>
              <w:spacing w:line="360" w:lineRule="auto"/>
              <w:rPr>
                <w:rFonts w:cs="Arial"/>
                <w:szCs w:val="22"/>
                <w:lang w:val="en-US"/>
              </w:rPr>
            </w:pPr>
            <w:r>
              <w:rPr>
                <w:rFonts w:cs="Arial"/>
                <w:szCs w:val="22"/>
                <w:lang w:val="en-US"/>
              </w:rPr>
              <w:t>Unblocked team</w:t>
            </w:r>
          </w:p>
        </w:tc>
      </w:tr>
    </w:tbl>
    <w:p w:rsidR="008B0F98" w:rsidRDefault="008B0F98" w:rsidP="008B0F98">
      <w:pPr>
        <w:rPr>
          <w:lang w:eastAsia="ja-JP"/>
        </w:rPr>
      </w:pPr>
    </w:p>
    <w:p w:rsidR="00F95362" w:rsidRDefault="00F95362" w:rsidP="00F95362">
      <w:pPr>
        <w:pStyle w:val="Heading2"/>
      </w:pPr>
      <w:bookmarkStart w:id="32" w:name="_Toc386547471"/>
      <w:bookmarkStart w:id="33" w:name="_Toc471905634"/>
      <w:r>
        <w:lastRenderedPageBreak/>
        <w:t>Screen</w:t>
      </w:r>
      <w:r w:rsidRPr="007713FA">
        <w:t xml:space="preserve">: </w:t>
      </w:r>
      <w:r w:rsidR="00CC2CCC">
        <w:t>Team Timelines</w:t>
      </w:r>
    </w:p>
    <w:p w:rsidR="00997155" w:rsidRDefault="00094989" w:rsidP="00997155">
      <w:pPr>
        <w:rPr>
          <w:lang w:eastAsia="ja-JP"/>
        </w:rPr>
      </w:pPr>
      <w:r>
        <w:rPr>
          <w:noProof/>
          <w:lang w:val="en-US" w:eastAsia="en-US"/>
        </w:rPr>
        <w:drawing>
          <wp:inline distT="0" distB="0" distL="0" distR="0">
            <wp:extent cx="5980430" cy="6727720"/>
            <wp:effectExtent l="0" t="0" r="1270" b="0"/>
            <wp:docPr id="7" name="Picture 7" descr="D:\TFS_MinhBSportTeam\teamhome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FS_MinhBSportTeam\teamhome_version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430" cy="6727720"/>
                    </a:xfrm>
                    <a:prstGeom prst="rect">
                      <a:avLst/>
                    </a:prstGeom>
                    <a:noFill/>
                    <a:ln>
                      <a:noFill/>
                    </a:ln>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997155" w:rsidRPr="00FA354A" w:rsidTr="005D18CC">
        <w:trPr>
          <w:tblHeader/>
        </w:trPr>
        <w:tc>
          <w:tcPr>
            <w:tcW w:w="1728" w:type="dxa"/>
            <w:shd w:val="clear" w:color="auto" w:fill="FF0000"/>
          </w:tcPr>
          <w:p w:rsidR="00997155" w:rsidRPr="00FA354A" w:rsidRDefault="00997155" w:rsidP="005D18CC">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997155" w:rsidRPr="00FA354A" w:rsidRDefault="00997155" w:rsidP="005D18CC">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997155" w:rsidRPr="00FA354A" w:rsidRDefault="00997155" w:rsidP="005D18CC">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997155" w:rsidRPr="00FA354A" w:rsidRDefault="00997155" w:rsidP="005D18CC">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997155" w:rsidRPr="00FA354A" w:rsidTr="005D18CC">
        <w:tc>
          <w:tcPr>
            <w:tcW w:w="1728" w:type="dxa"/>
          </w:tcPr>
          <w:p w:rsidR="00997155" w:rsidRPr="0093444A" w:rsidRDefault="00997155" w:rsidP="005D18CC">
            <w:pPr>
              <w:rPr>
                <w:rFonts w:cs="Arial"/>
                <w:bCs/>
              </w:rPr>
            </w:pPr>
            <w:r>
              <w:rPr>
                <w:rFonts w:cs="Arial"/>
                <w:bCs/>
              </w:rPr>
              <w:t>Team Name</w:t>
            </w:r>
          </w:p>
        </w:tc>
        <w:tc>
          <w:tcPr>
            <w:tcW w:w="1170" w:type="dxa"/>
          </w:tcPr>
          <w:p w:rsidR="00997155" w:rsidRPr="0093444A" w:rsidRDefault="00997155" w:rsidP="005D18CC">
            <w:pPr>
              <w:pStyle w:val="TableContents"/>
              <w:ind w:left="0"/>
              <w:rPr>
                <w:iCs/>
                <w:color w:val="002E36"/>
              </w:rPr>
            </w:pPr>
          </w:p>
        </w:tc>
        <w:tc>
          <w:tcPr>
            <w:tcW w:w="1260" w:type="dxa"/>
          </w:tcPr>
          <w:p w:rsidR="00997155" w:rsidRPr="0093444A" w:rsidRDefault="00997155" w:rsidP="005D18CC">
            <w:pPr>
              <w:pStyle w:val="TableContents"/>
              <w:ind w:left="0"/>
              <w:rPr>
                <w:iCs/>
                <w:color w:val="002E36"/>
              </w:rPr>
            </w:pPr>
            <w:r>
              <w:rPr>
                <w:iCs/>
                <w:color w:val="002E36"/>
              </w:rPr>
              <w:t xml:space="preserve">Hyperlink </w:t>
            </w:r>
          </w:p>
        </w:tc>
        <w:tc>
          <w:tcPr>
            <w:tcW w:w="5580" w:type="dxa"/>
          </w:tcPr>
          <w:p w:rsidR="00997155" w:rsidRDefault="00997155" w:rsidP="005D18CC">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 xml:space="preserve">Show Team Name. </w:t>
            </w:r>
          </w:p>
          <w:p w:rsidR="00997155" w:rsidRDefault="00997155" w:rsidP="005D18CC">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 xml:space="preserve">To redirect to </w:t>
            </w:r>
            <w:r w:rsidRPr="004817E8">
              <w:rPr>
                <w:rFonts w:cs="Arial"/>
                <w:b/>
                <w:szCs w:val="22"/>
                <w:lang w:val="en-US"/>
              </w:rPr>
              <w:t>Screen: Update Team</w:t>
            </w:r>
          </w:p>
          <w:p w:rsidR="00997155" w:rsidRDefault="00997155" w:rsidP="005D18CC">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Validation</w:t>
            </w:r>
          </w:p>
          <w:p w:rsidR="00997155" w:rsidRDefault="00997155" w:rsidP="005D18CC">
            <w:pPr>
              <w:pStyle w:val="BodyText2"/>
              <w:numPr>
                <w:ilvl w:val="0"/>
                <w:numId w:val="17"/>
              </w:numPr>
              <w:tabs>
                <w:tab w:val="left" w:pos="2595"/>
              </w:tabs>
              <w:spacing w:line="360" w:lineRule="auto"/>
              <w:rPr>
                <w:rFonts w:cs="Arial"/>
                <w:szCs w:val="22"/>
                <w:lang w:val="en-US"/>
              </w:rPr>
            </w:pPr>
            <w:r>
              <w:rPr>
                <w:rFonts w:cs="Arial"/>
                <w:szCs w:val="22"/>
                <w:lang w:val="en-US"/>
              </w:rPr>
              <w:lastRenderedPageBreak/>
              <w:t>Team is unblocked</w:t>
            </w:r>
          </w:p>
          <w:p w:rsidR="00997155" w:rsidRDefault="00997155" w:rsidP="005D18CC">
            <w:pPr>
              <w:pStyle w:val="BodyText2"/>
              <w:numPr>
                <w:ilvl w:val="0"/>
                <w:numId w:val="17"/>
              </w:numPr>
              <w:tabs>
                <w:tab w:val="left" w:pos="2595"/>
              </w:tabs>
              <w:spacing w:line="360" w:lineRule="auto"/>
              <w:rPr>
                <w:rFonts w:cs="Arial"/>
                <w:szCs w:val="22"/>
                <w:lang w:val="en-US"/>
              </w:rPr>
            </w:pPr>
            <w:r>
              <w:rPr>
                <w:rFonts w:cs="Arial"/>
                <w:szCs w:val="22"/>
                <w:lang w:val="en-US"/>
              </w:rPr>
              <w:t>Team member is invited to join this team</w:t>
            </w:r>
          </w:p>
          <w:p w:rsidR="00997155" w:rsidRPr="00EA5B4C" w:rsidRDefault="00997155" w:rsidP="005D18CC">
            <w:pPr>
              <w:pStyle w:val="BodyText2"/>
              <w:numPr>
                <w:ilvl w:val="0"/>
                <w:numId w:val="17"/>
              </w:numPr>
              <w:tabs>
                <w:tab w:val="left" w:pos="2595"/>
              </w:tabs>
              <w:spacing w:line="360" w:lineRule="auto"/>
              <w:rPr>
                <w:rFonts w:cs="Arial"/>
                <w:szCs w:val="22"/>
                <w:lang w:val="en-US"/>
              </w:rPr>
            </w:pPr>
            <w:r>
              <w:rPr>
                <w:rFonts w:cs="Arial"/>
                <w:szCs w:val="22"/>
                <w:lang w:val="en-US"/>
              </w:rPr>
              <w:t>Highlight when hover mouse on team name as Blue</w:t>
            </w:r>
          </w:p>
        </w:tc>
      </w:tr>
      <w:tr w:rsidR="00997155" w:rsidRPr="00FA354A" w:rsidTr="005D18CC">
        <w:tc>
          <w:tcPr>
            <w:tcW w:w="1728" w:type="dxa"/>
          </w:tcPr>
          <w:p w:rsidR="00997155" w:rsidRDefault="00997155" w:rsidP="005D18CC">
            <w:pPr>
              <w:rPr>
                <w:rFonts w:cs="Arial"/>
                <w:bCs/>
              </w:rPr>
            </w:pPr>
            <w:r>
              <w:rPr>
                <w:rFonts w:cs="Arial"/>
                <w:bCs/>
              </w:rPr>
              <w:lastRenderedPageBreak/>
              <w:t>Member numbers</w:t>
            </w:r>
          </w:p>
        </w:tc>
        <w:tc>
          <w:tcPr>
            <w:tcW w:w="1170" w:type="dxa"/>
          </w:tcPr>
          <w:p w:rsidR="00997155" w:rsidRPr="0093444A" w:rsidRDefault="00997155" w:rsidP="005D18CC">
            <w:pPr>
              <w:pStyle w:val="TableContents"/>
              <w:ind w:left="0"/>
              <w:rPr>
                <w:iCs/>
                <w:color w:val="002E36"/>
              </w:rPr>
            </w:pPr>
          </w:p>
        </w:tc>
        <w:tc>
          <w:tcPr>
            <w:tcW w:w="1260" w:type="dxa"/>
          </w:tcPr>
          <w:p w:rsidR="00997155" w:rsidRDefault="00997155" w:rsidP="005D18CC">
            <w:pPr>
              <w:pStyle w:val="TableContents"/>
              <w:ind w:left="0"/>
              <w:rPr>
                <w:iCs/>
                <w:color w:val="002E36"/>
              </w:rPr>
            </w:pPr>
            <w:r>
              <w:rPr>
                <w:iCs/>
                <w:color w:val="002E36"/>
              </w:rPr>
              <w:t>Hyperlink</w:t>
            </w:r>
          </w:p>
        </w:tc>
        <w:tc>
          <w:tcPr>
            <w:tcW w:w="5580" w:type="dxa"/>
          </w:tcPr>
          <w:p w:rsidR="00997155" w:rsidRDefault="00997155"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Show as Accepted members/Invited members. </w:t>
            </w:r>
          </w:p>
          <w:p w:rsidR="00997155" w:rsidRDefault="00997155"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redirect to </w:t>
            </w:r>
            <w:r w:rsidRPr="004817E8">
              <w:rPr>
                <w:rFonts w:cs="Arial"/>
                <w:b/>
                <w:szCs w:val="22"/>
                <w:lang w:val="en-US"/>
              </w:rPr>
              <w:t>Screen: List of members</w:t>
            </w:r>
          </w:p>
          <w:p w:rsidR="00997155" w:rsidRPr="009F3BBE" w:rsidRDefault="00997155" w:rsidP="005D18CC">
            <w:pPr>
              <w:pStyle w:val="BodyText2"/>
              <w:numPr>
                <w:ilvl w:val="0"/>
                <w:numId w:val="0"/>
              </w:numPr>
              <w:tabs>
                <w:tab w:val="left" w:pos="2595"/>
              </w:tabs>
              <w:spacing w:line="360" w:lineRule="auto"/>
              <w:rPr>
                <w:rFonts w:cs="Arial"/>
                <w:bCs/>
                <w:lang w:val="en-US"/>
              </w:rPr>
            </w:pPr>
            <w:r>
              <w:rPr>
                <w:rFonts w:cs="Arial"/>
                <w:szCs w:val="22"/>
                <w:lang w:val="en-US"/>
              </w:rPr>
              <w:t>Show all members (invited members) under selected team.</w:t>
            </w:r>
          </w:p>
        </w:tc>
      </w:tr>
      <w:tr w:rsidR="00997155" w:rsidRPr="00FA354A" w:rsidTr="005D18CC">
        <w:tc>
          <w:tcPr>
            <w:tcW w:w="1728" w:type="dxa"/>
          </w:tcPr>
          <w:p w:rsidR="00997155" w:rsidRDefault="00997155" w:rsidP="005D18CC">
            <w:pPr>
              <w:rPr>
                <w:rFonts w:cs="Arial"/>
                <w:bCs/>
              </w:rPr>
            </w:pPr>
            <w:r>
              <w:rPr>
                <w:rFonts w:cs="Arial"/>
                <w:bCs/>
              </w:rPr>
              <w:t>Accept</w:t>
            </w:r>
          </w:p>
        </w:tc>
        <w:tc>
          <w:tcPr>
            <w:tcW w:w="1170" w:type="dxa"/>
          </w:tcPr>
          <w:p w:rsidR="00997155" w:rsidRPr="0093444A" w:rsidRDefault="00997155" w:rsidP="005D18CC">
            <w:pPr>
              <w:pStyle w:val="TableContents"/>
              <w:ind w:left="0"/>
              <w:rPr>
                <w:iCs/>
                <w:color w:val="002E36"/>
              </w:rPr>
            </w:pPr>
          </w:p>
        </w:tc>
        <w:tc>
          <w:tcPr>
            <w:tcW w:w="1260" w:type="dxa"/>
          </w:tcPr>
          <w:p w:rsidR="00997155" w:rsidRDefault="00997155" w:rsidP="005D18CC">
            <w:pPr>
              <w:pStyle w:val="TableContents"/>
              <w:ind w:left="0"/>
              <w:rPr>
                <w:iCs/>
                <w:color w:val="002E36"/>
              </w:rPr>
            </w:pPr>
            <w:r>
              <w:rPr>
                <w:iCs/>
                <w:color w:val="002E36"/>
              </w:rPr>
              <w:t xml:space="preserve">Button </w:t>
            </w:r>
          </w:p>
        </w:tc>
        <w:tc>
          <w:tcPr>
            <w:tcW w:w="5580" w:type="dxa"/>
          </w:tcPr>
          <w:p w:rsidR="00997155" w:rsidRPr="005C38DD" w:rsidRDefault="00997155"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Accept invitation</w:t>
            </w:r>
          </w:p>
        </w:tc>
      </w:tr>
      <w:tr w:rsidR="00997155" w:rsidRPr="00FA354A" w:rsidTr="005D18CC">
        <w:tc>
          <w:tcPr>
            <w:tcW w:w="1728" w:type="dxa"/>
          </w:tcPr>
          <w:p w:rsidR="00997155" w:rsidRDefault="00997155" w:rsidP="005D18CC">
            <w:pPr>
              <w:rPr>
                <w:rFonts w:cs="Arial"/>
                <w:bCs/>
              </w:rPr>
            </w:pPr>
            <w:r>
              <w:rPr>
                <w:rFonts w:cs="Arial"/>
                <w:bCs/>
              </w:rPr>
              <w:t>Reject</w:t>
            </w:r>
          </w:p>
        </w:tc>
        <w:tc>
          <w:tcPr>
            <w:tcW w:w="1170" w:type="dxa"/>
          </w:tcPr>
          <w:p w:rsidR="00997155" w:rsidRPr="0093444A" w:rsidRDefault="00997155" w:rsidP="005D18CC">
            <w:pPr>
              <w:pStyle w:val="TableContents"/>
              <w:ind w:left="0"/>
              <w:rPr>
                <w:iCs/>
                <w:color w:val="002E36"/>
              </w:rPr>
            </w:pPr>
          </w:p>
        </w:tc>
        <w:tc>
          <w:tcPr>
            <w:tcW w:w="1260" w:type="dxa"/>
          </w:tcPr>
          <w:p w:rsidR="00997155" w:rsidRDefault="00997155" w:rsidP="005D18CC">
            <w:pPr>
              <w:pStyle w:val="TableContents"/>
              <w:ind w:left="0"/>
              <w:rPr>
                <w:iCs/>
                <w:color w:val="002E36"/>
              </w:rPr>
            </w:pPr>
            <w:r>
              <w:rPr>
                <w:iCs/>
                <w:color w:val="002E36"/>
              </w:rPr>
              <w:t>Button</w:t>
            </w:r>
          </w:p>
        </w:tc>
        <w:tc>
          <w:tcPr>
            <w:tcW w:w="5580" w:type="dxa"/>
          </w:tcPr>
          <w:p w:rsidR="00997155" w:rsidRDefault="00997155"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Reject invitation</w:t>
            </w:r>
          </w:p>
        </w:tc>
      </w:tr>
    </w:tbl>
    <w:p w:rsidR="00E45A27" w:rsidRDefault="00E45A27">
      <w:pPr>
        <w:pStyle w:val="Heading2"/>
      </w:pPr>
      <w:r>
        <w:lastRenderedPageBreak/>
        <w:t>Screen: List of booking</w:t>
      </w:r>
    </w:p>
    <w:p w:rsidR="00E45A27" w:rsidRPr="00E45A27" w:rsidRDefault="00E45A27" w:rsidP="00E45A27">
      <w:pPr>
        <w:rPr>
          <w:lang w:eastAsia="ja-JP"/>
        </w:rPr>
      </w:pPr>
      <w:r>
        <w:rPr>
          <w:noProof/>
          <w:lang w:val="en-US" w:eastAsia="en-US"/>
        </w:rPr>
        <w:drawing>
          <wp:inline distT="0" distB="0" distL="0" distR="0">
            <wp:extent cx="5980430" cy="6729627"/>
            <wp:effectExtent l="0" t="0" r="1270" b="0"/>
            <wp:docPr id="4" name="Picture 4" descr="C:\Users\html\AppData\Local\Microsoft\Windows\INetCache\Content.Word\18618773_613306245545117_169592700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ml\AppData\Local\Microsoft\Windows\INetCache\Content.Word\18618773_613306245545117_1695927001_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0430" cy="6729627"/>
                    </a:xfrm>
                    <a:prstGeom prst="rect">
                      <a:avLst/>
                    </a:prstGeom>
                    <a:noFill/>
                    <a:ln>
                      <a:noFill/>
                    </a:ln>
                  </pic:spPr>
                </pic:pic>
              </a:graphicData>
            </a:graphic>
          </wp:inline>
        </w:drawing>
      </w:r>
    </w:p>
    <w:p w:rsidR="008B0F98" w:rsidRDefault="00CB53A4" w:rsidP="00C51127">
      <w:pPr>
        <w:pStyle w:val="Heading2"/>
      </w:pPr>
      <w:r>
        <w:lastRenderedPageBreak/>
        <w:t>Screen</w:t>
      </w:r>
      <w:r w:rsidR="008B0F98">
        <w:t xml:space="preserve">: </w:t>
      </w:r>
      <w:bookmarkEnd w:id="32"/>
      <w:bookmarkEnd w:id="33"/>
      <w:r w:rsidR="0023491C">
        <w:t>Create new Team</w:t>
      </w:r>
    </w:p>
    <w:p w:rsidR="00F864B3" w:rsidRDefault="00094989" w:rsidP="00F864B3">
      <w:r>
        <w:rPr>
          <w:noProof/>
          <w:lang w:val="en-US" w:eastAsia="en-US"/>
        </w:rPr>
        <w:drawing>
          <wp:inline distT="0" distB="0" distL="0" distR="0">
            <wp:extent cx="5980430" cy="5845922"/>
            <wp:effectExtent l="0" t="0" r="1270" b="2540"/>
            <wp:docPr id="10" name="Picture 10" descr="D:\TFS_MinhBSportTeam\form create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FS_MinhBSportTeam\form create te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430" cy="5845922"/>
                    </a:xfrm>
                    <a:prstGeom prst="rect">
                      <a:avLst/>
                    </a:prstGeom>
                    <a:noFill/>
                    <a:ln>
                      <a:noFill/>
                    </a:ln>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2A4221" w:rsidRPr="00FA354A" w:rsidTr="005D18CC">
        <w:trPr>
          <w:tblHeader/>
        </w:trPr>
        <w:tc>
          <w:tcPr>
            <w:tcW w:w="1728" w:type="dxa"/>
            <w:shd w:val="clear" w:color="auto" w:fill="FF0000"/>
          </w:tcPr>
          <w:p w:rsidR="002A4221" w:rsidRPr="00FA354A" w:rsidRDefault="002A4221" w:rsidP="005D18CC">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2A4221" w:rsidRPr="00FA354A" w:rsidRDefault="002A4221" w:rsidP="005D18CC">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2A4221" w:rsidRPr="00FA354A" w:rsidRDefault="002A4221" w:rsidP="005D18CC">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2A4221" w:rsidRPr="00FA354A" w:rsidRDefault="002A4221" w:rsidP="005D18CC">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2A4221" w:rsidRPr="00FA354A" w:rsidTr="005D18CC">
        <w:tc>
          <w:tcPr>
            <w:tcW w:w="1728" w:type="dxa"/>
          </w:tcPr>
          <w:p w:rsidR="002A4221" w:rsidRPr="0093444A" w:rsidRDefault="00997155" w:rsidP="005D18CC">
            <w:pPr>
              <w:rPr>
                <w:rFonts w:cs="Arial"/>
                <w:bCs/>
              </w:rPr>
            </w:pPr>
            <w:r>
              <w:rPr>
                <w:rFonts w:cs="Arial"/>
                <w:bCs/>
              </w:rPr>
              <w:t>Logo</w:t>
            </w:r>
          </w:p>
        </w:tc>
        <w:tc>
          <w:tcPr>
            <w:tcW w:w="1170" w:type="dxa"/>
          </w:tcPr>
          <w:p w:rsidR="002A4221" w:rsidRPr="0093444A" w:rsidRDefault="002A4221" w:rsidP="005D18CC">
            <w:pPr>
              <w:pStyle w:val="TableContents"/>
              <w:ind w:left="0"/>
              <w:rPr>
                <w:iCs/>
                <w:color w:val="002E36"/>
              </w:rPr>
            </w:pPr>
          </w:p>
        </w:tc>
        <w:tc>
          <w:tcPr>
            <w:tcW w:w="1260" w:type="dxa"/>
          </w:tcPr>
          <w:p w:rsidR="002A4221" w:rsidRPr="0093444A" w:rsidRDefault="00997155" w:rsidP="005D18CC">
            <w:pPr>
              <w:pStyle w:val="TableContents"/>
              <w:ind w:left="0"/>
              <w:rPr>
                <w:iCs/>
                <w:color w:val="002E36"/>
              </w:rPr>
            </w:pPr>
            <w:r>
              <w:rPr>
                <w:iCs/>
                <w:color w:val="002E36"/>
              </w:rPr>
              <w:t>Button</w:t>
            </w:r>
          </w:p>
        </w:tc>
        <w:tc>
          <w:tcPr>
            <w:tcW w:w="5580" w:type="dxa"/>
          </w:tcPr>
          <w:p w:rsidR="002A4221" w:rsidRDefault="00997155" w:rsidP="005D18CC">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To upload Logo image</w:t>
            </w:r>
          </w:p>
          <w:p w:rsidR="002A4221" w:rsidRDefault="002A4221" w:rsidP="005D18CC">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Validation</w:t>
            </w:r>
          </w:p>
          <w:p w:rsidR="002A4221" w:rsidRDefault="00997155" w:rsidP="005D18CC">
            <w:pPr>
              <w:pStyle w:val="BodyText2"/>
              <w:numPr>
                <w:ilvl w:val="0"/>
                <w:numId w:val="17"/>
              </w:numPr>
              <w:tabs>
                <w:tab w:val="left" w:pos="2595"/>
              </w:tabs>
              <w:spacing w:line="360" w:lineRule="auto"/>
              <w:rPr>
                <w:rFonts w:cs="Arial"/>
                <w:szCs w:val="22"/>
                <w:lang w:val="en-US"/>
              </w:rPr>
            </w:pPr>
            <w:r>
              <w:rPr>
                <w:rFonts w:cs="Arial"/>
                <w:szCs w:val="22"/>
                <w:lang w:val="en-US"/>
              </w:rPr>
              <w:t>PNG, JPEG, GIF</w:t>
            </w:r>
          </w:p>
          <w:p w:rsidR="002A4221" w:rsidRPr="00997155" w:rsidRDefault="00997155" w:rsidP="00997155">
            <w:pPr>
              <w:pStyle w:val="BodyText2"/>
              <w:numPr>
                <w:ilvl w:val="0"/>
                <w:numId w:val="17"/>
              </w:numPr>
              <w:tabs>
                <w:tab w:val="left" w:pos="2595"/>
              </w:tabs>
              <w:spacing w:line="360" w:lineRule="auto"/>
              <w:rPr>
                <w:rFonts w:cs="Arial"/>
                <w:szCs w:val="22"/>
                <w:lang w:val="en-US"/>
              </w:rPr>
            </w:pPr>
            <w:r>
              <w:rPr>
                <w:rFonts w:cs="Arial"/>
                <w:szCs w:val="22"/>
                <w:lang w:val="en-US"/>
              </w:rPr>
              <w:t>Max size 700GB</w:t>
            </w:r>
          </w:p>
        </w:tc>
      </w:tr>
      <w:tr w:rsidR="002A4221" w:rsidRPr="00FA354A" w:rsidTr="005D18CC">
        <w:tc>
          <w:tcPr>
            <w:tcW w:w="1728" w:type="dxa"/>
          </w:tcPr>
          <w:p w:rsidR="002A4221" w:rsidRDefault="00997155" w:rsidP="005D18CC">
            <w:pPr>
              <w:rPr>
                <w:rFonts w:cs="Arial"/>
                <w:bCs/>
              </w:rPr>
            </w:pPr>
            <w:r>
              <w:rPr>
                <w:rFonts w:cs="Arial"/>
                <w:bCs/>
              </w:rPr>
              <w:t>Team Name</w:t>
            </w:r>
          </w:p>
        </w:tc>
        <w:tc>
          <w:tcPr>
            <w:tcW w:w="1170" w:type="dxa"/>
          </w:tcPr>
          <w:p w:rsidR="002A4221" w:rsidRPr="0093444A" w:rsidRDefault="002A4221" w:rsidP="005D18CC">
            <w:pPr>
              <w:pStyle w:val="TableContents"/>
              <w:ind w:left="0"/>
              <w:rPr>
                <w:iCs/>
                <w:color w:val="002E36"/>
              </w:rPr>
            </w:pPr>
            <w:r>
              <w:rPr>
                <w:iCs/>
                <w:color w:val="002E36"/>
              </w:rPr>
              <w:t>Yes</w:t>
            </w:r>
          </w:p>
        </w:tc>
        <w:tc>
          <w:tcPr>
            <w:tcW w:w="1260" w:type="dxa"/>
          </w:tcPr>
          <w:p w:rsidR="002A4221" w:rsidRDefault="00997155" w:rsidP="005D18CC">
            <w:pPr>
              <w:pStyle w:val="TableContents"/>
              <w:ind w:left="0"/>
              <w:rPr>
                <w:iCs/>
                <w:color w:val="002E36"/>
              </w:rPr>
            </w:pPr>
            <w:r>
              <w:rPr>
                <w:iCs/>
                <w:color w:val="002E36"/>
              </w:rPr>
              <w:t>Textbox</w:t>
            </w:r>
          </w:p>
        </w:tc>
        <w:tc>
          <w:tcPr>
            <w:tcW w:w="5580" w:type="dxa"/>
          </w:tcPr>
          <w:p w:rsidR="002A4221" w:rsidRDefault="0097764C"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enter Team Name</w:t>
            </w:r>
          </w:p>
          <w:p w:rsidR="002A4221" w:rsidRDefault="00997155" w:rsidP="005D18C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997155" w:rsidRDefault="00997155" w:rsidP="00997155">
            <w:pPr>
              <w:pStyle w:val="BodyText2"/>
              <w:numPr>
                <w:ilvl w:val="0"/>
                <w:numId w:val="30"/>
              </w:numPr>
              <w:tabs>
                <w:tab w:val="left" w:pos="2595"/>
              </w:tabs>
              <w:spacing w:line="360" w:lineRule="auto"/>
              <w:rPr>
                <w:rFonts w:cs="Arial"/>
                <w:szCs w:val="22"/>
                <w:lang w:val="en-US"/>
              </w:rPr>
            </w:pPr>
            <w:r>
              <w:rPr>
                <w:rFonts w:cs="Arial"/>
                <w:szCs w:val="22"/>
                <w:lang w:val="en-US"/>
              </w:rPr>
              <w:lastRenderedPageBreak/>
              <w:t>Cannot duplicate team name under logged in user</w:t>
            </w:r>
          </w:p>
          <w:p w:rsidR="00997155" w:rsidRDefault="00997155" w:rsidP="00997155">
            <w:pPr>
              <w:pStyle w:val="BodyText2"/>
              <w:numPr>
                <w:ilvl w:val="0"/>
                <w:numId w:val="30"/>
              </w:numPr>
              <w:tabs>
                <w:tab w:val="left" w:pos="2595"/>
              </w:tabs>
              <w:spacing w:line="360" w:lineRule="auto"/>
              <w:rPr>
                <w:rFonts w:cs="Arial"/>
                <w:szCs w:val="22"/>
                <w:lang w:val="en-US"/>
              </w:rPr>
            </w:pPr>
            <w:r>
              <w:rPr>
                <w:rFonts w:cs="Arial"/>
                <w:szCs w:val="22"/>
                <w:lang w:val="en-US"/>
              </w:rPr>
              <w:t>Cannot input special characters</w:t>
            </w:r>
          </w:p>
          <w:p w:rsidR="002A4221" w:rsidRPr="00997155" w:rsidRDefault="00997155" w:rsidP="00997155">
            <w:pPr>
              <w:pStyle w:val="BodyText2"/>
              <w:numPr>
                <w:ilvl w:val="0"/>
                <w:numId w:val="30"/>
              </w:numPr>
              <w:tabs>
                <w:tab w:val="left" w:pos="2595"/>
              </w:tabs>
              <w:spacing w:line="360" w:lineRule="auto"/>
              <w:rPr>
                <w:rFonts w:cs="Arial"/>
                <w:szCs w:val="22"/>
                <w:lang w:val="en-US"/>
              </w:rPr>
            </w:pPr>
            <w:r>
              <w:rPr>
                <w:rFonts w:cs="Arial"/>
                <w:szCs w:val="22"/>
                <w:lang w:val="en-US"/>
              </w:rPr>
              <w:t>Maximum is 200 characters</w:t>
            </w:r>
          </w:p>
        </w:tc>
      </w:tr>
      <w:tr w:rsidR="002A4221" w:rsidRPr="00FA354A" w:rsidTr="005D18CC">
        <w:tc>
          <w:tcPr>
            <w:tcW w:w="1728" w:type="dxa"/>
          </w:tcPr>
          <w:p w:rsidR="002A4221" w:rsidRDefault="00997155" w:rsidP="005D18CC">
            <w:pPr>
              <w:rPr>
                <w:rFonts w:cs="Arial"/>
                <w:bCs/>
              </w:rPr>
            </w:pPr>
            <w:r>
              <w:rPr>
                <w:rFonts w:cs="Arial"/>
                <w:bCs/>
              </w:rPr>
              <w:lastRenderedPageBreak/>
              <w:t>Summary</w:t>
            </w:r>
          </w:p>
        </w:tc>
        <w:tc>
          <w:tcPr>
            <w:tcW w:w="1170" w:type="dxa"/>
          </w:tcPr>
          <w:p w:rsidR="002A4221" w:rsidRPr="0093444A" w:rsidRDefault="00997155" w:rsidP="005D18CC">
            <w:pPr>
              <w:pStyle w:val="TableContents"/>
              <w:ind w:left="0"/>
              <w:rPr>
                <w:iCs/>
                <w:color w:val="002E36"/>
              </w:rPr>
            </w:pPr>
            <w:r>
              <w:rPr>
                <w:iCs/>
                <w:color w:val="002E36"/>
              </w:rPr>
              <w:t>Yes</w:t>
            </w:r>
          </w:p>
        </w:tc>
        <w:tc>
          <w:tcPr>
            <w:tcW w:w="1260" w:type="dxa"/>
          </w:tcPr>
          <w:p w:rsidR="002A4221" w:rsidRDefault="00997155" w:rsidP="005D18CC">
            <w:pPr>
              <w:pStyle w:val="TableContents"/>
              <w:ind w:left="0"/>
              <w:rPr>
                <w:iCs/>
                <w:color w:val="002E36"/>
              </w:rPr>
            </w:pPr>
            <w:r>
              <w:rPr>
                <w:iCs/>
                <w:color w:val="002E36"/>
              </w:rPr>
              <w:t>Textbox</w:t>
            </w:r>
          </w:p>
        </w:tc>
        <w:tc>
          <w:tcPr>
            <w:tcW w:w="5580" w:type="dxa"/>
          </w:tcPr>
          <w:p w:rsidR="002A4221" w:rsidRDefault="002A4221" w:rsidP="00997155">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w:t>
            </w:r>
            <w:r w:rsidR="00997155">
              <w:rPr>
                <w:rFonts w:cs="Arial"/>
                <w:szCs w:val="22"/>
                <w:lang w:val="en-US"/>
              </w:rPr>
              <w:t xml:space="preserve">enter </w:t>
            </w:r>
            <w:r w:rsidR="0097764C">
              <w:rPr>
                <w:rFonts w:cs="Arial"/>
                <w:szCs w:val="22"/>
                <w:lang w:val="en-US"/>
              </w:rPr>
              <w:t>Summary</w:t>
            </w:r>
          </w:p>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97764C" w:rsidRPr="005C38DD" w:rsidRDefault="0097764C" w:rsidP="0097764C">
            <w:pPr>
              <w:pStyle w:val="BodyText2"/>
              <w:numPr>
                <w:ilvl w:val="0"/>
                <w:numId w:val="30"/>
              </w:numPr>
              <w:tabs>
                <w:tab w:val="left" w:pos="2595"/>
              </w:tabs>
              <w:spacing w:line="360" w:lineRule="auto"/>
              <w:rPr>
                <w:rFonts w:cs="Arial"/>
                <w:szCs w:val="22"/>
                <w:lang w:val="en-US"/>
              </w:rPr>
            </w:pPr>
            <w:r>
              <w:rPr>
                <w:rFonts w:cs="Arial"/>
                <w:szCs w:val="22"/>
                <w:lang w:val="en-US"/>
              </w:rPr>
              <w:t>Maximum is 500 characters</w:t>
            </w:r>
          </w:p>
        </w:tc>
      </w:tr>
      <w:tr w:rsidR="002A4221" w:rsidRPr="00FA354A" w:rsidTr="005D18CC">
        <w:tc>
          <w:tcPr>
            <w:tcW w:w="1728" w:type="dxa"/>
          </w:tcPr>
          <w:p w:rsidR="002A4221" w:rsidRDefault="0097764C" w:rsidP="005D18CC">
            <w:pPr>
              <w:rPr>
                <w:rFonts w:cs="Arial"/>
                <w:bCs/>
              </w:rPr>
            </w:pPr>
            <w:r>
              <w:rPr>
                <w:rFonts w:cs="Arial"/>
                <w:bCs/>
              </w:rPr>
              <w:t>Country</w:t>
            </w:r>
          </w:p>
        </w:tc>
        <w:tc>
          <w:tcPr>
            <w:tcW w:w="1170" w:type="dxa"/>
          </w:tcPr>
          <w:p w:rsidR="002A4221" w:rsidRPr="0093444A" w:rsidRDefault="0097764C" w:rsidP="005D18CC">
            <w:pPr>
              <w:pStyle w:val="TableContents"/>
              <w:ind w:left="0"/>
              <w:rPr>
                <w:iCs/>
                <w:color w:val="002E36"/>
              </w:rPr>
            </w:pPr>
            <w:r>
              <w:rPr>
                <w:iCs/>
                <w:color w:val="002E36"/>
              </w:rPr>
              <w:t>Yes</w:t>
            </w:r>
          </w:p>
        </w:tc>
        <w:tc>
          <w:tcPr>
            <w:tcW w:w="1260" w:type="dxa"/>
          </w:tcPr>
          <w:p w:rsidR="002A4221" w:rsidRDefault="0097764C" w:rsidP="005D18CC">
            <w:pPr>
              <w:pStyle w:val="TableContents"/>
              <w:ind w:left="0"/>
              <w:rPr>
                <w:iCs/>
                <w:color w:val="002E36"/>
              </w:rPr>
            </w:pPr>
            <w:r>
              <w:rPr>
                <w:iCs/>
                <w:color w:val="002E36"/>
              </w:rPr>
              <w:t>Dropdown list</w:t>
            </w:r>
          </w:p>
        </w:tc>
        <w:tc>
          <w:tcPr>
            <w:tcW w:w="5580" w:type="dxa"/>
          </w:tcPr>
          <w:p w:rsidR="002A4221" w:rsidRDefault="00F978AB"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w:t>
            </w:r>
            <w:r w:rsidR="0097764C">
              <w:rPr>
                <w:rFonts w:cs="Arial"/>
                <w:szCs w:val="22"/>
                <w:lang w:val="en-US"/>
              </w:rPr>
              <w:t>select country. Default is country of logged in user</w:t>
            </w:r>
          </w:p>
        </w:tc>
      </w:tr>
      <w:tr w:rsidR="0097764C" w:rsidRPr="00FA354A" w:rsidTr="005D18CC">
        <w:tc>
          <w:tcPr>
            <w:tcW w:w="1728" w:type="dxa"/>
          </w:tcPr>
          <w:p w:rsidR="0097764C" w:rsidRDefault="0097764C" w:rsidP="005D18CC">
            <w:pPr>
              <w:rPr>
                <w:rFonts w:cs="Arial"/>
                <w:bCs/>
              </w:rPr>
            </w:pPr>
            <w:r>
              <w:rPr>
                <w:rFonts w:cs="Arial"/>
                <w:bCs/>
              </w:rPr>
              <w:t>Team Owner Email</w:t>
            </w:r>
          </w:p>
        </w:tc>
        <w:tc>
          <w:tcPr>
            <w:tcW w:w="1170" w:type="dxa"/>
          </w:tcPr>
          <w:p w:rsidR="0097764C" w:rsidRDefault="0097764C" w:rsidP="005D18CC">
            <w:pPr>
              <w:pStyle w:val="TableContents"/>
              <w:ind w:left="0"/>
              <w:rPr>
                <w:iCs/>
                <w:color w:val="002E36"/>
              </w:rPr>
            </w:pPr>
            <w:r>
              <w:rPr>
                <w:iCs/>
                <w:color w:val="002E36"/>
              </w:rPr>
              <w:t>Yes</w:t>
            </w:r>
          </w:p>
        </w:tc>
        <w:tc>
          <w:tcPr>
            <w:tcW w:w="1260" w:type="dxa"/>
          </w:tcPr>
          <w:p w:rsidR="0097764C" w:rsidRDefault="0097764C" w:rsidP="005D18CC">
            <w:pPr>
              <w:pStyle w:val="TableContents"/>
              <w:ind w:left="0"/>
              <w:rPr>
                <w:iCs/>
                <w:color w:val="002E36"/>
              </w:rPr>
            </w:pPr>
            <w:r>
              <w:rPr>
                <w:iCs/>
                <w:color w:val="002E36"/>
              </w:rPr>
              <w:t>Textbox</w:t>
            </w:r>
          </w:p>
        </w:tc>
        <w:tc>
          <w:tcPr>
            <w:tcW w:w="5580" w:type="dxa"/>
          </w:tcPr>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Auto filled email of logged in user.</w:t>
            </w:r>
          </w:p>
        </w:tc>
      </w:tr>
      <w:tr w:rsidR="0097764C" w:rsidRPr="00FA354A" w:rsidTr="005D18CC">
        <w:tc>
          <w:tcPr>
            <w:tcW w:w="1728" w:type="dxa"/>
          </w:tcPr>
          <w:p w:rsidR="0097764C" w:rsidRDefault="0097764C" w:rsidP="005D18CC">
            <w:pPr>
              <w:rPr>
                <w:rFonts w:cs="Arial"/>
                <w:bCs/>
              </w:rPr>
            </w:pPr>
            <w:r>
              <w:rPr>
                <w:rFonts w:cs="Arial"/>
                <w:bCs/>
              </w:rPr>
              <w:t>Language</w:t>
            </w:r>
          </w:p>
        </w:tc>
        <w:tc>
          <w:tcPr>
            <w:tcW w:w="1170" w:type="dxa"/>
          </w:tcPr>
          <w:p w:rsidR="0097764C" w:rsidRDefault="0097764C" w:rsidP="005D18CC">
            <w:pPr>
              <w:pStyle w:val="TableContents"/>
              <w:ind w:left="0"/>
              <w:rPr>
                <w:iCs/>
                <w:color w:val="002E36"/>
              </w:rPr>
            </w:pPr>
          </w:p>
        </w:tc>
        <w:tc>
          <w:tcPr>
            <w:tcW w:w="1260" w:type="dxa"/>
          </w:tcPr>
          <w:p w:rsidR="0097764C" w:rsidRDefault="0097764C" w:rsidP="005D18CC">
            <w:pPr>
              <w:pStyle w:val="TableContents"/>
              <w:ind w:left="0"/>
              <w:rPr>
                <w:iCs/>
                <w:color w:val="002E36"/>
              </w:rPr>
            </w:pPr>
            <w:r>
              <w:rPr>
                <w:iCs/>
                <w:color w:val="002E36"/>
              </w:rPr>
              <w:t>Dropdown list</w:t>
            </w:r>
          </w:p>
        </w:tc>
        <w:tc>
          <w:tcPr>
            <w:tcW w:w="5580" w:type="dxa"/>
          </w:tcPr>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select language. Default is English</w:t>
            </w:r>
          </w:p>
        </w:tc>
      </w:tr>
      <w:tr w:rsidR="0097764C" w:rsidRPr="00FA354A" w:rsidTr="005D18CC">
        <w:tc>
          <w:tcPr>
            <w:tcW w:w="1728" w:type="dxa"/>
          </w:tcPr>
          <w:p w:rsidR="0097764C" w:rsidRDefault="0097764C" w:rsidP="005D18CC">
            <w:pPr>
              <w:rPr>
                <w:rFonts w:cs="Arial"/>
                <w:bCs/>
              </w:rPr>
            </w:pPr>
            <w:r>
              <w:rPr>
                <w:rFonts w:cs="Arial"/>
                <w:bCs/>
              </w:rPr>
              <w:t>Agreement</w:t>
            </w:r>
          </w:p>
        </w:tc>
        <w:tc>
          <w:tcPr>
            <w:tcW w:w="1170" w:type="dxa"/>
          </w:tcPr>
          <w:p w:rsidR="0097764C" w:rsidRDefault="0097764C" w:rsidP="005D18CC">
            <w:pPr>
              <w:pStyle w:val="TableContents"/>
              <w:ind w:left="0"/>
              <w:rPr>
                <w:iCs/>
                <w:color w:val="002E36"/>
              </w:rPr>
            </w:pPr>
            <w:r>
              <w:rPr>
                <w:iCs/>
                <w:color w:val="002E36"/>
              </w:rPr>
              <w:t>Yes</w:t>
            </w:r>
          </w:p>
        </w:tc>
        <w:tc>
          <w:tcPr>
            <w:tcW w:w="1260" w:type="dxa"/>
          </w:tcPr>
          <w:p w:rsidR="0097764C" w:rsidRDefault="0097764C" w:rsidP="005D18CC">
            <w:pPr>
              <w:pStyle w:val="TableContents"/>
              <w:ind w:left="0"/>
              <w:rPr>
                <w:iCs/>
                <w:color w:val="002E36"/>
              </w:rPr>
            </w:pPr>
            <w:r>
              <w:rPr>
                <w:iCs/>
                <w:color w:val="002E36"/>
              </w:rPr>
              <w:t>Check box</w:t>
            </w:r>
          </w:p>
        </w:tc>
        <w:tc>
          <w:tcPr>
            <w:tcW w:w="5580" w:type="dxa"/>
          </w:tcPr>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confirm before creating</w:t>
            </w:r>
          </w:p>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97764C" w:rsidRDefault="0097764C" w:rsidP="0097764C">
            <w:pPr>
              <w:pStyle w:val="BodyText2"/>
              <w:numPr>
                <w:ilvl w:val="0"/>
                <w:numId w:val="31"/>
              </w:numPr>
              <w:tabs>
                <w:tab w:val="left" w:pos="2595"/>
              </w:tabs>
              <w:spacing w:line="360" w:lineRule="auto"/>
              <w:rPr>
                <w:rFonts w:cs="Arial"/>
                <w:szCs w:val="22"/>
                <w:lang w:val="en-US"/>
              </w:rPr>
            </w:pPr>
            <w:r>
              <w:rPr>
                <w:rFonts w:cs="Arial"/>
                <w:szCs w:val="22"/>
                <w:lang w:val="en-US"/>
              </w:rPr>
              <w:t>If user checks, enable Next button</w:t>
            </w:r>
          </w:p>
          <w:p w:rsidR="0097764C" w:rsidRDefault="0097764C" w:rsidP="0097764C">
            <w:pPr>
              <w:pStyle w:val="BodyText2"/>
              <w:numPr>
                <w:ilvl w:val="0"/>
                <w:numId w:val="31"/>
              </w:numPr>
              <w:tabs>
                <w:tab w:val="left" w:pos="2595"/>
              </w:tabs>
              <w:spacing w:line="360" w:lineRule="auto"/>
              <w:rPr>
                <w:rFonts w:cs="Arial"/>
                <w:szCs w:val="22"/>
                <w:lang w:val="en-US"/>
              </w:rPr>
            </w:pPr>
            <w:r>
              <w:rPr>
                <w:rFonts w:cs="Arial"/>
                <w:szCs w:val="22"/>
                <w:lang w:val="en-US"/>
              </w:rPr>
              <w:t>If user unchecks, disable Next button</w:t>
            </w:r>
          </w:p>
        </w:tc>
      </w:tr>
      <w:tr w:rsidR="0097764C" w:rsidRPr="00FA354A" w:rsidTr="005D18CC">
        <w:tc>
          <w:tcPr>
            <w:tcW w:w="1728" w:type="dxa"/>
          </w:tcPr>
          <w:p w:rsidR="0097764C" w:rsidRDefault="0097764C" w:rsidP="005D18CC">
            <w:pPr>
              <w:rPr>
                <w:rFonts w:cs="Arial"/>
                <w:bCs/>
              </w:rPr>
            </w:pPr>
            <w:r>
              <w:rPr>
                <w:rFonts w:cs="Arial"/>
                <w:bCs/>
              </w:rPr>
              <w:t>Next</w:t>
            </w:r>
          </w:p>
        </w:tc>
        <w:tc>
          <w:tcPr>
            <w:tcW w:w="1170" w:type="dxa"/>
          </w:tcPr>
          <w:p w:rsidR="0097764C" w:rsidRDefault="0097764C" w:rsidP="005D18CC">
            <w:pPr>
              <w:pStyle w:val="TableContents"/>
              <w:ind w:left="0"/>
              <w:rPr>
                <w:iCs/>
                <w:color w:val="002E36"/>
              </w:rPr>
            </w:pPr>
          </w:p>
        </w:tc>
        <w:tc>
          <w:tcPr>
            <w:tcW w:w="1260" w:type="dxa"/>
          </w:tcPr>
          <w:p w:rsidR="0097764C" w:rsidRDefault="0097764C" w:rsidP="005D18CC">
            <w:pPr>
              <w:pStyle w:val="TableContents"/>
              <w:ind w:left="0"/>
              <w:rPr>
                <w:iCs/>
                <w:color w:val="002E36"/>
              </w:rPr>
            </w:pPr>
            <w:r>
              <w:rPr>
                <w:iCs/>
                <w:color w:val="002E36"/>
              </w:rPr>
              <w:t xml:space="preserve">Button </w:t>
            </w:r>
          </w:p>
        </w:tc>
        <w:tc>
          <w:tcPr>
            <w:tcW w:w="5580" w:type="dxa"/>
          </w:tcPr>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 xml:space="preserve">To redirect to </w:t>
            </w:r>
            <w:r w:rsidRPr="0097764C">
              <w:rPr>
                <w:rFonts w:cs="Arial"/>
                <w:b/>
                <w:szCs w:val="22"/>
                <w:lang w:val="en-US"/>
              </w:rPr>
              <w:t>Screen: List of members</w:t>
            </w:r>
          </w:p>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97764C" w:rsidRDefault="0097764C" w:rsidP="0097764C">
            <w:pPr>
              <w:pStyle w:val="BodyText2"/>
              <w:numPr>
                <w:ilvl w:val="0"/>
                <w:numId w:val="32"/>
              </w:numPr>
              <w:tabs>
                <w:tab w:val="left" w:pos="2595"/>
              </w:tabs>
              <w:spacing w:line="360" w:lineRule="auto"/>
              <w:rPr>
                <w:rFonts w:cs="Arial"/>
                <w:szCs w:val="22"/>
                <w:lang w:val="en-US"/>
              </w:rPr>
            </w:pPr>
            <w:r>
              <w:rPr>
                <w:rFonts w:cs="Arial"/>
                <w:szCs w:val="22"/>
                <w:lang w:val="en-US"/>
              </w:rPr>
              <w:t>All required fields is inputted</w:t>
            </w:r>
          </w:p>
        </w:tc>
      </w:tr>
      <w:tr w:rsidR="0097764C" w:rsidRPr="00FA354A" w:rsidTr="005D18CC">
        <w:tc>
          <w:tcPr>
            <w:tcW w:w="1728" w:type="dxa"/>
          </w:tcPr>
          <w:p w:rsidR="0097764C" w:rsidRDefault="0097764C" w:rsidP="005D18CC">
            <w:pPr>
              <w:rPr>
                <w:rFonts w:cs="Arial"/>
                <w:bCs/>
              </w:rPr>
            </w:pPr>
            <w:r>
              <w:rPr>
                <w:rFonts w:cs="Arial"/>
                <w:bCs/>
              </w:rPr>
              <w:t>Cancel</w:t>
            </w:r>
          </w:p>
        </w:tc>
        <w:tc>
          <w:tcPr>
            <w:tcW w:w="1170" w:type="dxa"/>
          </w:tcPr>
          <w:p w:rsidR="0097764C" w:rsidRDefault="0097764C" w:rsidP="005D18CC">
            <w:pPr>
              <w:pStyle w:val="TableContents"/>
              <w:ind w:left="0"/>
              <w:rPr>
                <w:iCs/>
                <w:color w:val="002E36"/>
              </w:rPr>
            </w:pPr>
          </w:p>
        </w:tc>
        <w:tc>
          <w:tcPr>
            <w:tcW w:w="1260" w:type="dxa"/>
          </w:tcPr>
          <w:p w:rsidR="0097764C" w:rsidRDefault="0097764C" w:rsidP="005D18CC">
            <w:pPr>
              <w:pStyle w:val="TableContents"/>
              <w:ind w:left="0"/>
              <w:rPr>
                <w:iCs/>
                <w:color w:val="002E36"/>
              </w:rPr>
            </w:pPr>
            <w:r>
              <w:rPr>
                <w:iCs/>
                <w:color w:val="002E36"/>
              </w:rPr>
              <w:t xml:space="preserve">Button </w:t>
            </w:r>
          </w:p>
        </w:tc>
        <w:tc>
          <w:tcPr>
            <w:tcW w:w="5580" w:type="dxa"/>
          </w:tcPr>
          <w:p w:rsidR="0097764C" w:rsidRDefault="0097764C" w:rsidP="0097764C">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cancel flow</w:t>
            </w:r>
          </w:p>
        </w:tc>
      </w:tr>
    </w:tbl>
    <w:p w:rsidR="002A4221" w:rsidRDefault="002A4221" w:rsidP="00F864B3"/>
    <w:p w:rsidR="00384031" w:rsidRDefault="00384031" w:rsidP="00384031">
      <w:pPr>
        <w:pStyle w:val="Heading2"/>
      </w:pPr>
      <w:bookmarkStart w:id="34" w:name="_Toc471905636"/>
      <w:bookmarkStart w:id="35" w:name="_Toc386547474"/>
      <w:r>
        <w:lastRenderedPageBreak/>
        <w:t>Screen</w:t>
      </w:r>
      <w:r w:rsidRPr="007713FA">
        <w:t xml:space="preserve">: </w:t>
      </w:r>
      <w:r>
        <w:t>Booking popup</w:t>
      </w:r>
    </w:p>
    <w:p w:rsidR="00384031" w:rsidRDefault="00384031" w:rsidP="00384031">
      <w:pPr>
        <w:rPr>
          <w:lang w:eastAsia="ja-JP"/>
        </w:rPr>
      </w:pPr>
      <w:r>
        <w:rPr>
          <w:noProof/>
          <w:lang w:val="en-US" w:eastAsia="en-US"/>
        </w:rPr>
        <w:drawing>
          <wp:inline distT="0" distB="0" distL="0" distR="0" wp14:anchorId="7E6E8434" wp14:editId="70D2ACA8">
            <wp:extent cx="5943600" cy="545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ga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54650"/>
                    </a:xfrm>
                    <a:prstGeom prst="rect">
                      <a:avLst/>
                    </a:prstGeom>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384031" w:rsidRPr="00FA354A" w:rsidTr="00094989">
        <w:trPr>
          <w:tblHeader/>
        </w:trPr>
        <w:tc>
          <w:tcPr>
            <w:tcW w:w="1728"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384031" w:rsidRPr="00FA354A" w:rsidRDefault="00384031" w:rsidP="00094989">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384031" w:rsidRPr="00FA354A" w:rsidTr="00094989">
        <w:trPr>
          <w:trHeight w:val="70"/>
        </w:trPr>
        <w:tc>
          <w:tcPr>
            <w:tcW w:w="1728" w:type="dxa"/>
          </w:tcPr>
          <w:p w:rsidR="00384031" w:rsidRDefault="00384031" w:rsidP="00094989">
            <w:pPr>
              <w:jc w:val="left"/>
              <w:rPr>
                <w:rFonts w:cs="Arial"/>
                <w:bCs/>
              </w:rPr>
            </w:pPr>
            <w:r>
              <w:rPr>
                <w:rFonts w:cs="Arial"/>
                <w:bCs/>
              </w:rPr>
              <w:t>Sport</w:t>
            </w:r>
          </w:p>
        </w:tc>
        <w:tc>
          <w:tcPr>
            <w:tcW w:w="1170" w:type="dxa"/>
          </w:tcPr>
          <w:p w:rsidR="00384031" w:rsidRDefault="00384031" w:rsidP="00094989">
            <w:pPr>
              <w:pStyle w:val="TableContents"/>
              <w:ind w:left="0"/>
              <w:rPr>
                <w:iCs/>
                <w:color w:val="002E36"/>
              </w:rPr>
            </w:pPr>
            <w:r>
              <w:rPr>
                <w:iCs/>
                <w:color w:val="002E36"/>
              </w:rPr>
              <w:t>Yes</w:t>
            </w:r>
          </w:p>
        </w:tc>
        <w:tc>
          <w:tcPr>
            <w:tcW w:w="1260" w:type="dxa"/>
          </w:tcPr>
          <w:p w:rsidR="00384031" w:rsidRDefault="00384031" w:rsidP="00094989">
            <w:pPr>
              <w:pStyle w:val="TableContents"/>
              <w:ind w:left="0"/>
              <w:rPr>
                <w:iCs/>
                <w:color w:val="002E36"/>
              </w:rPr>
            </w:pPr>
            <w:r>
              <w:rPr>
                <w:iCs/>
                <w:color w:val="002E36"/>
              </w:rPr>
              <w:t>Dropdown list</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select sport. Load all sport in system</w:t>
            </w:r>
          </w:p>
        </w:tc>
      </w:tr>
      <w:tr w:rsidR="00384031" w:rsidRPr="00FA354A" w:rsidTr="00094989">
        <w:trPr>
          <w:trHeight w:val="70"/>
        </w:trPr>
        <w:tc>
          <w:tcPr>
            <w:tcW w:w="1728" w:type="dxa"/>
          </w:tcPr>
          <w:p w:rsidR="00384031" w:rsidRPr="0093444A" w:rsidRDefault="00384031" w:rsidP="00094989">
            <w:pPr>
              <w:rPr>
                <w:rFonts w:cs="Arial"/>
                <w:bCs/>
              </w:rPr>
            </w:pPr>
            <w:r>
              <w:rPr>
                <w:rFonts w:cs="Arial"/>
                <w:bCs/>
              </w:rPr>
              <w:t>Team</w:t>
            </w:r>
          </w:p>
        </w:tc>
        <w:tc>
          <w:tcPr>
            <w:tcW w:w="1170" w:type="dxa"/>
          </w:tcPr>
          <w:p w:rsidR="00384031" w:rsidRPr="0093444A" w:rsidRDefault="00384031" w:rsidP="00094989">
            <w:pPr>
              <w:pStyle w:val="TableContents"/>
              <w:ind w:left="0"/>
              <w:rPr>
                <w:iCs/>
                <w:color w:val="002E36"/>
              </w:rPr>
            </w:pPr>
            <w:r>
              <w:rPr>
                <w:iCs/>
                <w:color w:val="002E36"/>
              </w:rPr>
              <w:t>Yes</w:t>
            </w:r>
          </w:p>
        </w:tc>
        <w:tc>
          <w:tcPr>
            <w:tcW w:w="1260" w:type="dxa"/>
          </w:tcPr>
          <w:p w:rsidR="00384031" w:rsidRPr="0093444A" w:rsidRDefault="00384031" w:rsidP="00094989">
            <w:pPr>
              <w:pStyle w:val="TableContents"/>
              <w:ind w:left="0"/>
              <w:rPr>
                <w:iCs/>
                <w:color w:val="002E36"/>
              </w:rPr>
            </w:pPr>
            <w:r>
              <w:rPr>
                <w:iCs/>
                <w:color w:val="002E36"/>
              </w:rPr>
              <w:t>Auto complete</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select team name. Load all teams in system with same as selected sport</w:t>
            </w:r>
          </w:p>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 xml:space="preserve">Validation </w:t>
            </w:r>
          </w:p>
          <w:p w:rsidR="00384031" w:rsidRDefault="00384031" w:rsidP="00384031">
            <w:pPr>
              <w:pStyle w:val="BodyText2"/>
              <w:numPr>
                <w:ilvl w:val="0"/>
                <w:numId w:val="39"/>
              </w:numPr>
              <w:tabs>
                <w:tab w:val="left" w:pos="2595"/>
              </w:tabs>
              <w:spacing w:line="360" w:lineRule="auto"/>
              <w:rPr>
                <w:rFonts w:cs="Arial"/>
                <w:szCs w:val="22"/>
                <w:lang w:val="en-US"/>
              </w:rPr>
            </w:pPr>
            <w:r>
              <w:rPr>
                <w:rFonts w:cs="Arial"/>
                <w:szCs w:val="22"/>
                <w:lang w:val="en-US"/>
              </w:rPr>
              <w:t>No duplicate</w:t>
            </w:r>
          </w:p>
          <w:p w:rsidR="00384031" w:rsidRPr="0081718A" w:rsidRDefault="00384031" w:rsidP="00384031">
            <w:pPr>
              <w:pStyle w:val="BodyText2"/>
              <w:numPr>
                <w:ilvl w:val="0"/>
                <w:numId w:val="39"/>
              </w:numPr>
              <w:tabs>
                <w:tab w:val="left" w:pos="2595"/>
              </w:tabs>
              <w:spacing w:line="360" w:lineRule="auto"/>
              <w:rPr>
                <w:rFonts w:cs="Arial"/>
                <w:szCs w:val="22"/>
                <w:lang w:val="en-US"/>
              </w:rPr>
            </w:pPr>
            <w:r>
              <w:rPr>
                <w:rFonts w:cs="Arial"/>
                <w:szCs w:val="22"/>
                <w:lang w:val="en-US"/>
              </w:rPr>
              <w:t>Allow remove team</w:t>
            </w:r>
          </w:p>
        </w:tc>
      </w:tr>
      <w:tr w:rsidR="00384031" w:rsidRPr="00FA354A" w:rsidTr="00094989">
        <w:trPr>
          <w:trHeight w:val="70"/>
        </w:trPr>
        <w:tc>
          <w:tcPr>
            <w:tcW w:w="1728" w:type="dxa"/>
          </w:tcPr>
          <w:p w:rsidR="00384031" w:rsidRDefault="00384031" w:rsidP="00094989">
            <w:pPr>
              <w:rPr>
                <w:rFonts w:cs="Arial"/>
                <w:bCs/>
              </w:rPr>
            </w:pPr>
            <w:r>
              <w:rPr>
                <w:rFonts w:cs="Arial"/>
                <w:bCs/>
              </w:rPr>
              <w:t>Stadium</w:t>
            </w:r>
          </w:p>
        </w:tc>
        <w:tc>
          <w:tcPr>
            <w:tcW w:w="1170" w:type="dxa"/>
          </w:tcPr>
          <w:p w:rsidR="00384031" w:rsidRDefault="00384031" w:rsidP="00094989">
            <w:pPr>
              <w:pStyle w:val="TableContents"/>
              <w:ind w:left="0"/>
              <w:rPr>
                <w:iCs/>
                <w:color w:val="002E36"/>
              </w:rPr>
            </w:pPr>
            <w:r>
              <w:rPr>
                <w:iCs/>
                <w:color w:val="002E36"/>
              </w:rPr>
              <w:t>Yes</w:t>
            </w:r>
          </w:p>
        </w:tc>
        <w:tc>
          <w:tcPr>
            <w:tcW w:w="1260" w:type="dxa"/>
          </w:tcPr>
          <w:p w:rsidR="00384031" w:rsidRDefault="00384031" w:rsidP="00094989">
            <w:pPr>
              <w:pStyle w:val="TableContents"/>
              <w:ind w:left="0"/>
              <w:rPr>
                <w:iCs/>
                <w:color w:val="002E36"/>
              </w:rPr>
            </w:pPr>
            <w:r>
              <w:rPr>
                <w:iCs/>
                <w:color w:val="002E36"/>
              </w:rPr>
              <w:t>Dropdown list</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 xml:space="preserve">To select available stadium. Load stadium under </w:t>
            </w:r>
            <w:r>
              <w:rPr>
                <w:rFonts w:cs="Arial"/>
                <w:szCs w:val="22"/>
                <w:lang w:val="en-US"/>
              </w:rPr>
              <w:lastRenderedPageBreak/>
              <w:t>selected sport.</w:t>
            </w:r>
          </w:p>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Validation:</w:t>
            </w:r>
          </w:p>
          <w:p w:rsidR="00384031" w:rsidRDefault="00384031" w:rsidP="00384031">
            <w:pPr>
              <w:pStyle w:val="BodyText2"/>
              <w:numPr>
                <w:ilvl w:val="0"/>
                <w:numId w:val="42"/>
              </w:numPr>
              <w:tabs>
                <w:tab w:val="left" w:pos="2595"/>
              </w:tabs>
              <w:spacing w:line="360" w:lineRule="auto"/>
              <w:rPr>
                <w:rFonts w:cs="Arial"/>
                <w:szCs w:val="22"/>
                <w:lang w:val="en-US"/>
              </w:rPr>
            </w:pPr>
            <w:r>
              <w:rPr>
                <w:rFonts w:cs="Arial"/>
                <w:szCs w:val="22"/>
                <w:lang w:val="en-US"/>
              </w:rPr>
              <w:t xml:space="preserve">Stadium have available time </w:t>
            </w:r>
          </w:p>
        </w:tc>
      </w:tr>
      <w:tr w:rsidR="00384031" w:rsidRPr="00FA354A" w:rsidTr="00094989">
        <w:trPr>
          <w:trHeight w:val="70"/>
        </w:trPr>
        <w:tc>
          <w:tcPr>
            <w:tcW w:w="1728" w:type="dxa"/>
          </w:tcPr>
          <w:p w:rsidR="00384031" w:rsidRDefault="00384031" w:rsidP="00094989">
            <w:pPr>
              <w:rPr>
                <w:rFonts w:cs="Arial"/>
                <w:bCs/>
              </w:rPr>
            </w:pPr>
            <w:r>
              <w:rPr>
                <w:rFonts w:cs="Arial"/>
                <w:bCs/>
              </w:rPr>
              <w:lastRenderedPageBreak/>
              <w:t>Time</w:t>
            </w:r>
          </w:p>
        </w:tc>
        <w:tc>
          <w:tcPr>
            <w:tcW w:w="1170" w:type="dxa"/>
          </w:tcPr>
          <w:p w:rsidR="00384031" w:rsidRDefault="00384031" w:rsidP="00094989">
            <w:pPr>
              <w:pStyle w:val="TableContents"/>
              <w:ind w:left="0"/>
              <w:rPr>
                <w:iCs/>
                <w:color w:val="002E36"/>
              </w:rPr>
            </w:pPr>
            <w:r>
              <w:rPr>
                <w:iCs/>
                <w:color w:val="002E36"/>
              </w:rPr>
              <w:t>Yes</w:t>
            </w:r>
          </w:p>
        </w:tc>
        <w:tc>
          <w:tcPr>
            <w:tcW w:w="1260" w:type="dxa"/>
          </w:tcPr>
          <w:p w:rsidR="00384031" w:rsidRDefault="00384031" w:rsidP="00094989">
            <w:pPr>
              <w:pStyle w:val="TableContents"/>
              <w:ind w:left="0"/>
              <w:rPr>
                <w:iCs/>
                <w:color w:val="002E36"/>
              </w:rPr>
            </w:pPr>
            <w:proofErr w:type="spellStart"/>
            <w:r>
              <w:rPr>
                <w:iCs/>
                <w:color w:val="002E36"/>
              </w:rPr>
              <w:t>Datetime</w:t>
            </w:r>
            <w:proofErr w:type="spellEnd"/>
            <w:r>
              <w:rPr>
                <w:iCs/>
                <w:color w:val="002E36"/>
              </w:rPr>
              <w:t xml:space="preserve"> picker</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schedule time. Load by selected Stadium</w:t>
            </w:r>
          </w:p>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Validation</w:t>
            </w:r>
          </w:p>
          <w:p w:rsidR="00384031" w:rsidRDefault="00384031" w:rsidP="00384031">
            <w:pPr>
              <w:pStyle w:val="BodyText2"/>
              <w:numPr>
                <w:ilvl w:val="0"/>
                <w:numId w:val="40"/>
              </w:numPr>
              <w:tabs>
                <w:tab w:val="left" w:pos="2595"/>
              </w:tabs>
              <w:spacing w:line="360" w:lineRule="auto"/>
              <w:rPr>
                <w:rFonts w:cs="Arial"/>
                <w:szCs w:val="22"/>
                <w:lang w:val="en-US"/>
              </w:rPr>
            </w:pPr>
            <w:r>
              <w:rPr>
                <w:rFonts w:cs="Arial"/>
                <w:szCs w:val="22"/>
                <w:lang w:val="en-US"/>
              </w:rPr>
              <w:t>Start time &lt; End time</w:t>
            </w:r>
          </w:p>
          <w:p w:rsidR="00384031" w:rsidRDefault="00384031" w:rsidP="00384031">
            <w:pPr>
              <w:pStyle w:val="BodyText2"/>
              <w:numPr>
                <w:ilvl w:val="0"/>
                <w:numId w:val="40"/>
              </w:numPr>
              <w:tabs>
                <w:tab w:val="left" w:pos="2595"/>
              </w:tabs>
              <w:spacing w:line="360" w:lineRule="auto"/>
              <w:rPr>
                <w:rFonts w:cs="Arial"/>
                <w:szCs w:val="22"/>
                <w:lang w:val="en-US"/>
              </w:rPr>
            </w:pPr>
            <w:r>
              <w:rPr>
                <w:rFonts w:cs="Arial"/>
                <w:szCs w:val="22"/>
                <w:lang w:val="en-US"/>
              </w:rPr>
              <w:t>Looping check in each of available period</w:t>
            </w:r>
          </w:p>
          <w:p w:rsidR="00384031" w:rsidRDefault="00384031" w:rsidP="00384031">
            <w:pPr>
              <w:pStyle w:val="BodyText2"/>
              <w:numPr>
                <w:ilvl w:val="0"/>
                <w:numId w:val="41"/>
              </w:numPr>
              <w:tabs>
                <w:tab w:val="left" w:pos="2595"/>
              </w:tabs>
              <w:spacing w:line="360" w:lineRule="auto"/>
              <w:rPr>
                <w:rFonts w:cs="Arial"/>
                <w:szCs w:val="22"/>
                <w:lang w:val="en-US"/>
              </w:rPr>
            </w:pPr>
            <w:r>
              <w:rPr>
                <w:rFonts w:cs="Arial"/>
                <w:szCs w:val="22"/>
                <w:lang w:val="en-US"/>
              </w:rPr>
              <w:t>Start time &gt;= available start time of stadium</w:t>
            </w:r>
          </w:p>
          <w:p w:rsidR="00384031" w:rsidRDefault="00384031" w:rsidP="00384031">
            <w:pPr>
              <w:pStyle w:val="BodyText2"/>
              <w:numPr>
                <w:ilvl w:val="0"/>
                <w:numId w:val="41"/>
              </w:numPr>
              <w:tabs>
                <w:tab w:val="left" w:pos="2595"/>
              </w:tabs>
              <w:spacing w:line="360" w:lineRule="auto"/>
              <w:rPr>
                <w:rFonts w:cs="Arial"/>
                <w:szCs w:val="22"/>
                <w:lang w:val="en-US"/>
              </w:rPr>
            </w:pPr>
            <w:r>
              <w:rPr>
                <w:rFonts w:cs="Arial"/>
                <w:szCs w:val="22"/>
                <w:lang w:val="en-US"/>
              </w:rPr>
              <w:t xml:space="preserve">End time &lt;= available end time of stadium </w:t>
            </w:r>
          </w:p>
          <w:p w:rsidR="00384031" w:rsidRDefault="00384031" w:rsidP="00384031">
            <w:pPr>
              <w:pStyle w:val="BodyText2"/>
              <w:numPr>
                <w:ilvl w:val="0"/>
                <w:numId w:val="44"/>
              </w:numPr>
              <w:tabs>
                <w:tab w:val="left" w:pos="2595"/>
              </w:tabs>
              <w:spacing w:line="360" w:lineRule="auto"/>
              <w:rPr>
                <w:rFonts w:cs="Arial"/>
                <w:szCs w:val="22"/>
                <w:lang w:val="en-US"/>
              </w:rPr>
            </w:pPr>
            <w:r>
              <w:rPr>
                <w:rFonts w:cs="Arial"/>
                <w:szCs w:val="22"/>
                <w:lang w:val="en-US"/>
              </w:rPr>
              <w:t>Allow booking for future time and past time if there’s available time in selected stadium</w:t>
            </w:r>
          </w:p>
        </w:tc>
      </w:tr>
      <w:tr w:rsidR="00384031" w:rsidRPr="00FA354A" w:rsidTr="00094989">
        <w:trPr>
          <w:trHeight w:val="70"/>
        </w:trPr>
        <w:tc>
          <w:tcPr>
            <w:tcW w:w="1728" w:type="dxa"/>
          </w:tcPr>
          <w:p w:rsidR="00384031" w:rsidRDefault="00384031" w:rsidP="00094989">
            <w:pPr>
              <w:rPr>
                <w:rFonts w:cs="Arial"/>
                <w:bCs/>
              </w:rPr>
            </w:pPr>
            <w:r>
              <w:rPr>
                <w:rFonts w:cs="Arial"/>
                <w:bCs/>
              </w:rPr>
              <w:t xml:space="preserve">Short </w:t>
            </w:r>
            <w:proofErr w:type="spellStart"/>
            <w:r>
              <w:rPr>
                <w:rFonts w:cs="Arial"/>
                <w:bCs/>
              </w:rPr>
              <w:t>Desc</w:t>
            </w:r>
            <w:proofErr w:type="spellEnd"/>
          </w:p>
        </w:tc>
        <w:tc>
          <w:tcPr>
            <w:tcW w:w="1170" w:type="dxa"/>
          </w:tcPr>
          <w:p w:rsidR="00384031" w:rsidRDefault="00384031" w:rsidP="00094989">
            <w:pPr>
              <w:pStyle w:val="TableContents"/>
              <w:ind w:left="0"/>
              <w:rPr>
                <w:iCs/>
                <w:color w:val="002E36"/>
              </w:rPr>
            </w:pPr>
          </w:p>
        </w:tc>
        <w:tc>
          <w:tcPr>
            <w:tcW w:w="1260" w:type="dxa"/>
          </w:tcPr>
          <w:p w:rsidR="00384031" w:rsidRDefault="00384031" w:rsidP="00094989">
            <w:pPr>
              <w:pStyle w:val="TableContents"/>
              <w:ind w:left="0"/>
              <w:rPr>
                <w:iCs/>
                <w:color w:val="002E36"/>
              </w:rPr>
            </w:pPr>
            <w:r>
              <w:rPr>
                <w:iCs/>
                <w:color w:val="002E36"/>
              </w:rPr>
              <w:t>Text</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enter short description</w:t>
            </w:r>
          </w:p>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Validation:</w:t>
            </w:r>
          </w:p>
          <w:p w:rsidR="00384031" w:rsidRDefault="00384031" w:rsidP="00384031">
            <w:pPr>
              <w:pStyle w:val="BodyText2"/>
              <w:numPr>
                <w:ilvl w:val="0"/>
                <w:numId w:val="43"/>
              </w:numPr>
              <w:tabs>
                <w:tab w:val="left" w:pos="2595"/>
              </w:tabs>
              <w:spacing w:line="360" w:lineRule="auto"/>
              <w:rPr>
                <w:rFonts w:cs="Arial"/>
                <w:szCs w:val="22"/>
                <w:lang w:val="en-US"/>
              </w:rPr>
            </w:pPr>
            <w:r>
              <w:rPr>
                <w:rFonts w:cs="Arial"/>
                <w:szCs w:val="22"/>
                <w:lang w:val="en-US"/>
              </w:rPr>
              <w:t>Maximum is 500 chars</w:t>
            </w:r>
          </w:p>
        </w:tc>
      </w:tr>
      <w:tr w:rsidR="00384031" w:rsidRPr="00FA354A" w:rsidTr="00094989">
        <w:trPr>
          <w:trHeight w:val="70"/>
        </w:trPr>
        <w:tc>
          <w:tcPr>
            <w:tcW w:w="1728" w:type="dxa"/>
          </w:tcPr>
          <w:p w:rsidR="00384031" w:rsidRDefault="00384031" w:rsidP="00094989">
            <w:pPr>
              <w:rPr>
                <w:rFonts w:cs="Arial"/>
                <w:bCs/>
              </w:rPr>
            </w:pPr>
            <w:r>
              <w:rPr>
                <w:rFonts w:cs="Arial"/>
                <w:bCs/>
              </w:rPr>
              <w:t>Book</w:t>
            </w:r>
          </w:p>
        </w:tc>
        <w:tc>
          <w:tcPr>
            <w:tcW w:w="1170" w:type="dxa"/>
          </w:tcPr>
          <w:p w:rsidR="00384031" w:rsidRDefault="00384031" w:rsidP="00094989">
            <w:pPr>
              <w:pStyle w:val="TableContents"/>
              <w:ind w:left="0"/>
              <w:rPr>
                <w:iCs/>
                <w:color w:val="002E36"/>
              </w:rPr>
            </w:pPr>
          </w:p>
        </w:tc>
        <w:tc>
          <w:tcPr>
            <w:tcW w:w="1260" w:type="dxa"/>
          </w:tcPr>
          <w:p w:rsidR="00384031" w:rsidRDefault="00384031" w:rsidP="00094989">
            <w:pPr>
              <w:pStyle w:val="TableContents"/>
              <w:ind w:left="0"/>
              <w:rPr>
                <w:iCs/>
                <w:color w:val="002E36"/>
              </w:rPr>
            </w:pPr>
            <w:r>
              <w:rPr>
                <w:iCs/>
                <w:color w:val="002E36"/>
              </w:rPr>
              <w:t xml:space="preserve">Button </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proceed booking</w:t>
            </w:r>
          </w:p>
        </w:tc>
      </w:tr>
    </w:tbl>
    <w:p w:rsidR="00384031" w:rsidRDefault="00384031" w:rsidP="00384031">
      <w:pPr>
        <w:rPr>
          <w:lang w:eastAsia="ja-JP"/>
        </w:rPr>
      </w:pPr>
    </w:p>
    <w:p w:rsidR="00384031" w:rsidRDefault="00384031" w:rsidP="00384031">
      <w:pPr>
        <w:pStyle w:val="Heading2"/>
        <w:shd w:val="clear" w:color="auto" w:fill="FFFF00"/>
      </w:pPr>
      <w:r>
        <w:t>Screen: Share Your Activity</w:t>
      </w:r>
    </w:p>
    <w:p w:rsidR="00384031" w:rsidRDefault="00384031" w:rsidP="00384031">
      <w:pPr>
        <w:rPr>
          <w:lang w:eastAsia="ja-JP"/>
        </w:rPr>
      </w:pPr>
      <w:r>
        <w:rPr>
          <w:noProof/>
          <w:lang w:val="en-US" w:eastAsia="en-US"/>
        </w:rPr>
        <w:drawing>
          <wp:inline distT="0" distB="0" distL="0" distR="0" wp14:anchorId="08D9A378" wp14:editId="2060F80E">
            <wp:extent cx="594360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384031" w:rsidRPr="00FA354A" w:rsidTr="00094989">
        <w:trPr>
          <w:tblHeader/>
        </w:trPr>
        <w:tc>
          <w:tcPr>
            <w:tcW w:w="1728"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384031" w:rsidRPr="00FA354A" w:rsidRDefault="00384031" w:rsidP="00094989">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384031" w:rsidRPr="00FA354A" w:rsidRDefault="00384031" w:rsidP="00094989">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384031" w:rsidRPr="00FA354A" w:rsidTr="00094989">
        <w:trPr>
          <w:trHeight w:val="70"/>
        </w:trPr>
        <w:tc>
          <w:tcPr>
            <w:tcW w:w="1728" w:type="dxa"/>
          </w:tcPr>
          <w:p w:rsidR="00384031" w:rsidRPr="0093444A" w:rsidRDefault="00384031" w:rsidP="00094989">
            <w:pPr>
              <w:rPr>
                <w:rFonts w:cs="Arial"/>
                <w:bCs/>
              </w:rPr>
            </w:pPr>
            <w:r>
              <w:rPr>
                <w:rFonts w:cs="Arial"/>
                <w:bCs/>
              </w:rPr>
              <w:lastRenderedPageBreak/>
              <w:t>Enter the moment of your team</w:t>
            </w:r>
          </w:p>
        </w:tc>
        <w:tc>
          <w:tcPr>
            <w:tcW w:w="1170" w:type="dxa"/>
          </w:tcPr>
          <w:p w:rsidR="00384031" w:rsidRPr="0093444A" w:rsidRDefault="00384031" w:rsidP="00094989">
            <w:pPr>
              <w:pStyle w:val="TableContents"/>
              <w:ind w:left="0"/>
              <w:rPr>
                <w:iCs/>
                <w:color w:val="002E36"/>
              </w:rPr>
            </w:pPr>
          </w:p>
        </w:tc>
        <w:tc>
          <w:tcPr>
            <w:tcW w:w="1260" w:type="dxa"/>
          </w:tcPr>
          <w:p w:rsidR="00384031" w:rsidRPr="0093444A" w:rsidRDefault="00384031" w:rsidP="00094989">
            <w:pPr>
              <w:pStyle w:val="TableContents"/>
              <w:ind w:left="0"/>
              <w:rPr>
                <w:iCs/>
                <w:color w:val="002E36"/>
              </w:rPr>
            </w:pPr>
            <w:r>
              <w:rPr>
                <w:iCs/>
                <w:color w:val="002E36"/>
              </w:rPr>
              <w:t>Text</w:t>
            </w:r>
          </w:p>
        </w:tc>
        <w:tc>
          <w:tcPr>
            <w:tcW w:w="5580" w:type="dxa"/>
          </w:tcPr>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To input text</w:t>
            </w:r>
          </w:p>
          <w:p w:rsidR="00384031" w:rsidRDefault="00384031" w:rsidP="00094989">
            <w:pPr>
              <w:pStyle w:val="BodyText2"/>
              <w:numPr>
                <w:ilvl w:val="0"/>
                <w:numId w:val="0"/>
              </w:numPr>
              <w:tabs>
                <w:tab w:val="left" w:pos="2595"/>
              </w:tabs>
              <w:spacing w:line="360" w:lineRule="auto"/>
              <w:rPr>
                <w:rFonts w:cs="Arial"/>
                <w:szCs w:val="22"/>
                <w:lang w:val="en-US"/>
              </w:rPr>
            </w:pPr>
            <w:r>
              <w:rPr>
                <w:rFonts w:cs="Arial"/>
                <w:szCs w:val="22"/>
                <w:lang w:val="en-US"/>
              </w:rPr>
              <w:t>Validate:</w:t>
            </w:r>
          </w:p>
          <w:p w:rsidR="00384031" w:rsidRPr="00822442" w:rsidRDefault="00384031" w:rsidP="00094989">
            <w:pPr>
              <w:pStyle w:val="BodyText2"/>
              <w:numPr>
                <w:ilvl w:val="0"/>
                <w:numId w:val="17"/>
              </w:numPr>
              <w:tabs>
                <w:tab w:val="left" w:pos="2595"/>
              </w:tabs>
              <w:spacing w:line="360" w:lineRule="auto"/>
              <w:rPr>
                <w:rFonts w:cs="Arial"/>
                <w:szCs w:val="22"/>
                <w:lang w:val="en-US"/>
              </w:rPr>
            </w:pPr>
            <w:r>
              <w:rPr>
                <w:rFonts w:cs="Arial"/>
                <w:szCs w:val="22"/>
                <w:lang w:val="en-US"/>
              </w:rPr>
              <w:t>Maximum: 500 characters. Split character when over</w:t>
            </w:r>
          </w:p>
        </w:tc>
      </w:tr>
      <w:tr w:rsidR="00384031" w:rsidRPr="00FA354A" w:rsidTr="00094989">
        <w:trPr>
          <w:trHeight w:val="70"/>
        </w:trPr>
        <w:tc>
          <w:tcPr>
            <w:tcW w:w="1728" w:type="dxa"/>
          </w:tcPr>
          <w:p w:rsidR="00384031" w:rsidRPr="0093444A" w:rsidRDefault="00384031" w:rsidP="00094989">
            <w:pPr>
              <w:rPr>
                <w:rFonts w:cs="Arial"/>
                <w:bCs/>
              </w:rPr>
            </w:pPr>
            <w:r>
              <w:rPr>
                <w:rFonts w:cs="Arial"/>
                <w:bCs/>
              </w:rPr>
              <w:t>Upload</w:t>
            </w:r>
          </w:p>
        </w:tc>
        <w:tc>
          <w:tcPr>
            <w:tcW w:w="1170" w:type="dxa"/>
          </w:tcPr>
          <w:p w:rsidR="00384031" w:rsidRPr="0093444A" w:rsidRDefault="00384031" w:rsidP="00094989">
            <w:pPr>
              <w:pStyle w:val="TableContents"/>
              <w:ind w:left="0"/>
              <w:rPr>
                <w:iCs/>
                <w:color w:val="002E36"/>
              </w:rPr>
            </w:pPr>
          </w:p>
        </w:tc>
        <w:tc>
          <w:tcPr>
            <w:tcW w:w="1260" w:type="dxa"/>
          </w:tcPr>
          <w:p w:rsidR="00384031" w:rsidRPr="0093444A" w:rsidRDefault="00384031" w:rsidP="00094989">
            <w:pPr>
              <w:pStyle w:val="TableContents"/>
              <w:ind w:left="0"/>
              <w:rPr>
                <w:iCs/>
                <w:color w:val="002E36"/>
              </w:rPr>
            </w:pPr>
            <w:r>
              <w:rPr>
                <w:iCs/>
                <w:color w:val="002E36"/>
              </w:rPr>
              <w:t>Button</w:t>
            </w:r>
          </w:p>
        </w:tc>
        <w:tc>
          <w:tcPr>
            <w:tcW w:w="5580" w:type="dxa"/>
          </w:tcPr>
          <w:p w:rsidR="00384031" w:rsidRDefault="00384031" w:rsidP="00094989">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input show window and allow select image.</w:t>
            </w:r>
          </w:p>
          <w:p w:rsidR="00384031" w:rsidRPr="005D18CC" w:rsidRDefault="00384031" w:rsidP="00094989">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File: JPEG, JPG, PNG, GIF</w:t>
            </w:r>
          </w:p>
        </w:tc>
      </w:tr>
      <w:tr w:rsidR="00384031" w:rsidRPr="00FA354A" w:rsidTr="00094989">
        <w:tc>
          <w:tcPr>
            <w:tcW w:w="1728" w:type="dxa"/>
          </w:tcPr>
          <w:p w:rsidR="00384031" w:rsidRPr="0093444A" w:rsidRDefault="00384031" w:rsidP="00094989">
            <w:pPr>
              <w:rPr>
                <w:rFonts w:cs="Arial"/>
                <w:bCs/>
              </w:rPr>
            </w:pPr>
            <w:r>
              <w:rPr>
                <w:rFonts w:cs="Arial"/>
                <w:bCs/>
              </w:rPr>
              <w:t>Post</w:t>
            </w:r>
          </w:p>
        </w:tc>
        <w:tc>
          <w:tcPr>
            <w:tcW w:w="1170" w:type="dxa"/>
          </w:tcPr>
          <w:p w:rsidR="00384031" w:rsidRPr="0093444A" w:rsidRDefault="00384031" w:rsidP="00094989">
            <w:pPr>
              <w:pStyle w:val="TableContents"/>
              <w:ind w:left="0"/>
              <w:rPr>
                <w:iCs/>
                <w:color w:val="002E36"/>
              </w:rPr>
            </w:pPr>
          </w:p>
        </w:tc>
        <w:tc>
          <w:tcPr>
            <w:tcW w:w="1260" w:type="dxa"/>
          </w:tcPr>
          <w:p w:rsidR="00384031" w:rsidRPr="0093444A" w:rsidRDefault="00384031" w:rsidP="00094989">
            <w:pPr>
              <w:pStyle w:val="TableContents"/>
              <w:ind w:left="0"/>
              <w:rPr>
                <w:iCs/>
                <w:color w:val="002E36"/>
              </w:rPr>
            </w:pPr>
            <w:r>
              <w:rPr>
                <w:iCs/>
                <w:color w:val="002E36"/>
              </w:rPr>
              <w:t>Button</w:t>
            </w:r>
          </w:p>
        </w:tc>
        <w:tc>
          <w:tcPr>
            <w:tcW w:w="5580" w:type="dxa"/>
          </w:tcPr>
          <w:p w:rsidR="00384031" w:rsidRPr="005D18CC" w:rsidRDefault="00384031" w:rsidP="00094989">
            <w:pPr>
              <w:pStyle w:val="BodyText2"/>
              <w:numPr>
                <w:ilvl w:val="0"/>
                <w:numId w:val="0"/>
              </w:numPr>
              <w:tabs>
                <w:tab w:val="center" w:pos="2682"/>
              </w:tabs>
              <w:spacing w:line="360" w:lineRule="auto"/>
              <w:ind w:left="360" w:hanging="360"/>
              <w:rPr>
                <w:rFonts w:cs="Arial"/>
                <w:szCs w:val="22"/>
                <w:lang w:val="en-US"/>
              </w:rPr>
            </w:pPr>
            <w:r>
              <w:rPr>
                <w:rFonts w:cs="Arial"/>
                <w:szCs w:val="22"/>
                <w:lang w:val="en-US"/>
              </w:rPr>
              <w:t>To proceed post activity and close this popup</w:t>
            </w:r>
          </w:p>
        </w:tc>
      </w:tr>
    </w:tbl>
    <w:p w:rsidR="00384031" w:rsidRPr="005D18CC" w:rsidRDefault="00384031" w:rsidP="00384031">
      <w:pPr>
        <w:rPr>
          <w:lang w:eastAsia="ja-JP"/>
        </w:rPr>
      </w:pPr>
    </w:p>
    <w:p w:rsidR="002234D1" w:rsidRDefault="002234D1">
      <w:pPr>
        <w:pStyle w:val="Heading2"/>
      </w:pPr>
      <w:r>
        <w:t>Screen: Search member</w:t>
      </w:r>
    </w:p>
    <w:p w:rsidR="002234D1" w:rsidRPr="002234D1" w:rsidRDefault="002234D1" w:rsidP="002234D1">
      <w:pPr>
        <w:rPr>
          <w:lang w:eastAsia="ja-JP"/>
        </w:rPr>
      </w:pPr>
      <w:r>
        <w:rPr>
          <w:highlight w:val="yellow"/>
        </w:rPr>
        <w:t>Default in team page we show 9 members first of team</w:t>
      </w:r>
    </w:p>
    <w:p w:rsidR="002234D1" w:rsidRPr="002234D1" w:rsidRDefault="002234D1" w:rsidP="002234D1">
      <w:pPr>
        <w:rPr>
          <w:lang w:eastAsia="ja-JP"/>
        </w:rPr>
      </w:pPr>
      <w:r>
        <w:rPr>
          <w:noProof/>
          <w:lang w:val="en-US" w:eastAsia="en-US"/>
        </w:rPr>
        <w:drawing>
          <wp:inline distT="0" distB="0" distL="0" distR="0" wp14:anchorId="208BD124" wp14:editId="571C6176">
            <wp:extent cx="245745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450" cy="1638300"/>
                    </a:xfrm>
                    <a:prstGeom prst="rect">
                      <a:avLst/>
                    </a:prstGeom>
                  </pic:spPr>
                </pic:pic>
              </a:graphicData>
            </a:graphic>
          </wp:inline>
        </w:drawing>
      </w:r>
    </w:p>
    <w:p w:rsidR="00AB0E93" w:rsidRDefault="00AB0E93" w:rsidP="00FC2665">
      <w:pPr>
        <w:pStyle w:val="Heading2"/>
      </w:pPr>
      <w:r w:rsidRPr="00B84C5B">
        <w:lastRenderedPageBreak/>
        <w:t xml:space="preserve">Screen: </w:t>
      </w:r>
      <w:r w:rsidR="00930B13">
        <w:t>List of members</w:t>
      </w:r>
      <w:r w:rsidR="000E1566">
        <w:t xml:space="preserve"> – member view</w:t>
      </w:r>
    </w:p>
    <w:p w:rsidR="005E10B2" w:rsidRPr="005E10B2" w:rsidRDefault="000E1566" w:rsidP="005E10B2">
      <w:pPr>
        <w:rPr>
          <w:lang w:eastAsia="ja-JP"/>
        </w:rPr>
      </w:pPr>
      <w:r>
        <w:rPr>
          <w:noProof/>
          <w:lang w:val="en-US" w:eastAsia="en-US"/>
        </w:rPr>
        <w:drawing>
          <wp:inline distT="0" distB="0" distL="0" distR="0" wp14:anchorId="764E9752" wp14:editId="4010230B">
            <wp:extent cx="5943600" cy="3078025"/>
            <wp:effectExtent l="0" t="0" r="0" b="8255"/>
            <wp:docPr id="2" name="Picture 2" descr="D:\TFS_MinhBSportTeam\memb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FS_MinhBSportTeam\member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78025"/>
                    </a:xfrm>
                    <a:prstGeom prst="rect">
                      <a:avLst/>
                    </a:prstGeom>
                    <a:noFill/>
                    <a:ln>
                      <a:noFill/>
                    </a:ln>
                  </pic:spPr>
                </pic:pic>
              </a:graphicData>
            </a:graphic>
          </wp:inline>
        </w:drawing>
      </w:r>
    </w:p>
    <w:p w:rsidR="00AB0E93" w:rsidRDefault="00AB0E93" w:rsidP="00AB0E93">
      <w:pPr>
        <w:rPr>
          <w:lang w:eastAsia="ja-JP"/>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AB0E93" w:rsidRPr="00FA354A" w:rsidTr="00A33C4F">
        <w:trPr>
          <w:tblHeader/>
        </w:trPr>
        <w:tc>
          <w:tcPr>
            <w:tcW w:w="1728" w:type="dxa"/>
            <w:shd w:val="clear" w:color="auto" w:fill="FF0000"/>
          </w:tcPr>
          <w:p w:rsidR="00AB0E93" w:rsidRPr="00FA354A" w:rsidRDefault="00AB0E93" w:rsidP="00A33C4F">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AB0E93" w:rsidRPr="00FA354A" w:rsidRDefault="00AB0E93" w:rsidP="00A33C4F">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AB0E93" w:rsidRPr="00FA354A" w:rsidRDefault="00AB0E93" w:rsidP="00A33C4F">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AB0E93" w:rsidRPr="00FA354A" w:rsidRDefault="00AB0E93" w:rsidP="00A33C4F">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634607" w:rsidRPr="00FA354A" w:rsidTr="00A33C4F">
        <w:trPr>
          <w:trHeight w:val="70"/>
        </w:trPr>
        <w:tc>
          <w:tcPr>
            <w:tcW w:w="1728" w:type="dxa"/>
          </w:tcPr>
          <w:p w:rsidR="00634607" w:rsidRDefault="00634607" w:rsidP="00A33C4F">
            <w:pPr>
              <w:rPr>
                <w:rFonts w:cs="Arial"/>
                <w:bCs/>
              </w:rPr>
            </w:pPr>
            <w:r>
              <w:rPr>
                <w:rFonts w:cs="Arial"/>
                <w:bCs/>
              </w:rPr>
              <w:t>Search</w:t>
            </w:r>
          </w:p>
        </w:tc>
        <w:tc>
          <w:tcPr>
            <w:tcW w:w="1170" w:type="dxa"/>
          </w:tcPr>
          <w:p w:rsidR="00634607" w:rsidRPr="0093444A" w:rsidRDefault="00634607" w:rsidP="00A33C4F">
            <w:pPr>
              <w:pStyle w:val="TableContents"/>
              <w:ind w:left="0"/>
              <w:rPr>
                <w:iCs/>
                <w:color w:val="002E36"/>
              </w:rPr>
            </w:pPr>
          </w:p>
        </w:tc>
        <w:tc>
          <w:tcPr>
            <w:tcW w:w="1260" w:type="dxa"/>
          </w:tcPr>
          <w:p w:rsidR="00634607" w:rsidRDefault="00634607" w:rsidP="00A33C4F">
            <w:pPr>
              <w:pStyle w:val="TableContents"/>
              <w:ind w:left="0"/>
              <w:rPr>
                <w:iCs/>
                <w:color w:val="002E36"/>
              </w:rPr>
            </w:pPr>
            <w:r>
              <w:rPr>
                <w:iCs/>
                <w:color w:val="002E36"/>
              </w:rPr>
              <w:t xml:space="preserve">Text </w:t>
            </w:r>
          </w:p>
        </w:tc>
        <w:tc>
          <w:tcPr>
            <w:tcW w:w="5580" w:type="dxa"/>
          </w:tcPr>
          <w:p w:rsidR="00634607" w:rsidRDefault="00634607" w:rsidP="005E10B2">
            <w:pPr>
              <w:pStyle w:val="BodyText2"/>
              <w:numPr>
                <w:ilvl w:val="0"/>
                <w:numId w:val="0"/>
              </w:numPr>
              <w:tabs>
                <w:tab w:val="left" w:pos="2595"/>
              </w:tabs>
              <w:spacing w:line="360" w:lineRule="auto"/>
              <w:ind w:left="360" w:hanging="360"/>
              <w:rPr>
                <w:rFonts w:cs="Arial"/>
                <w:lang w:val="en-US"/>
              </w:rPr>
            </w:pPr>
            <w:r>
              <w:rPr>
                <w:rFonts w:cs="Arial"/>
                <w:lang w:val="en-US"/>
              </w:rPr>
              <w:t>To search by all information of profile.</w:t>
            </w:r>
          </w:p>
          <w:p w:rsidR="00634607" w:rsidRDefault="00634607" w:rsidP="005E10B2">
            <w:pPr>
              <w:pStyle w:val="BodyText2"/>
              <w:numPr>
                <w:ilvl w:val="0"/>
                <w:numId w:val="0"/>
              </w:numPr>
              <w:tabs>
                <w:tab w:val="left" w:pos="2595"/>
              </w:tabs>
              <w:spacing w:line="360" w:lineRule="auto"/>
              <w:ind w:left="360" w:hanging="360"/>
              <w:rPr>
                <w:rFonts w:cs="Arial"/>
                <w:lang w:val="en-US"/>
              </w:rPr>
            </w:pPr>
            <w:r>
              <w:rPr>
                <w:rFonts w:cs="Arial"/>
                <w:lang w:val="en-US"/>
              </w:rPr>
              <w:t>If no search, show all user in  system with paging</w:t>
            </w:r>
          </w:p>
        </w:tc>
      </w:tr>
      <w:tr w:rsidR="00AB0E93" w:rsidRPr="00FA354A" w:rsidTr="00A33C4F">
        <w:trPr>
          <w:trHeight w:val="70"/>
        </w:trPr>
        <w:tc>
          <w:tcPr>
            <w:tcW w:w="1728" w:type="dxa"/>
          </w:tcPr>
          <w:p w:rsidR="00AB0E93" w:rsidRPr="0093444A" w:rsidRDefault="005E10B2" w:rsidP="00A33C4F">
            <w:pPr>
              <w:rPr>
                <w:rFonts w:cs="Arial"/>
                <w:bCs/>
              </w:rPr>
            </w:pPr>
            <w:r>
              <w:rPr>
                <w:rFonts w:cs="Arial"/>
                <w:bCs/>
              </w:rPr>
              <w:t>Member Name</w:t>
            </w:r>
          </w:p>
        </w:tc>
        <w:tc>
          <w:tcPr>
            <w:tcW w:w="1170" w:type="dxa"/>
          </w:tcPr>
          <w:p w:rsidR="00AB0E93" w:rsidRPr="0093444A" w:rsidRDefault="00AB0E93" w:rsidP="00A33C4F">
            <w:pPr>
              <w:pStyle w:val="TableContents"/>
              <w:ind w:left="0"/>
              <w:rPr>
                <w:iCs/>
                <w:color w:val="002E36"/>
              </w:rPr>
            </w:pPr>
          </w:p>
        </w:tc>
        <w:tc>
          <w:tcPr>
            <w:tcW w:w="1260" w:type="dxa"/>
          </w:tcPr>
          <w:p w:rsidR="00AB0E93" w:rsidRPr="0093444A" w:rsidRDefault="00BC10F4" w:rsidP="00A33C4F">
            <w:pPr>
              <w:pStyle w:val="TableContents"/>
              <w:ind w:left="0"/>
              <w:rPr>
                <w:iCs/>
                <w:color w:val="002E36"/>
              </w:rPr>
            </w:pPr>
            <w:r>
              <w:rPr>
                <w:iCs/>
                <w:color w:val="002E36"/>
              </w:rPr>
              <w:t>Text</w:t>
            </w:r>
          </w:p>
        </w:tc>
        <w:tc>
          <w:tcPr>
            <w:tcW w:w="5580" w:type="dxa"/>
          </w:tcPr>
          <w:p w:rsidR="00AB0E93" w:rsidRPr="006A57EC" w:rsidRDefault="00634607" w:rsidP="00634607">
            <w:pPr>
              <w:pStyle w:val="BodyText2"/>
              <w:numPr>
                <w:ilvl w:val="0"/>
                <w:numId w:val="0"/>
              </w:numPr>
              <w:tabs>
                <w:tab w:val="left" w:pos="2595"/>
              </w:tabs>
              <w:spacing w:line="360" w:lineRule="auto"/>
              <w:ind w:left="360" w:hanging="360"/>
              <w:rPr>
                <w:rFonts w:cs="Arial"/>
                <w:lang w:val="en-US"/>
              </w:rPr>
            </w:pPr>
            <w:r>
              <w:rPr>
                <w:rFonts w:cs="Arial"/>
                <w:lang w:val="en-US"/>
              </w:rPr>
              <w:t xml:space="preserve">To show member name. </w:t>
            </w:r>
          </w:p>
        </w:tc>
      </w:tr>
      <w:tr w:rsidR="00AB0E93" w:rsidRPr="00FA354A" w:rsidTr="00A33C4F">
        <w:trPr>
          <w:trHeight w:val="70"/>
        </w:trPr>
        <w:tc>
          <w:tcPr>
            <w:tcW w:w="1728" w:type="dxa"/>
          </w:tcPr>
          <w:p w:rsidR="00AB0E93" w:rsidRDefault="005E10B2" w:rsidP="00A33C4F">
            <w:pPr>
              <w:rPr>
                <w:rFonts w:cs="Arial"/>
                <w:bCs/>
              </w:rPr>
            </w:pPr>
            <w:r>
              <w:rPr>
                <w:rFonts w:cs="Arial"/>
                <w:bCs/>
              </w:rPr>
              <w:t>Status</w:t>
            </w:r>
          </w:p>
        </w:tc>
        <w:tc>
          <w:tcPr>
            <w:tcW w:w="1170" w:type="dxa"/>
          </w:tcPr>
          <w:p w:rsidR="00AB0E93" w:rsidRPr="0093444A" w:rsidRDefault="00AB0E93" w:rsidP="00A33C4F">
            <w:pPr>
              <w:pStyle w:val="TableContents"/>
              <w:ind w:left="0"/>
              <w:rPr>
                <w:iCs/>
                <w:color w:val="002E36"/>
              </w:rPr>
            </w:pPr>
          </w:p>
        </w:tc>
        <w:tc>
          <w:tcPr>
            <w:tcW w:w="1260" w:type="dxa"/>
          </w:tcPr>
          <w:p w:rsidR="00AB0E93" w:rsidRDefault="00AB0E93" w:rsidP="00A33C4F">
            <w:pPr>
              <w:pStyle w:val="TableContents"/>
              <w:ind w:left="0"/>
              <w:rPr>
                <w:iCs/>
                <w:color w:val="002E36"/>
              </w:rPr>
            </w:pPr>
            <w:r>
              <w:rPr>
                <w:iCs/>
                <w:color w:val="002E36"/>
              </w:rPr>
              <w:t>Text</w:t>
            </w:r>
          </w:p>
        </w:tc>
        <w:tc>
          <w:tcPr>
            <w:tcW w:w="5580" w:type="dxa"/>
          </w:tcPr>
          <w:p w:rsidR="00AB0E93" w:rsidRDefault="00AB0E93" w:rsidP="00634607">
            <w:pPr>
              <w:pStyle w:val="BodyText2"/>
              <w:numPr>
                <w:ilvl w:val="0"/>
                <w:numId w:val="0"/>
              </w:numPr>
              <w:tabs>
                <w:tab w:val="left" w:pos="2595"/>
              </w:tabs>
              <w:spacing w:line="360" w:lineRule="auto"/>
              <w:ind w:left="360" w:hanging="360"/>
              <w:rPr>
                <w:rFonts w:cs="Arial"/>
                <w:lang w:val="en-US"/>
              </w:rPr>
            </w:pPr>
            <w:r>
              <w:rPr>
                <w:rFonts w:cs="Arial"/>
                <w:lang w:val="en-US"/>
              </w:rPr>
              <w:t xml:space="preserve">To </w:t>
            </w:r>
            <w:r w:rsidR="00634607">
              <w:rPr>
                <w:rFonts w:cs="Arial"/>
                <w:lang w:val="en-US"/>
              </w:rPr>
              <w:t>follow status of invited members.</w:t>
            </w:r>
          </w:p>
          <w:p w:rsidR="00634607" w:rsidRDefault="00634607" w:rsidP="00634607">
            <w:pPr>
              <w:pStyle w:val="BodyText2"/>
              <w:numPr>
                <w:ilvl w:val="0"/>
                <w:numId w:val="0"/>
              </w:numPr>
              <w:tabs>
                <w:tab w:val="left" w:pos="2595"/>
              </w:tabs>
              <w:spacing w:line="360" w:lineRule="auto"/>
              <w:ind w:left="360" w:hanging="360"/>
              <w:rPr>
                <w:rFonts w:cs="Arial"/>
                <w:lang w:val="en-US"/>
              </w:rPr>
            </w:pPr>
            <w:r>
              <w:rPr>
                <w:rFonts w:cs="Arial"/>
                <w:lang w:val="en-US"/>
              </w:rPr>
              <w:t xml:space="preserve">Values </w:t>
            </w:r>
          </w:p>
          <w:p w:rsidR="00634607" w:rsidRDefault="00BC10F4" w:rsidP="00634607">
            <w:pPr>
              <w:pStyle w:val="BodyText2"/>
              <w:numPr>
                <w:ilvl w:val="0"/>
                <w:numId w:val="0"/>
              </w:numPr>
              <w:tabs>
                <w:tab w:val="left" w:pos="2595"/>
              </w:tabs>
              <w:spacing w:line="360" w:lineRule="auto"/>
              <w:ind w:left="360" w:hanging="360"/>
              <w:rPr>
                <w:rFonts w:cs="Arial"/>
                <w:lang w:val="en-US"/>
              </w:rPr>
            </w:pPr>
            <w:r>
              <w:rPr>
                <w:rFonts w:cs="Arial"/>
                <w:lang w:val="en-US"/>
              </w:rPr>
              <w:t>Active: User is online at current time</w:t>
            </w:r>
          </w:p>
          <w:p w:rsidR="00BC10F4" w:rsidRPr="00C7296C" w:rsidRDefault="00BC10F4" w:rsidP="00634607">
            <w:pPr>
              <w:pStyle w:val="BodyText2"/>
              <w:numPr>
                <w:ilvl w:val="0"/>
                <w:numId w:val="0"/>
              </w:numPr>
              <w:tabs>
                <w:tab w:val="left" w:pos="2595"/>
              </w:tabs>
              <w:spacing w:line="360" w:lineRule="auto"/>
              <w:ind w:left="360" w:hanging="360"/>
              <w:rPr>
                <w:rFonts w:cs="Arial"/>
                <w:lang w:val="en-US"/>
              </w:rPr>
            </w:pPr>
            <w:r>
              <w:rPr>
                <w:rFonts w:cs="Arial"/>
                <w:lang w:val="en-US"/>
              </w:rPr>
              <w:t>Inactive: User is offline at current time</w:t>
            </w:r>
          </w:p>
        </w:tc>
      </w:tr>
      <w:tr w:rsidR="00AB0E93" w:rsidRPr="00FA354A" w:rsidTr="00A33C4F">
        <w:trPr>
          <w:trHeight w:val="70"/>
        </w:trPr>
        <w:tc>
          <w:tcPr>
            <w:tcW w:w="1728" w:type="dxa"/>
          </w:tcPr>
          <w:p w:rsidR="00AB0E93" w:rsidRDefault="00BC10F4" w:rsidP="00A33C4F">
            <w:pPr>
              <w:rPr>
                <w:rFonts w:cs="Arial"/>
                <w:bCs/>
              </w:rPr>
            </w:pPr>
            <w:r>
              <w:rPr>
                <w:rFonts w:cs="Arial"/>
                <w:bCs/>
              </w:rPr>
              <w:t>View</w:t>
            </w:r>
          </w:p>
        </w:tc>
        <w:tc>
          <w:tcPr>
            <w:tcW w:w="1170" w:type="dxa"/>
          </w:tcPr>
          <w:p w:rsidR="00AB0E93" w:rsidRPr="0093444A" w:rsidRDefault="00AB0E93" w:rsidP="00A33C4F">
            <w:pPr>
              <w:pStyle w:val="TableContents"/>
              <w:ind w:left="0"/>
              <w:rPr>
                <w:iCs/>
                <w:color w:val="002E36"/>
              </w:rPr>
            </w:pPr>
          </w:p>
        </w:tc>
        <w:tc>
          <w:tcPr>
            <w:tcW w:w="1260" w:type="dxa"/>
          </w:tcPr>
          <w:p w:rsidR="00AB0E93" w:rsidRDefault="00AB0E93" w:rsidP="00A33C4F">
            <w:pPr>
              <w:pStyle w:val="TableContents"/>
              <w:ind w:left="0"/>
              <w:rPr>
                <w:iCs/>
                <w:color w:val="002E36"/>
              </w:rPr>
            </w:pPr>
            <w:r>
              <w:rPr>
                <w:iCs/>
                <w:color w:val="002E36"/>
              </w:rPr>
              <w:t>Button</w:t>
            </w:r>
          </w:p>
        </w:tc>
        <w:tc>
          <w:tcPr>
            <w:tcW w:w="5580" w:type="dxa"/>
          </w:tcPr>
          <w:p w:rsidR="00AB0E93" w:rsidRPr="00634607" w:rsidRDefault="00BC10F4" w:rsidP="00BC10F4">
            <w:pPr>
              <w:pStyle w:val="BodyText2"/>
              <w:numPr>
                <w:ilvl w:val="0"/>
                <w:numId w:val="0"/>
              </w:numPr>
              <w:tabs>
                <w:tab w:val="left" w:pos="2595"/>
              </w:tabs>
              <w:spacing w:line="360" w:lineRule="auto"/>
              <w:rPr>
                <w:rFonts w:cs="Arial"/>
                <w:szCs w:val="22"/>
                <w:lang w:val="en-US"/>
              </w:rPr>
            </w:pPr>
            <w:r>
              <w:rPr>
                <w:rFonts w:cs="Arial"/>
                <w:szCs w:val="22"/>
                <w:lang w:val="en-US"/>
              </w:rPr>
              <w:t>To view information of user</w:t>
            </w:r>
          </w:p>
        </w:tc>
      </w:tr>
    </w:tbl>
    <w:p w:rsidR="000E1566" w:rsidRDefault="000E1566">
      <w:pPr>
        <w:pStyle w:val="Heading2"/>
      </w:pPr>
      <w:r>
        <w:lastRenderedPageBreak/>
        <w:t>Screen: List of members – Owner view</w:t>
      </w:r>
    </w:p>
    <w:p w:rsidR="000E1566" w:rsidRDefault="000E1566" w:rsidP="000E1566">
      <w:pPr>
        <w:rPr>
          <w:lang w:eastAsia="ja-JP"/>
        </w:rPr>
      </w:pPr>
      <w:r>
        <w:rPr>
          <w:noProof/>
          <w:lang w:val="en-US" w:eastAsia="en-US"/>
        </w:rPr>
        <w:drawing>
          <wp:inline distT="0" distB="0" distL="0" distR="0" wp14:anchorId="3144A92E" wp14:editId="321B24AD">
            <wp:extent cx="5943600" cy="3079605"/>
            <wp:effectExtent l="0" t="0" r="0" b="6985"/>
            <wp:docPr id="11" name="Picture 11" descr="D:\TFS_MinhBSportTeam\membe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FS_MinhBSportTeam\memberpag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9605"/>
                    </a:xfrm>
                    <a:prstGeom prst="rect">
                      <a:avLst/>
                    </a:prstGeom>
                    <a:noFill/>
                    <a:ln>
                      <a:noFill/>
                    </a:ln>
                  </pic:spPr>
                </pic:pic>
              </a:graphicData>
            </a:graphic>
          </wp:inline>
        </w:drawing>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70"/>
        <w:gridCol w:w="1260"/>
        <w:gridCol w:w="5580"/>
      </w:tblGrid>
      <w:tr w:rsidR="00BC10F4" w:rsidRPr="00FA354A" w:rsidTr="00094989">
        <w:trPr>
          <w:tblHeader/>
        </w:trPr>
        <w:tc>
          <w:tcPr>
            <w:tcW w:w="1728" w:type="dxa"/>
            <w:shd w:val="clear" w:color="auto" w:fill="FF0000"/>
          </w:tcPr>
          <w:p w:rsidR="00BC10F4" w:rsidRPr="00FA354A" w:rsidRDefault="00BC10F4" w:rsidP="00094989">
            <w:pPr>
              <w:pStyle w:val="TableColumnHeadings"/>
              <w:ind w:left="0"/>
              <w:rPr>
                <w:rFonts w:cs="Arial"/>
                <w:color w:val="FFFFFF"/>
                <w:sz w:val="20"/>
                <w:szCs w:val="20"/>
              </w:rPr>
            </w:pPr>
            <w:r>
              <w:rPr>
                <w:rFonts w:cs="Arial"/>
                <w:color w:val="FFFFFF"/>
                <w:sz w:val="20"/>
                <w:szCs w:val="20"/>
              </w:rPr>
              <w:t>Field Name</w:t>
            </w:r>
          </w:p>
        </w:tc>
        <w:tc>
          <w:tcPr>
            <w:tcW w:w="1170" w:type="dxa"/>
            <w:shd w:val="clear" w:color="auto" w:fill="FF0000"/>
          </w:tcPr>
          <w:p w:rsidR="00BC10F4" w:rsidRPr="00FA354A" w:rsidRDefault="00BC10F4" w:rsidP="00094989">
            <w:pPr>
              <w:pStyle w:val="TableColumnHeadings"/>
              <w:ind w:left="0"/>
              <w:rPr>
                <w:rFonts w:cs="Arial"/>
                <w:color w:val="FFFFFF"/>
                <w:sz w:val="20"/>
                <w:szCs w:val="20"/>
              </w:rPr>
            </w:pPr>
            <w:r>
              <w:rPr>
                <w:rFonts w:cs="Arial"/>
                <w:color w:val="FFFFFF"/>
                <w:sz w:val="20"/>
                <w:szCs w:val="20"/>
              </w:rPr>
              <w:t>Required</w:t>
            </w:r>
          </w:p>
        </w:tc>
        <w:tc>
          <w:tcPr>
            <w:tcW w:w="1260" w:type="dxa"/>
            <w:shd w:val="clear" w:color="auto" w:fill="FF0000"/>
          </w:tcPr>
          <w:p w:rsidR="00BC10F4" w:rsidRPr="00FA354A" w:rsidRDefault="00BC10F4" w:rsidP="00094989">
            <w:pPr>
              <w:pStyle w:val="TableColumnHeadings"/>
              <w:ind w:left="0"/>
              <w:rPr>
                <w:rFonts w:cs="Arial"/>
                <w:color w:val="FFFFFF"/>
                <w:sz w:val="20"/>
                <w:szCs w:val="20"/>
              </w:rPr>
            </w:pPr>
            <w:r>
              <w:rPr>
                <w:rFonts w:cs="Arial"/>
                <w:color w:val="FFFFFF"/>
                <w:sz w:val="20"/>
                <w:szCs w:val="20"/>
              </w:rPr>
              <w:t>Data Type</w:t>
            </w:r>
          </w:p>
        </w:tc>
        <w:tc>
          <w:tcPr>
            <w:tcW w:w="5580" w:type="dxa"/>
            <w:shd w:val="clear" w:color="auto" w:fill="FF0000"/>
          </w:tcPr>
          <w:p w:rsidR="00BC10F4" w:rsidRPr="00FA354A" w:rsidRDefault="00BC10F4" w:rsidP="00094989">
            <w:pPr>
              <w:pStyle w:val="TableColumnHeadings"/>
              <w:ind w:left="0"/>
              <w:rPr>
                <w:rFonts w:cs="Arial"/>
                <w:color w:val="FFFFFF"/>
                <w:sz w:val="20"/>
                <w:szCs w:val="20"/>
              </w:rPr>
            </w:pPr>
            <w:r w:rsidRPr="00FA354A">
              <w:rPr>
                <w:rFonts w:cs="Arial"/>
                <w:color w:val="FFFFFF"/>
                <w:sz w:val="20"/>
                <w:szCs w:val="20"/>
              </w:rPr>
              <w:t>Description</w:t>
            </w:r>
            <w:r>
              <w:rPr>
                <w:rFonts w:cs="Arial"/>
                <w:color w:val="FFFFFF"/>
                <w:sz w:val="20"/>
                <w:szCs w:val="20"/>
              </w:rPr>
              <w:t xml:space="preserve"> and Notes</w:t>
            </w:r>
          </w:p>
        </w:tc>
      </w:tr>
      <w:tr w:rsidR="00BC10F4" w:rsidRPr="00FA354A" w:rsidTr="00094989">
        <w:trPr>
          <w:trHeight w:val="70"/>
        </w:trPr>
        <w:tc>
          <w:tcPr>
            <w:tcW w:w="1728" w:type="dxa"/>
          </w:tcPr>
          <w:p w:rsidR="00BC10F4" w:rsidRDefault="00BC10F4" w:rsidP="00094989">
            <w:pPr>
              <w:rPr>
                <w:rFonts w:cs="Arial"/>
                <w:bCs/>
              </w:rPr>
            </w:pPr>
            <w:r>
              <w:rPr>
                <w:rFonts w:cs="Arial"/>
                <w:bCs/>
              </w:rPr>
              <w:t>Search</w:t>
            </w:r>
          </w:p>
        </w:tc>
        <w:tc>
          <w:tcPr>
            <w:tcW w:w="1170" w:type="dxa"/>
          </w:tcPr>
          <w:p w:rsidR="00BC10F4" w:rsidRPr="0093444A" w:rsidRDefault="00BC10F4" w:rsidP="00094989">
            <w:pPr>
              <w:pStyle w:val="TableContents"/>
              <w:ind w:left="0"/>
              <w:rPr>
                <w:iCs/>
                <w:color w:val="002E36"/>
              </w:rPr>
            </w:pPr>
          </w:p>
        </w:tc>
        <w:tc>
          <w:tcPr>
            <w:tcW w:w="1260" w:type="dxa"/>
          </w:tcPr>
          <w:p w:rsidR="00BC10F4" w:rsidRDefault="00BC10F4" w:rsidP="00094989">
            <w:pPr>
              <w:pStyle w:val="TableContents"/>
              <w:ind w:left="0"/>
              <w:rPr>
                <w:iCs/>
                <w:color w:val="002E36"/>
              </w:rPr>
            </w:pPr>
            <w:r>
              <w:rPr>
                <w:iCs/>
                <w:color w:val="002E36"/>
              </w:rPr>
              <w:t xml:space="preserve">Text </w:t>
            </w:r>
          </w:p>
        </w:tc>
        <w:tc>
          <w:tcPr>
            <w:tcW w:w="5580" w:type="dxa"/>
          </w:tcPr>
          <w:p w:rsidR="00BC10F4" w:rsidRDefault="00BC10F4" w:rsidP="00094989">
            <w:pPr>
              <w:pStyle w:val="BodyText2"/>
              <w:numPr>
                <w:ilvl w:val="0"/>
                <w:numId w:val="0"/>
              </w:numPr>
              <w:tabs>
                <w:tab w:val="left" w:pos="2595"/>
              </w:tabs>
              <w:spacing w:line="360" w:lineRule="auto"/>
              <w:ind w:left="360" w:hanging="360"/>
              <w:rPr>
                <w:rFonts w:cs="Arial"/>
                <w:lang w:val="en-US"/>
              </w:rPr>
            </w:pPr>
            <w:r>
              <w:rPr>
                <w:rFonts w:cs="Arial"/>
                <w:lang w:val="en-US"/>
              </w:rPr>
              <w:t>To search by all information of profile.</w:t>
            </w:r>
          </w:p>
          <w:p w:rsidR="00BC10F4" w:rsidRDefault="00BC10F4" w:rsidP="00094989">
            <w:pPr>
              <w:pStyle w:val="BodyText2"/>
              <w:numPr>
                <w:ilvl w:val="0"/>
                <w:numId w:val="0"/>
              </w:numPr>
              <w:tabs>
                <w:tab w:val="left" w:pos="2595"/>
              </w:tabs>
              <w:spacing w:line="360" w:lineRule="auto"/>
              <w:ind w:left="360" w:hanging="360"/>
              <w:rPr>
                <w:rFonts w:cs="Arial"/>
                <w:lang w:val="en-US"/>
              </w:rPr>
            </w:pPr>
            <w:r>
              <w:rPr>
                <w:rFonts w:cs="Arial"/>
                <w:lang w:val="en-US"/>
              </w:rPr>
              <w:t>If no search, show all user in  system with paging</w:t>
            </w:r>
          </w:p>
        </w:tc>
      </w:tr>
      <w:tr w:rsidR="00BC10F4" w:rsidRPr="00FA354A" w:rsidTr="00094989">
        <w:trPr>
          <w:trHeight w:val="70"/>
        </w:trPr>
        <w:tc>
          <w:tcPr>
            <w:tcW w:w="1728" w:type="dxa"/>
          </w:tcPr>
          <w:p w:rsidR="00BC10F4" w:rsidRPr="0093444A" w:rsidRDefault="00BC10F4" w:rsidP="00094989">
            <w:pPr>
              <w:rPr>
                <w:rFonts w:cs="Arial"/>
                <w:bCs/>
              </w:rPr>
            </w:pPr>
            <w:r>
              <w:rPr>
                <w:rFonts w:cs="Arial"/>
                <w:bCs/>
              </w:rPr>
              <w:t>Member Name</w:t>
            </w:r>
          </w:p>
        </w:tc>
        <w:tc>
          <w:tcPr>
            <w:tcW w:w="1170" w:type="dxa"/>
          </w:tcPr>
          <w:p w:rsidR="00BC10F4" w:rsidRPr="0093444A" w:rsidRDefault="00BC10F4" w:rsidP="00094989">
            <w:pPr>
              <w:pStyle w:val="TableContents"/>
              <w:ind w:left="0"/>
              <w:rPr>
                <w:iCs/>
                <w:color w:val="002E36"/>
              </w:rPr>
            </w:pPr>
          </w:p>
        </w:tc>
        <w:tc>
          <w:tcPr>
            <w:tcW w:w="1260" w:type="dxa"/>
          </w:tcPr>
          <w:p w:rsidR="00BC10F4" w:rsidRPr="0093444A" w:rsidRDefault="00BC10F4" w:rsidP="00094989">
            <w:pPr>
              <w:pStyle w:val="TableContents"/>
              <w:ind w:left="0"/>
              <w:rPr>
                <w:iCs/>
                <w:color w:val="002E36"/>
              </w:rPr>
            </w:pPr>
            <w:r>
              <w:rPr>
                <w:iCs/>
                <w:color w:val="002E36"/>
              </w:rPr>
              <w:t xml:space="preserve">Text </w:t>
            </w:r>
          </w:p>
        </w:tc>
        <w:tc>
          <w:tcPr>
            <w:tcW w:w="5580" w:type="dxa"/>
          </w:tcPr>
          <w:p w:rsidR="00BC10F4" w:rsidRPr="006A57EC" w:rsidRDefault="00BC10F4" w:rsidP="00094989">
            <w:pPr>
              <w:pStyle w:val="BodyText2"/>
              <w:numPr>
                <w:ilvl w:val="0"/>
                <w:numId w:val="0"/>
              </w:numPr>
              <w:tabs>
                <w:tab w:val="left" w:pos="2595"/>
              </w:tabs>
              <w:spacing w:line="360" w:lineRule="auto"/>
              <w:ind w:left="360" w:hanging="360"/>
              <w:rPr>
                <w:rFonts w:cs="Arial"/>
                <w:lang w:val="en-US"/>
              </w:rPr>
            </w:pPr>
            <w:r>
              <w:rPr>
                <w:rFonts w:cs="Arial"/>
                <w:lang w:val="en-US"/>
              </w:rPr>
              <w:t xml:space="preserve">To show member name. </w:t>
            </w:r>
          </w:p>
        </w:tc>
      </w:tr>
      <w:tr w:rsidR="00BC10F4" w:rsidRPr="00FA354A" w:rsidTr="00094989">
        <w:trPr>
          <w:trHeight w:val="70"/>
        </w:trPr>
        <w:tc>
          <w:tcPr>
            <w:tcW w:w="1728" w:type="dxa"/>
          </w:tcPr>
          <w:p w:rsidR="00BC10F4" w:rsidRDefault="00BC10F4" w:rsidP="00094989">
            <w:pPr>
              <w:rPr>
                <w:rFonts w:cs="Arial"/>
                <w:bCs/>
              </w:rPr>
            </w:pPr>
            <w:r>
              <w:rPr>
                <w:rFonts w:cs="Arial"/>
                <w:bCs/>
              </w:rPr>
              <w:t>Status</w:t>
            </w:r>
          </w:p>
        </w:tc>
        <w:tc>
          <w:tcPr>
            <w:tcW w:w="1170" w:type="dxa"/>
          </w:tcPr>
          <w:p w:rsidR="00BC10F4" w:rsidRPr="0093444A" w:rsidRDefault="00BC10F4" w:rsidP="00094989">
            <w:pPr>
              <w:pStyle w:val="TableContents"/>
              <w:ind w:left="0"/>
              <w:rPr>
                <w:iCs/>
                <w:color w:val="002E36"/>
              </w:rPr>
            </w:pPr>
          </w:p>
        </w:tc>
        <w:tc>
          <w:tcPr>
            <w:tcW w:w="1260" w:type="dxa"/>
          </w:tcPr>
          <w:p w:rsidR="00BC10F4" w:rsidRDefault="00BC10F4" w:rsidP="00094989">
            <w:pPr>
              <w:pStyle w:val="TableContents"/>
              <w:ind w:left="0"/>
              <w:rPr>
                <w:iCs/>
                <w:color w:val="002E36"/>
              </w:rPr>
            </w:pPr>
            <w:r>
              <w:rPr>
                <w:iCs/>
                <w:color w:val="002E36"/>
              </w:rPr>
              <w:t>Text</w:t>
            </w:r>
          </w:p>
        </w:tc>
        <w:tc>
          <w:tcPr>
            <w:tcW w:w="5580" w:type="dxa"/>
          </w:tcPr>
          <w:p w:rsidR="00BC10F4" w:rsidRDefault="00BC10F4" w:rsidP="00094989">
            <w:pPr>
              <w:pStyle w:val="BodyText2"/>
              <w:numPr>
                <w:ilvl w:val="0"/>
                <w:numId w:val="0"/>
              </w:numPr>
              <w:tabs>
                <w:tab w:val="left" w:pos="2595"/>
              </w:tabs>
              <w:spacing w:line="360" w:lineRule="auto"/>
              <w:ind w:left="360" w:hanging="360"/>
              <w:rPr>
                <w:rFonts w:cs="Arial"/>
                <w:lang w:val="en-US"/>
              </w:rPr>
            </w:pPr>
            <w:r>
              <w:rPr>
                <w:rFonts w:cs="Arial"/>
                <w:lang w:val="en-US"/>
              </w:rPr>
              <w:t>To follow status of invited members.</w:t>
            </w:r>
          </w:p>
          <w:p w:rsidR="00BC10F4" w:rsidRDefault="00BC10F4" w:rsidP="00094989">
            <w:pPr>
              <w:pStyle w:val="BodyText2"/>
              <w:numPr>
                <w:ilvl w:val="0"/>
                <w:numId w:val="0"/>
              </w:numPr>
              <w:tabs>
                <w:tab w:val="left" w:pos="2595"/>
              </w:tabs>
              <w:spacing w:line="360" w:lineRule="auto"/>
              <w:ind w:left="360" w:hanging="360"/>
              <w:rPr>
                <w:rFonts w:cs="Arial"/>
                <w:lang w:val="en-US"/>
              </w:rPr>
            </w:pPr>
            <w:r>
              <w:rPr>
                <w:rFonts w:cs="Arial"/>
                <w:lang w:val="en-US"/>
              </w:rPr>
              <w:t xml:space="preserve">Values </w:t>
            </w:r>
          </w:p>
          <w:p w:rsidR="00BC10F4" w:rsidRDefault="00BC10F4" w:rsidP="00BC10F4">
            <w:pPr>
              <w:pStyle w:val="BodyText2"/>
              <w:numPr>
                <w:ilvl w:val="0"/>
                <w:numId w:val="0"/>
              </w:numPr>
              <w:tabs>
                <w:tab w:val="left" w:pos="2595"/>
              </w:tabs>
              <w:spacing w:line="360" w:lineRule="auto"/>
              <w:ind w:left="360" w:hanging="360"/>
              <w:rPr>
                <w:rFonts w:cs="Arial"/>
                <w:lang w:val="en-US"/>
              </w:rPr>
            </w:pPr>
            <w:r>
              <w:rPr>
                <w:rFonts w:cs="Arial"/>
                <w:lang w:val="en-US"/>
              </w:rPr>
              <w:t>Active: User is online at current time</w:t>
            </w:r>
          </w:p>
          <w:p w:rsidR="00BC10F4" w:rsidRPr="00C7296C" w:rsidRDefault="00BC10F4" w:rsidP="00BC10F4">
            <w:pPr>
              <w:pStyle w:val="BodyText2"/>
              <w:numPr>
                <w:ilvl w:val="0"/>
                <w:numId w:val="0"/>
              </w:numPr>
              <w:tabs>
                <w:tab w:val="left" w:pos="2595"/>
              </w:tabs>
              <w:spacing w:line="360" w:lineRule="auto"/>
              <w:ind w:left="360" w:hanging="360"/>
              <w:rPr>
                <w:rFonts w:cs="Arial"/>
                <w:lang w:val="en-US"/>
              </w:rPr>
            </w:pPr>
            <w:r>
              <w:rPr>
                <w:rFonts w:cs="Arial"/>
                <w:lang w:val="en-US"/>
              </w:rPr>
              <w:t>Inactive: User is offline at current time</w:t>
            </w:r>
          </w:p>
        </w:tc>
      </w:tr>
      <w:tr w:rsidR="00BC10F4" w:rsidRPr="00FA354A" w:rsidTr="00094989">
        <w:trPr>
          <w:trHeight w:val="70"/>
        </w:trPr>
        <w:tc>
          <w:tcPr>
            <w:tcW w:w="1728" w:type="dxa"/>
          </w:tcPr>
          <w:p w:rsidR="00BC10F4" w:rsidRDefault="00BC10F4" w:rsidP="00094989">
            <w:pPr>
              <w:rPr>
                <w:rFonts w:cs="Arial"/>
                <w:bCs/>
              </w:rPr>
            </w:pPr>
            <w:r>
              <w:rPr>
                <w:rFonts w:cs="Arial"/>
                <w:bCs/>
              </w:rPr>
              <w:t>View</w:t>
            </w:r>
          </w:p>
        </w:tc>
        <w:tc>
          <w:tcPr>
            <w:tcW w:w="1170" w:type="dxa"/>
          </w:tcPr>
          <w:p w:rsidR="00BC10F4" w:rsidRPr="0093444A" w:rsidRDefault="00BC10F4" w:rsidP="00094989">
            <w:pPr>
              <w:pStyle w:val="TableContents"/>
              <w:ind w:left="0"/>
              <w:rPr>
                <w:iCs/>
                <w:color w:val="002E36"/>
              </w:rPr>
            </w:pPr>
          </w:p>
        </w:tc>
        <w:tc>
          <w:tcPr>
            <w:tcW w:w="1260" w:type="dxa"/>
          </w:tcPr>
          <w:p w:rsidR="00BC10F4" w:rsidRDefault="00BC10F4" w:rsidP="00094989">
            <w:pPr>
              <w:pStyle w:val="TableContents"/>
              <w:ind w:left="0"/>
              <w:rPr>
                <w:iCs/>
                <w:color w:val="002E36"/>
              </w:rPr>
            </w:pPr>
            <w:r>
              <w:rPr>
                <w:iCs/>
                <w:color w:val="002E36"/>
              </w:rPr>
              <w:t>Button</w:t>
            </w:r>
          </w:p>
        </w:tc>
        <w:tc>
          <w:tcPr>
            <w:tcW w:w="5580" w:type="dxa"/>
          </w:tcPr>
          <w:p w:rsidR="00BC10F4" w:rsidRPr="00634607" w:rsidRDefault="00BC10F4" w:rsidP="00BC10F4">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view information of user</w:t>
            </w:r>
          </w:p>
        </w:tc>
      </w:tr>
      <w:tr w:rsidR="00BC10F4" w:rsidRPr="00FA354A" w:rsidTr="00094989">
        <w:trPr>
          <w:trHeight w:val="70"/>
        </w:trPr>
        <w:tc>
          <w:tcPr>
            <w:tcW w:w="1728" w:type="dxa"/>
          </w:tcPr>
          <w:p w:rsidR="00BC10F4" w:rsidRDefault="00BC10F4" w:rsidP="00094989">
            <w:pPr>
              <w:rPr>
                <w:rFonts w:cs="Arial"/>
                <w:bCs/>
              </w:rPr>
            </w:pPr>
            <w:r>
              <w:rPr>
                <w:rFonts w:cs="Arial"/>
                <w:bCs/>
              </w:rPr>
              <w:t>Release</w:t>
            </w:r>
          </w:p>
        </w:tc>
        <w:tc>
          <w:tcPr>
            <w:tcW w:w="1170" w:type="dxa"/>
          </w:tcPr>
          <w:p w:rsidR="00BC10F4" w:rsidRPr="0093444A" w:rsidRDefault="00BC10F4" w:rsidP="00094989">
            <w:pPr>
              <w:pStyle w:val="TableContents"/>
              <w:ind w:left="0"/>
              <w:rPr>
                <w:iCs/>
                <w:color w:val="002E36"/>
              </w:rPr>
            </w:pPr>
          </w:p>
        </w:tc>
        <w:tc>
          <w:tcPr>
            <w:tcW w:w="1260" w:type="dxa"/>
          </w:tcPr>
          <w:p w:rsidR="00BC10F4" w:rsidRDefault="00BC10F4" w:rsidP="00094989">
            <w:pPr>
              <w:pStyle w:val="TableContents"/>
              <w:ind w:left="0"/>
              <w:rPr>
                <w:iCs/>
                <w:color w:val="002E36"/>
              </w:rPr>
            </w:pPr>
            <w:r>
              <w:rPr>
                <w:iCs/>
                <w:color w:val="002E36"/>
              </w:rPr>
              <w:t>Button</w:t>
            </w:r>
          </w:p>
        </w:tc>
        <w:tc>
          <w:tcPr>
            <w:tcW w:w="5580" w:type="dxa"/>
          </w:tcPr>
          <w:p w:rsidR="00BC10F4" w:rsidRDefault="00BC10F4" w:rsidP="00094989">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release member to team</w:t>
            </w:r>
          </w:p>
          <w:p w:rsidR="00BC10F4" w:rsidRDefault="00BC10F4" w:rsidP="00094989">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Validation</w:t>
            </w:r>
          </w:p>
          <w:p w:rsidR="00BC10F4" w:rsidRDefault="00BC10F4" w:rsidP="00094989">
            <w:pPr>
              <w:pStyle w:val="BodyText2"/>
              <w:numPr>
                <w:ilvl w:val="0"/>
                <w:numId w:val="32"/>
              </w:numPr>
              <w:tabs>
                <w:tab w:val="left" w:pos="2595"/>
              </w:tabs>
              <w:spacing w:line="360" w:lineRule="auto"/>
              <w:rPr>
                <w:rFonts w:cs="Arial"/>
                <w:szCs w:val="22"/>
                <w:lang w:val="en-US"/>
              </w:rPr>
            </w:pPr>
            <w:r>
              <w:rPr>
                <w:rFonts w:cs="Arial"/>
                <w:szCs w:val="22"/>
                <w:lang w:val="en-US"/>
              </w:rPr>
              <w:t>Shows on members of team</w:t>
            </w:r>
          </w:p>
        </w:tc>
      </w:tr>
      <w:tr w:rsidR="00BC10F4" w:rsidRPr="00FA354A" w:rsidTr="00094989">
        <w:trPr>
          <w:trHeight w:val="70"/>
        </w:trPr>
        <w:tc>
          <w:tcPr>
            <w:tcW w:w="1728" w:type="dxa"/>
          </w:tcPr>
          <w:p w:rsidR="00BC10F4" w:rsidRDefault="00BC10F4" w:rsidP="00094989">
            <w:pPr>
              <w:rPr>
                <w:rFonts w:cs="Arial"/>
                <w:bCs/>
              </w:rPr>
            </w:pPr>
            <w:r>
              <w:rPr>
                <w:rFonts w:cs="Arial"/>
                <w:bCs/>
              </w:rPr>
              <w:t>Set as an administrator</w:t>
            </w:r>
          </w:p>
        </w:tc>
        <w:tc>
          <w:tcPr>
            <w:tcW w:w="1170" w:type="dxa"/>
          </w:tcPr>
          <w:p w:rsidR="00BC10F4" w:rsidRPr="0093444A" w:rsidRDefault="00BC10F4" w:rsidP="00094989">
            <w:pPr>
              <w:pStyle w:val="TableContents"/>
              <w:ind w:left="0"/>
              <w:rPr>
                <w:iCs/>
                <w:color w:val="002E36"/>
              </w:rPr>
            </w:pPr>
          </w:p>
        </w:tc>
        <w:tc>
          <w:tcPr>
            <w:tcW w:w="1260" w:type="dxa"/>
          </w:tcPr>
          <w:p w:rsidR="00BC10F4" w:rsidRDefault="00BC10F4" w:rsidP="00094989">
            <w:pPr>
              <w:pStyle w:val="TableContents"/>
              <w:ind w:left="0"/>
              <w:rPr>
                <w:iCs/>
                <w:color w:val="002E36"/>
              </w:rPr>
            </w:pPr>
            <w:r>
              <w:rPr>
                <w:iCs/>
                <w:color w:val="002E36"/>
              </w:rPr>
              <w:t xml:space="preserve">Button </w:t>
            </w:r>
          </w:p>
        </w:tc>
        <w:tc>
          <w:tcPr>
            <w:tcW w:w="5580" w:type="dxa"/>
          </w:tcPr>
          <w:p w:rsidR="00BC10F4" w:rsidRDefault="00BC10F4" w:rsidP="00BC10F4">
            <w:pPr>
              <w:pStyle w:val="BodyText2"/>
              <w:numPr>
                <w:ilvl w:val="0"/>
                <w:numId w:val="0"/>
              </w:numPr>
              <w:tabs>
                <w:tab w:val="left" w:pos="2595"/>
              </w:tabs>
              <w:spacing w:line="360" w:lineRule="auto"/>
              <w:ind w:left="360" w:hanging="360"/>
              <w:rPr>
                <w:rFonts w:cs="Arial"/>
                <w:szCs w:val="22"/>
                <w:lang w:val="en-US"/>
              </w:rPr>
            </w:pPr>
            <w:r>
              <w:rPr>
                <w:rFonts w:cs="Arial"/>
                <w:szCs w:val="22"/>
                <w:lang w:val="en-US"/>
              </w:rPr>
              <w:t>To assign the user to administrator of team.</w:t>
            </w:r>
          </w:p>
        </w:tc>
      </w:tr>
    </w:tbl>
    <w:p w:rsidR="00BC10F4" w:rsidRPr="000E1566" w:rsidRDefault="00BC10F4" w:rsidP="000E1566">
      <w:pPr>
        <w:rPr>
          <w:lang w:eastAsia="ja-JP"/>
        </w:rPr>
      </w:pPr>
    </w:p>
    <w:p w:rsidR="00543130" w:rsidRDefault="00543130">
      <w:pPr>
        <w:pStyle w:val="Heading2"/>
        <w:rPr>
          <w:highlight w:val="yellow"/>
        </w:rPr>
      </w:pPr>
      <w:bookmarkStart w:id="36" w:name="_Toc471905638"/>
      <w:bookmarkEnd w:id="34"/>
      <w:r w:rsidRPr="00543130">
        <w:rPr>
          <w:highlight w:val="yellow"/>
        </w:rPr>
        <w:lastRenderedPageBreak/>
        <w:t>Screen: Notification</w:t>
      </w:r>
      <w:r w:rsidR="00066441">
        <w:rPr>
          <w:highlight w:val="yellow"/>
        </w:rPr>
        <w:t xml:space="preserve"> after sending invitation request</w:t>
      </w:r>
    </w:p>
    <w:p w:rsidR="00337CD1" w:rsidRDefault="00337CD1" w:rsidP="00337CD1">
      <w:pPr>
        <w:rPr>
          <w:highlight w:val="yellow"/>
          <w:lang w:eastAsia="ja-JP"/>
        </w:rPr>
      </w:pPr>
      <w:r>
        <w:rPr>
          <w:highlight w:val="yellow"/>
          <w:lang w:eastAsia="ja-JP"/>
        </w:rPr>
        <w:t xml:space="preserve">The new user will receive a notification as below and can accept or reject. </w:t>
      </w:r>
    </w:p>
    <w:p w:rsidR="00337CD1" w:rsidRPr="00337CD1" w:rsidRDefault="00337CD1" w:rsidP="00337CD1">
      <w:pPr>
        <w:rPr>
          <w:highlight w:val="yellow"/>
          <w:lang w:eastAsia="ja-JP"/>
        </w:rPr>
      </w:pPr>
      <w:r>
        <w:rPr>
          <w:highlight w:val="yellow"/>
          <w:lang w:eastAsia="ja-JP"/>
        </w:rPr>
        <w:t>Admin</w:t>
      </w:r>
      <w:r w:rsidR="002234D1">
        <w:rPr>
          <w:highlight w:val="yellow"/>
          <w:lang w:eastAsia="ja-JP"/>
        </w:rPr>
        <w:t xml:space="preserve"> of team can reject the request to join/leave team form users</w:t>
      </w:r>
    </w:p>
    <w:p w:rsidR="00543130" w:rsidRDefault="00543130" w:rsidP="00543130">
      <w:pPr>
        <w:rPr>
          <w:highlight w:val="yellow"/>
          <w:lang w:eastAsia="ja-JP"/>
        </w:rPr>
      </w:pPr>
      <w:r>
        <w:rPr>
          <w:noProof/>
          <w:lang w:val="en-US" w:eastAsia="en-US"/>
        </w:rPr>
        <w:drawing>
          <wp:inline distT="0" distB="0" distL="0" distR="0" wp14:anchorId="6DDE382B" wp14:editId="011DBA18">
            <wp:extent cx="5932805" cy="1858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858010"/>
                    </a:xfrm>
                    <a:prstGeom prst="rect">
                      <a:avLst/>
                    </a:prstGeom>
                    <a:noFill/>
                    <a:ln>
                      <a:noFill/>
                    </a:ln>
                  </pic:spPr>
                </pic:pic>
              </a:graphicData>
            </a:graphic>
          </wp:inline>
        </w:drawing>
      </w:r>
    </w:p>
    <w:p w:rsidR="00543130" w:rsidRPr="00543130" w:rsidRDefault="00543130" w:rsidP="00543130">
      <w:pPr>
        <w:rPr>
          <w:highlight w:val="yellow"/>
          <w:lang w:eastAsia="ja-JP"/>
        </w:rPr>
      </w:pPr>
    </w:p>
    <w:p w:rsidR="00337CD1" w:rsidRDefault="00337CD1">
      <w:pPr>
        <w:pStyle w:val="Heading2"/>
      </w:pPr>
      <w:r>
        <w:t>Screen: Notification daily if there are something new</w:t>
      </w:r>
    </w:p>
    <w:p w:rsidR="00337CD1" w:rsidRPr="00337CD1" w:rsidRDefault="00337CD1" w:rsidP="00337CD1">
      <w:pPr>
        <w:rPr>
          <w:lang w:eastAsia="ja-JP"/>
        </w:rPr>
      </w:pPr>
      <w:r>
        <w:rPr>
          <w:noProof/>
          <w:lang w:val="en-US" w:eastAsia="en-US"/>
        </w:rPr>
        <w:drawing>
          <wp:inline distT="0" distB="0" distL="0" distR="0" wp14:anchorId="17D6455F" wp14:editId="123008B5">
            <wp:extent cx="5939790" cy="17703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770380"/>
                    </a:xfrm>
                    <a:prstGeom prst="rect">
                      <a:avLst/>
                    </a:prstGeom>
                    <a:noFill/>
                    <a:ln>
                      <a:noFill/>
                    </a:ln>
                  </pic:spPr>
                </pic:pic>
              </a:graphicData>
            </a:graphic>
          </wp:inline>
        </w:drawing>
      </w:r>
    </w:p>
    <w:p w:rsidR="00337CD1" w:rsidRDefault="00337CD1">
      <w:pPr>
        <w:pStyle w:val="Heading2"/>
      </w:pPr>
      <w:r>
        <w:t>Screen: Notification to remind the schedule</w:t>
      </w:r>
    </w:p>
    <w:p w:rsidR="00337CD1" w:rsidRPr="00337CD1" w:rsidRDefault="00337CD1" w:rsidP="00337CD1">
      <w:pPr>
        <w:rPr>
          <w:lang w:eastAsia="ja-JP"/>
        </w:rPr>
      </w:pPr>
      <w:r>
        <w:rPr>
          <w:noProof/>
          <w:lang w:val="en-US" w:eastAsia="en-US"/>
        </w:rPr>
        <w:drawing>
          <wp:inline distT="0" distB="0" distL="0" distR="0" wp14:anchorId="321E2D6D" wp14:editId="4AC18F41">
            <wp:extent cx="5939790" cy="18580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858010"/>
                    </a:xfrm>
                    <a:prstGeom prst="rect">
                      <a:avLst/>
                    </a:prstGeom>
                    <a:noFill/>
                    <a:ln>
                      <a:noFill/>
                    </a:ln>
                  </pic:spPr>
                </pic:pic>
              </a:graphicData>
            </a:graphic>
          </wp:inline>
        </w:drawing>
      </w:r>
    </w:p>
    <w:p w:rsidR="00EE24C4" w:rsidRPr="00FA354A" w:rsidRDefault="00EE24C4" w:rsidP="00F34AEB">
      <w:pPr>
        <w:pStyle w:val="Heading1"/>
      </w:pPr>
      <w:r w:rsidRPr="00FA354A">
        <w:lastRenderedPageBreak/>
        <w:t>Business Rules</w:t>
      </w:r>
      <w:bookmarkEnd w:id="35"/>
      <w:bookmarkEnd w:id="36"/>
    </w:p>
    <w:p w:rsidR="00FE5894" w:rsidRPr="00FA354A" w:rsidRDefault="00E413C7" w:rsidP="00FE5894">
      <w:pPr>
        <w:pStyle w:val="Heading2"/>
      </w:pPr>
      <w:bookmarkStart w:id="37" w:name="_Business_Rule_for"/>
      <w:bookmarkStart w:id="38" w:name="_Toc471905639"/>
      <w:bookmarkEnd w:id="37"/>
      <w:r>
        <w:t>Team</w:t>
      </w:r>
      <w:r w:rsidR="00501CAA">
        <w:t xml:space="preserve"> Management</w:t>
      </w:r>
      <w:bookmarkEnd w:id="38"/>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8550"/>
      </w:tblGrid>
      <w:tr w:rsidR="00E0676C" w:rsidRPr="00FA354A" w:rsidTr="003279EB">
        <w:trPr>
          <w:tblHeader/>
        </w:trPr>
        <w:tc>
          <w:tcPr>
            <w:tcW w:w="1458" w:type="dxa"/>
            <w:shd w:val="clear" w:color="auto" w:fill="FF0000"/>
          </w:tcPr>
          <w:p w:rsidR="00E0676C" w:rsidRPr="00FA354A" w:rsidRDefault="00E0676C" w:rsidP="000F4A9D">
            <w:pPr>
              <w:pStyle w:val="TableColumnHeadings"/>
              <w:ind w:left="0"/>
              <w:rPr>
                <w:rFonts w:cs="Arial"/>
                <w:color w:val="FFFFFF"/>
                <w:sz w:val="20"/>
                <w:szCs w:val="20"/>
              </w:rPr>
            </w:pPr>
            <w:r w:rsidRPr="00FA354A">
              <w:rPr>
                <w:rFonts w:cs="Arial"/>
                <w:color w:val="FFFFFF"/>
                <w:sz w:val="20"/>
                <w:szCs w:val="20"/>
              </w:rPr>
              <w:t>Business Rule ID</w:t>
            </w:r>
          </w:p>
        </w:tc>
        <w:tc>
          <w:tcPr>
            <w:tcW w:w="8550" w:type="dxa"/>
            <w:shd w:val="clear" w:color="auto" w:fill="FF0000"/>
          </w:tcPr>
          <w:p w:rsidR="00E0676C" w:rsidRPr="00FA354A" w:rsidRDefault="00E0676C" w:rsidP="000F4A9D">
            <w:pPr>
              <w:pStyle w:val="TableColumnHeadings"/>
              <w:ind w:left="0"/>
              <w:rPr>
                <w:rFonts w:cs="Arial"/>
                <w:color w:val="FFFFFF"/>
                <w:sz w:val="20"/>
                <w:szCs w:val="20"/>
              </w:rPr>
            </w:pPr>
            <w:r w:rsidRPr="00FA354A">
              <w:rPr>
                <w:rFonts w:cs="Arial"/>
                <w:color w:val="FFFFFF"/>
                <w:sz w:val="20"/>
                <w:szCs w:val="20"/>
              </w:rPr>
              <w:t>Description</w:t>
            </w:r>
          </w:p>
        </w:tc>
      </w:tr>
      <w:tr w:rsidR="001B0D59" w:rsidRPr="00914B5F" w:rsidTr="003279EB">
        <w:tc>
          <w:tcPr>
            <w:tcW w:w="1458" w:type="dxa"/>
          </w:tcPr>
          <w:p w:rsidR="001B0D59" w:rsidRPr="00914B5F" w:rsidRDefault="001B0D59" w:rsidP="00914B5F">
            <w:pPr>
              <w:rPr>
                <w:rFonts w:cs="Arial"/>
                <w:bCs/>
                <w:color w:val="00362E"/>
              </w:rPr>
            </w:pPr>
            <w:r w:rsidRPr="00914B5F">
              <w:rPr>
                <w:rFonts w:cs="Arial"/>
                <w:bCs/>
                <w:color w:val="00362E"/>
              </w:rPr>
              <w:t>1</w:t>
            </w:r>
          </w:p>
        </w:tc>
        <w:tc>
          <w:tcPr>
            <w:tcW w:w="8550" w:type="dxa"/>
          </w:tcPr>
          <w:p w:rsidR="00C034A3" w:rsidRPr="00E62BB1" w:rsidRDefault="00E62BB1" w:rsidP="00343AB6">
            <w:pPr>
              <w:pStyle w:val="ListParagraph"/>
              <w:numPr>
                <w:ilvl w:val="0"/>
                <w:numId w:val="22"/>
              </w:numPr>
              <w:spacing w:before="0" w:after="160" w:line="259" w:lineRule="auto"/>
              <w:contextualSpacing/>
              <w:jc w:val="left"/>
            </w:pPr>
            <w:r>
              <w:t>If User is new user, After Creating Account from Register page will be redirected to Account Profile Page and Profile Tab is activated firstly</w:t>
            </w:r>
          </w:p>
        </w:tc>
      </w:tr>
      <w:tr w:rsidR="005D18CC" w:rsidRPr="00914B5F" w:rsidTr="00EA7DD2">
        <w:tc>
          <w:tcPr>
            <w:tcW w:w="1458" w:type="dxa"/>
            <w:shd w:val="clear" w:color="auto" w:fill="FFFF00"/>
          </w:tcPr>
          <w:p w:rsidR="005D18CC" w:rsidRDefault="005D18CC" w:rsidP="00914B5F">
            <w:pPr>
              <w:rPr>
                <w:rFonts w:cs="Arial"/>
                <w:bCs/>
                <w:color w:val="00362E"/>
              </w:rPr>
            </w:pPr>
            <w:r>
              <w:rPr>
                <w:rFonts w:cs="Arial"/>
                <w:bCs/>
                <w:color w:val="00362E"/>
              </w:rPr>
              <w:t>3</w:t>
            </w:r>
          </w:p>
        </w:tc>
        <w:tc>
          <w:tcPr>
            <w:tcW w:w="8550" w:type="dxa"/>
            <w:shd w:val="clear" w:color="auto" w:fill="FFFF00"/>
          </w:tcPr>
          <w:p w:rsidR="005D18CC" w:rsidRDefault="005D18CC" w:rsidP="00343AB6">
            <w:pPr>
              <w:pStyle w:val="ListParagraph"/>
              <w:numPr>
                <w:ilvl w:val="0"/>
                <w:numId w:val="22"/>
              </w:numPr>
              <w:spacing w:before="0" w:after="160" w:line="259" w:lineRule="auto"/>
              <w:contextualSpacing/>
              <w:jc w:val="left"/>
            </w:pPr>
            <w:r>
              <w:t>When any pop up shows in system, the background should be made blur and freeze to proceed</w:t>
            </w:r>
          </w:p>
        </w:tc>
      </w:tr>
      <w:tr w:rsidR="005D18CC" w:rsidRPr="00914B5F" w:rsidTr="00EA7DD2">
        <w:tc>
          <w:tcPr>
            <w:tcW w:w="1458" w:type="dxa"/>
            <w:shd w:val="clear" w:color="auto" w:fill="FFFF00"/>
          </w:tcPr>
          <w:p w:rsidR="005D18CC" w:rsidRDefault="005D18CC" w:rsidP="00914B5F">
            <w:pPr>
              <w:rPr>
                <w:rFonts w:cs="Arial"/>
                <w:bCs/>
                <w:color w:val="00362E"/>
              </w:rPr>
            </w:pPr>
            <w:r>
              <w:rPr>
                <w:rFonts w:cs="Arial"/>
                <w:bCs/>
                <w:color w:val="00362E"/>
              </w:rPr>
              <w:t>4</w:t>
            </w:r>
          </w:p>
        </w:tc>
        <w:tc>
          <w:tcPr>
            <w:tcW w:w="8550" w:type="dxa"/>
            <w:shd w:val="clear" w:color="auto" w:fill="FFFF00"/>
          </w:tcPr>
          <w:p w:rsidR="005D18CC" w:rsidRDefault="005D18CC" w:rsidP="005D18CC">
            <w:pPr>
              <w:spacing w:before="0" w:after="160" w:line="259" w:lineRule="auto"/>
              <w:contextualSpacing/>
              <w:jc w:val="left"/>
            </w:pPr>
            <w:r>
              <w:t>The popup will be closed</w:t>
            </w:r>
            <w:r w:rsidR="00EA7DD2">
              <w:t xml:space="preserve"> once user clicks to other area. </w:t>
            </w:r>
          </w:p>
        </w:tc>
      </w:tr>
      <w:tr w:rsidR="00EA7DD2" w:rsidRPr="00914B5F" w:rsidTr="00EA7DD2">
        <w:tc>
          <w:tcPr>
            <w:tcW w:w="1458" w:type="dxa"/>
            <w:shd w:val="clear" w:color="auto" w:fill="FFFF00"/>
          </w:tcPr>
          <w:p w:rsidR="00EA7DD2" w:rsidRDefault="00EA7DD2" w:rsidP="00914B5F">
            <w:pPr>
              <w:rPr>
                <w:rFonts w:cs="Arial"/>
                <w:bCs/>
                <w:color w:val="00362E"/>
              </w:rPr>
            </w:pPr>
            <w:r>
              <w:rPr>
                <w:rFonts w:cs="Arial"/>
                <w:bCs/>
                <w:color w:val="00362E"/>
              </w:rPr>
              <w:t>5</w:t>
            </w:r>
          </w:p>
        </w:tc>
        <w:tc>
          <w:tcPr>
            <w:tcW w:w="8550" w:type="dxa"/>
            <w:shd w:val="clear" w:color="auto" w:fill="FFFF00"/>
          </w:tcPr>
          <w:p w:rsidR="00EA7DD2" w:rsidRDefault="00815B36" w:rsidP="005D18CC">
            <w:pPr>
              <w:spacing w:before="0" w:after="160" w:line="259" w:lineRule="auto"/>
              <w:contextualSpacing/>
              <w:jc w:val="left"/>
            </w:pPr>
            <w:r w:rsidRPr="00815B36">
              <w:rPr>
                <w:b/>
              </w:rPr>
              <w:t>Share Your Activity:</w:t>
            </w:r>
            <w:r>
              <w:t xml:space="preserve"> </w:t>
            </w:r>
            <w:r w:rsidR="00EA7DD2">
              <w:t xml:space="preserve">The system should be </w:t>
            </w:r>
            <w:proofErr w:type="gramStart"/>
            <w:r w:rsidR="00EA7DD2">
              <w:t>handle</w:t>
            </w:r>
            <w:proofErr w:type="gramEnd"/>
            <w:r w:rsidR="00EA7DD2">
              <w:t xml:space="preserve"> to show message when user want to move tab “Booking new schedule” though incomplete sharing activity. MGS “Do you want to skip this post and make new schedule?”</w:t>
            </w:r>
          </w:p>
        </w:tc>
      </w:tr>
      <w:tr w:rsidR="00815B36" w:rsidRPr="00914B5F" w:rsidTr="00EA7DD2">
        <w:tc>
          <w:tcPr>
            <w:tcW w:w="1458" w:type="dxa"/>
            <w:shd w:val="clear" w:color="auto" w:fill="FFFF00"/>
          </w:tcPr>
          <w:p w:rsidR="00815B36" w:rsidRDefault="00815B36" w:rsidP="00914B5F">
            <w:pPr>
              <w:rPr>
                <w:rFonts w:cs="Arial"/>
                <w:bCs/>
                <w:color w:val="00362E"/>
              </w:rPr>
            </w:pPr>
            <w:r>
              <w:rPr>
                <w:rFonts w:cs="Arial"/>
                <w:bCs/>
                <w:color w:val="00362E"/>
              </w:rPr>
              <w:t>6</w:t>
            </w:r>
          </w:p>
        </w:tc>
        <w:tc>
          <w:tcPr>
            <w:tcW w:w="8550" w:type="dxa"/>
            <w:shd w:val="clear" w:color="auto" w:fill="FFFF00"/>
          </w:tcPr>
          <w:p w:rsidR="00815B36" w:rsidRPr="00815B36" w:rsidRDefault="002234D1" w:rsidP="005D18CC">
            <w:pPr>
              <w:spacing w:before="0" w:after="160" w:line="259" w:lineRule="auto"/>
              <w:contextualSpacing/>
              <w:jc w:val="left"/>
              <w:rPr>
                <w:b/>
              </w:rPr>
            </w:pPr>
            <w:r>
              <w:rPr>
                <w:b/>
              </w:rPr>
              <w:t>Invite member into team</w:t>
            </w:r>
            <w:r w:rsidR="00815B36">
              <w:rPr>
                <w:b/>
              </w:rPr>
              <w:t xml:space="preserve">: </w:t>
            </w:r>
            <w:r w:rsidR="00815B36" w:rsidRPr="00815B36">
              <w:t>The both admin team and member can send invite request.</w:t>
            </w:r>
          </w:p>
        </w:tc>
      </w:tr>
      <w:tr w:rsidR="00815B36" w:rsidRPr="00914B5F" w:rsidTr="00EA7DD2">
        <w:tc>
          <w:tcPr>
            <w:tcW w:w="1458" w:type="dxa"/>
            <w:shd w:val="clear" w:color="auto" w:fill="FFFF00"/>
          </w:tcPr>
          <w:p w:rsidR="00815B36" w:rsidRDefault="00815B36" w:rsidP="00914B5F">
            <w:pPr>
              <w:rPr>
                <w:rFonts w:cs="Arial"/>
                <w:bCs/>
                <w:color w:val="00362E"/>
              </w:rPr>
            </w:pPr>
            <w:r>
              <w:rPr>
                <w:rFonts w:cs="Arial"/>
                <w:bCs/>
                <w:color w:val="00362E"/>
              </w:rPr>
              <w:t>7</w:t>
            </w:r>
          </w:p>
        </w:tc>
        <w:tc>
          <w:tcPr>
            <w:tcW w:w="8550" w:type="dxa"/>
            <w:shd w:val="clear" w:color="auto" w:fill="FFFF00"/>
          </w:tcPr>
          <w:p w:rsidR="00815B36" w:rsidRDefault="00815B36" w:rsidP="005D18CC">
            <w:pPr>
              <w:spacing w:before="0" w:after="160" w:line="259" w:lineRule="auto"/>
              <w:contextualSpacing/>
              <w:jc w:val="left"/>
              <w:rPr>
                <w:b/>
              </w:rPr>
            </w:pPr>
            <w:r>
              <w:rPr>
                <w:b/>
              </w:rPr>
              <w:t xml:space="preserve">Notification after sending the invitation request: </w:t>
            </w:r>
            <w:r w:rsidR="00543130" w:rsidRPr="00543130">
              <w:t>System will send notification for all member of team and new member. “&lt;user name1&gt; has been invited &lt;username 2&gt; to &lt;team name&gt;”</w:t>
            </w:r>
          </w:p>
        </w:tc>
      </w:tr>
      <w:tr w:rsidR="00543130" w:rsidRPr="00914B5F" w:rsidTr="00EA7DD2">
        <w:tc>
          <w:tcPr>
            <w:tcW w:w="1458" w:type="dxa"/>
            <w:shd w:val="clear" w:color="auto" w:fill="FFFF00"/>
          </w:tcPr>
          <w:p w:rsidR="00543130" w:rsidRDefault="00337CD1" w:rsidP="00914B5F">
            <w:pPr>
              <w:rPr>
                <w:rFonts w:cs="Arial"/>
                <w:bCs/>
                <w:color w:val="00362E"/>
              </w:rPr>
            </w:pPr>
            <w:r>
              <w:rPr>
                <w:rFonts w:cs="Arial"/>
                <w:bCs/>
                <w:color w:val="00362E"/>
              </w:rPr>
              <w:t>8</w:t>
            </w:r>
          </w:p>
        </w:tc>
        <w:tc>
          <w:tcPr>
            <w:tcW w:w="8550" w:type="dxa"/>
            <w:shd w:val="clear" w:color="auto" w:fill="FFFF00"/>
          </w:tcPr>
          <w:p w:rsidR="00543130" w:rsidRDefault="00543130" w:rsidP="005D18CC">
            <w:pPr>
              <w:spacing w:before="0" w:after="160" w:line="259" w:lineRule="auto"/>
              <w:contextualSpacing/>
              <w:jc w:val="left"/>
              <w:rPr>
                <w:b/>
              </w:rPr>
            </w:pPr>
            <w:r>
              <w:rPr>
                <w:b/>
              </w:rPr>
              <w:t xml:space="preserve">Notification after accepting the invitation request: </w:t>
            </w:r>
            <w:r w:rsidRPr="00543130">
              <w:t>System will send notification for all member of team. “&lt;user</w:t>
            </w:r>
            <w:r w:rsidR="00337CD1">
              <w:t xml:space="preserve"> name </w:t>
            </w:r>
            <w:r w:rsidRPr="00543130">
              <w:t>2&gt; has been accepted to &lt;team name&gt;”</w:t>
            </w:r>
          </w:p>
        </w:tc>
      </w:tr>
      <w:tr w:rsidR="00337CD1" w:rsidRPr="00914B5F" w:rsidTr="00EA7DD2">
        <w:tc>
          <w:tcPr>
            <w:tcW w:w="1458" w:type="dxa"/>
            <w:shd w:val="clear" w:color="auto" w:fill="FFFF00"/>
          </w:tcPr>
          <w:p w:rsidR="00337CD1" w:rsidRDefault="00337CD1" w:rsidP="00914B5F">
            <w:pPr>
              <w:rPr>
                <w:rFonts w:cs="Arial"/>
                <w:bCs/>
                <w:color w:val="00362E"/>
              </w:rPr>
            </w:pPr>
            <w:r>
              <w:rPr>
                <w:rFonts w:cs="Arial"/>
                <w:bCs/>
                <w:color w:val="00362E"/>
              </w:rPr>
              <w:t>9</w:t>
            </w:r>
          </w:p>
        </w:tc>
        <w:tc>
          <w:tcPr>
            <w:tcW w:w="8550" w:type="dxa"/>
            <w:shd w:val="clear" w:color="auto" w:fill="FFFF00"/>
          </w:tcPr>
          <w:p w:rsidR="00337CD1" w:rsidRDefault="00337CD1" w:rsidP="005D18CC">
            <w:pPr>
              <w:spacing w:before="0" w:after="160" w:line="259" w:lineRule="auto"/>
              <w:contextualSpacing/>
              <w:jc w:val="left"/>
              <w:rPr>
                <w:b/>
              </w:rPr>
            </w:pPr>
            <w:r>
              <w:rPr>
                <w:b/>
              </w:rPr>
              <w:t>Permission of team member:</w:t>
            </w:r>
          </w:p>
          <w:p w:rsidR="00337CD1" w:rsidRDefault="00337CD1" w:rsidP="00337CD1">
            <w:pPr>
              <w:pStyle w:val="ListParagraph"/>
              <w:numPr>
                <w:ilvl w:val="0"/>
                <w:numId w:val="35"/>
              </w:numPr>
              <w:spacing w:before="0" w:after="160" w:line="259" w:lineRule="auto"/>
              <w:contextualSpacing/>
              <w:jc w:val="left"/>
            </w:pPr>
            <w:r>
              <w:t>Reject request which has been received by team (booking)</w:t>
            </w:r>
          </w:p>
          <w:p w:rsidR="00337CD1" w:rsidRDefault="00337CD1" w:rsidP="00337CD1">
            <w:pPr>
              <w:pStyle w:val="ListParagraph"/>
              <w:numPr>
                <w:ilvl w:val="0"/>
                <w:numId w:val="35"/>
              </w:numPr>
              <w:spacing w:before="0" w:after="160" w:line="259" w:lineRule="auto"/>
              <w:contextualSpacing/>
              <w:jc w:val="left"/>
            </w:pPr>
            <w:r>
              <w:t>Booking a game sport (delete, Edit)</w:t>
            </w:r>
          </w:p>
          <w:p w:rsidR="00337CD1" w:rsidRDefault="00337CD1" w:rsidP="00337CD1">
            <w:pPr>
              <w:pStyle w:val="ListParagraph"/>
              <w:numPr>
                <w:ilvl w:val="0"/>
                <w:numId w:val="35"/>
              </w:numPr>
              <w:spacing w:before="0" w:after="160" w:line="259" w:lineRule="auto"/>
              <w:contextualSpacing/>
              <w:jc w:val="left"/>
            </w:pPr>
            <w:r>
              <w:t xml:space="preserve">Share activity of team (post, delete, edit in his content) </w:t>
            </w:r>
          </w:p>
          <w:p w:rsidR="00337CD1" w:rsidRPr="00337CD1" w:rsidRDefault="00337CD1" w:rsidP="005D18CC">
            <w:pPr>
              <w:pStyle w:val="ListParagraph"/>
              <w:numPr>
                <w:ilvl w:val="0"/>
                <w:numId w:val="35"/>
              </w:numPr>
              <w:spacing w:before="0" w:after="160" w:line="259" w:lineRule="auto"/>
              <w:contextualSpacing/>
              <w:jc w:val="left"/>
            </w:pPr>
            <w:r>
              <w:t>Send Request to user to add member to team</w:t>
            </w:r>
          </w:p>
        </w:tc>
      </w:tr>
      <w:tr w:rsidR="00337CD1" w:rsidRPr="00914B5F" w:rsidTr="00EA7DD2">
        <w:tc>
          <w:tcPr>
            <w:tcW w:w="1458" w:type="dxa"/>
            <w:shd w:val="clear" w:color="auto" w:fill="FFFF00"/>
          </w:tcPr>
          <w:p w:rsidR="00337CD1" w:rsidRDefault="00337CD1" w:rsidP="00914B5F">
            <w:pPr>
              <w:rPr>
                <w:rFonts w:cs="Arial"/>
                <w:bCs/>
                <w:color w:val="00362E"/>
              </w:rPr>
            </w:pPr>
            <w:r>
              <w:rPr>
                <w:rFonts w:cs="Arial"/>
                <w:bCs/>
                <w:color w:val="00362E"/>
              </w:rPr>
              <w:t>10</w:t>
            </w:r>
          </w:p>
        </w:tc>
        <w:tc>
          <w:tcPr>
            <w:tcW w:w="8550" w:type="dxa"/>
            <w:shd w:val="clear" w:color="auto" w:fill="FFFF00"/>
          </w:tcPr>
          <w:p w:rsidR="00337CD1" w:rsidRDefault="00337CD1" w:rsidP="005D18CC">
            <w:pPr>
              <w:spacing w:before="0" w:after="160" w:line="259" w:lineRule="auto"/>
              <w:contextualSpacing/>
              <w:jc w:val="left"/>
              <w:rPr>
                <w:b/>
              </w:rPr>
            </w:pPr>
            <w:r>
              <w:rPr>
                <w:b/>
              </w:rPr>
              <w:t>Permission of admin team:</w:t>
            </w:r>
          </w:p>
          <w:p w:rsidR="00337CD1" w:rsidRDefault="00337CD1" w:rsidP="00337CD1">
            <w:pPr>
              <w:pStyle w:val="ListParagraph"/>
              <w:numPr>
                <w:ilvl w:val="0"/>
                <w:numId w:val="36"/>
              </w:numPr>
              <w:spacing w:before="0" w:after="160" w:line="259" w:lineRule="auto"/>
              <w:contextualSpacing/>
              <w:jc w:val="left"/>
            </w:pPr>
            <w:r>
              <w:t>Reject member</w:t>
            </w:r>
          </w:p>
          <w:p w:rsidR="00337CD1" w:rsidRDefault="00337CD1" w:rsidP="00337CD1">
            <w:pPr>
              <w:pStyle w:val="ListParagraph"/>
              <w:numPr>
                <w:ilvl w:val="0"/>
                <w:numId w:val="36"/>
              </w:numPr>
              <w:spacing w:before="0" w:after="160" w:line="259" w:lineRule="auto"/>
              <w:contextualSpacing/>
              <w:jc w:val="left"/>
            </w:pPr>
            <w:r>
              <w:t xml:space="preserve">Reject request </w:t>
            </w:r>
          </w:p>
          <w:p w:rsidR="00337CD1" w:rsidRDefault="00337CD1" w:rsidP="00337CD1">
            <w:pPr>
              <w:pStyle w:val="ListParagraph"/>
              <w:numPr>
                <w:ilvl w:val="0"/>
                <w:numId w:val="36"/>
              </w:numPr>
              <w:spacing w:before="0" w:after="160" w:line="259" w:lineRule="auto"/>
              <w:contextualSpacing/>
              <w:jc w:val="left"/>
            </w:pPr>
            <w:r>
              <w:t>Add member</w:t>
            </w:r>
          </w:p>
          <w:p w:rsidR="00337CD1" w:rsidRDefault="00337CD1" w:rsidP="00337CD1">
            <w:pPr>
              <w:pStyle w:val="ListParagraph"/>
              <w:numPr>
                <w:ilvl w:val="0"/>
                <w:numId w:val="36"/>
              </w:numPr>
              <w:spacing w:before="0" w:after="160" w:line="259" w:lineRule="auto"/>
              <w:contextualSpacing/>
              <w:jc w:val="left"/>
            </w:pPr>
            <w:r>
              <w:t>Booking a game sport</w:t>
            </w:r>
          </w:p>
          <w:p w:rsidR="00337CD1" w:rsidRDefault="00337CD1" w:rsidP="00337CD1">
            <w:pPr>
              <w:pStyle w:val="ListParagraph"/>
              <w:numPr>
                <w:ilvl w:val="0"/>
                <w:numId w:val="36"/>
              </w:numPr>
              <w:spacing w:before="0" w:after="160" w:line="259" w:lineRule="auto"/>
              <w:contextualSpacing/>
              <w:jc w:val="left"/>
            </w:pPr>
            <w:r>
              <w:t>Share activity of team (post, delete, edit in al content)</w:t>
            </w:r>
          </w:p>
          <w:p w:rsidR="00337CD1" w:rsidRDefault="00337CD1" w:rsidP="00337CD1">
            <w:pPr>
              <w:pStyle w:val="ListParagraph"/>
              <w:numPr>
                <w:ilvl w:val="0"/>
                <w:numId w:val="36"/>
              </w:numPr>
              <w:spacing w:before="0" w:after="160" w:line="259" w:lineRule="auto"/>
              <w:contextualSpacing/>
              <w:jc w:val="left"/>
            </w:pPr>
            <w:r>
              <w:t>Send Request to user to add member to team</w:t>
            </w:r>
          </w:p>
          <w:p w:rsidR="00337CD1" w:rsidRPr="00337CD1" w:rsidRDefault="00337CD1" w:rsidP="005D18CC">
            <w:pPr>
              <w:pStyle w:val="ListParagraph"/>
              <w:numPr>
                <w:ilvl w:val="0"/>
                <w:numId w:val="36"/>
              </w:numPr>
              <w:spacing w:before="0" w:after="160" w:line="259" w:lineRule="auto"/>
              <w:contextualSpacing/>
              <w:jc w:val="left"/>
            </w:pPr>
            <w:r>
              <w:t>Root person can delete any post and booking which member of team booked or posted before</w:t>
            </w:r>
          </w:p>
        </w:tc>
      </w:tr>
      <w:tr w:rsidR="00337CD1" w:rsidRPr="00914B5F" w:rsidTr="00EA7DD2">
        <w:tc>
          <w:tcPr>
            <w:tcW w:w="1458" w:type="dxa"/>
            <w:shd w:val="clear" w:color="auto" w:fill="FFFF00"/>
          </w:tcPr>
          <w:p w:rsidR="00337CD1" w:rsidRDefault="00337CD1" w:rsidP="00914B5F">
            <w:pPr>
              <w:rPr>
                <w:rFonts w:cs="Arial"/>
                <w:bCs/>
                <w:color w:val="00362E"/>
              </w:rPr>
            </w:pPr>
            <w:r>
              <w:rPr>
                <w:rFonts w:cs="Arial"/>
                <w:bCs/>
                <w:color w:val="00362E"/>
              </w:rPr>
              <w:t>11</w:t>
            </w:r>
          </w:p>
        </w:tc>
        <w:tc>
          <w:tcPr>
            <w:tcW w:w="8550" w:type="dxa"/>
            <w:shd w:val="clear" w:color="auto" w:fill="FFFF00"/>
          </w:tcPr>
          <w:p w:rsidR="00337CD1" w:rsidRPr="00B24E36" w:rsidRDefault="00337CD1" w:rsidP="00B24E36">
            <w:pPr>
              <w:spacing w:before="0" w:after="160" w:line="259" w:lineRule="auto"/>
              <w:contextualSpacing/>
              <w:jc w:val="left"/>
              <w:rPr>
                <w:b/>
              </w:rPr>
            </w:pPr>
            <w:r w:rsidRPr="00B24E36">
              <w:rPr>
                <w:b/>
              </w:rPr>
              <w:t>Booking transaction:</w:t>
            </w:r>
          </w:p>
          <w:p w:rsidR="00B24E36" w:rsidRDefault="00B24E36" w:rsidP="00B24E36">
            <w:pPr>
              <w:pStyle w:val="ListParagraph"/>
              <w:numPr>
                <w:ilvl w:val="0"/>
                <w:numId w:val="37"/>
              </w:numPr>
            </w:pPr>
            <w:r>
              <w:t>The limitation time for each booking is 2 minutes maximum.</w:t>
            </w:r>
          </w:p>
          <w:p w:rsidR="00B24E36" w:rsidRPr="007D2EBA" w:rsidRDefault="00B24E36" w:rsidP="00B24E36">
            <w:pPr>
              <w:pStyle w:val="ListParagraph"/>
              <w:numPr>
                <w:ilvl w:val="0"/>
                <w:numId w:val="37"/>
              </w:numPr>
            </w:pPr>
            <w:r>
              <w:t xml:space="preserve">Success of booking always is priority on the less session if in the case, having two booking happen in the same time on the same stadium as well as the same available time of game </w:t>
            </w:r>
          </w:p>
          <w:p w:rsidR="00337CD1" w:rsidRDefault="00337CD1" w:rsidP="005D18CC">
            <w:pPr>
              <w:spacing w:before="0" w:after="160" w:line="259" w:lineRule="auto"/>
              <w:contextualSpacing/>
              <w:jc w:val="left"/>
              <w:rPr>
                <w:b/>
              </w:rPr>
            </w:pPr>
          </w:p>
        </w:tc>
      </w:tr>
    </w:tbl>
    <w:p w:rsidR="00EE24C4" w:rsidRPr="00FA354A" w:rsidRDefault="00EE24C4" w:rsidP="00F34AEB">
      <w:pPr>
        <w:pStyle w:val="Heading1"/>
        <w:rPr>
          <w:lang w:val="vi-VN"/>
        </w:rPr>
      </w:pPr>
      <w:bookmarkStart w:id="39" w:name="_Business_Rule_for_1"/>
      <w:bookmarkStart w:id="40" w:name="_Business_Rule_for_4"/>
      <w:bookmarkStart w:id="41" w:name="_Toc386547476"/>
      <w:bookmarkStart w:id="42" w:name="_Toc471905640"/>
      <w:bookmarkEnd w:id="39"/>
      <w:bookmarkEnd w:id="40"/>
      <w:r w:rsidRPr="00FA354A">
        <w:lastRenderedPageBreak/>
        <w:t>Assumptions</w:t>
      </w:r>
      <w:bookmarkEnd w:id="41"/>
      <w:bookmarkEnd w:id="4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8289"/>
      </w:tblGrid>
      <w:tr w:rsidR="00EE24C4" w:rsidRPr="00FA354A" w:rsidTr="00EB1165">
        <w:trPr>
          <w:tblHeader/>
        </w:trPr>
        <w:tc>
          <w:tcPr>
            <w:tcW w:w="1458" w:type="dxa"/>
            <w:shd w:val="clear" w:color="auto" w:fill="FF0000"/>
          </w:tcPr>
          <w:p w:rsidR="00EE24C4" w:rsidRPr="00FA354A" w:rsidRDefault="00EE24C4" w:rsidP="00EB1165">
            <w:pPr>
              <w:pStyle w:val="TableColumnHeadings"/>
              <w:ind w:left="0"/>
              <w:rPr>
                <w:rFonts w:cs="Arial"/>
                <w:color w:val="FFFFFF"/>
                <w:sz w:val="20"/>
                <w:szCs w:val="20"/>
              </w:rPr>
            </w:pPr>
            <w:r w:rsidRPr="00FA354A">
              <w:rPr>
                <w:rFonts w:cs="Arial"/>
                <w:color w:val="FFFFFF"/>
                <w:sz w:val="20"/>
                <w:szCs w:val="20"/>
              </w:rPr>
              <w:t>Assumption ID</w:t>
            </w:r>
          </w:p>
        </w:tc>
        <w:tc>
          <w:tcPr>
            <w:tcW w:w="8289" w:type="dxa"/>
            <w:shd w:val="clear" w:color="auto" w:fill="FF0000"/>
          </w:tcPr>
          <w:p w:rsidR="00EE24C4" w:rsidRPr="00FA354A" w:rsidRDefault="00EE24C4" w:rsidP="00EB1165">
            <w:pPr>
              <w:pStyle w:val="TableColumnHeadings"/>
              <w:ind w:left="0"/>
              <w:rPr>
                <w:rFonts w:cs="Arial"/>
                <w:color w:val="FFFFFF"/>
                <w:sz w:val="20"/>
                <w:szCs w:val="20"/>
              </w:rPr>
            </w:pPr>
            <w:r w:rsidRPr="00FA354A">
              <w:rPr>
                <w:rFonts w:cs="Arial"/>
                <w:color w:val="FFFFFF"/>
                <w:sz w:val="20"/>
                <w:szCs w:val="20"/>
              </w:rPr>
              <w:t>Description</w:t>
            </w:r>
          </w:p>
        </w:tc>
      </w:tr>
      <w:tr w:rsidR="00856BC9" w:rsidRPr="008644EF" w:rsidTr="00EB1165">
        <w:tc>
          <w:tcPr>
            <w:tcW w:w="1458" w:type="dxa"/>
          </w:tcPr>
          <w:p w:rsidR="00856BC9" w:rsidRPr="008644EF" w:rsidRDefault="00856BC9" w:rsidP="00EB1165">
            <w:pPr>
              <w:pStyle w:val="TableContents"/>
              <w:ind w:left="0"/>
              <w:rPr>
                <w:rFonts w:cs="Arial"/>
                <w:lang w:val="en-US"/>
              </w:rPr>
            </w:pPr>
            <w:r w:rsidRPr="008644EF">
              <w:rPr>
                <w:rFonts w:cs="Arial"/>
                <w:lang w:val="en-US"/>
              </w:rPr>
              <w:t>1</w:t>
            </w:r>
          </w:p>
        </w:tc>
        <w:tc>
          <w:tcPr>
            <w:tcW w:w="8289" w:type="dxa"/>
          </w:tcPr>
          <w:p w:rsidR="00856BC9" w:rsidRDefault="008175D8" w:rsidP="008644EF">
            <w:pPr>
              <w:pStyle w:val="TableContents"/>
              <w:ind w:left="0"/>
              <w:rPr>
                <w:rFonts w:cs="Arial"/>
                <w:lang w:val="en-US"/>
              </w:rPr>
            </w:pPr>
            <w:r>
              <w:rPr>
                <w:rFonts w:cs="Arial"/>
                <w:lang w:val="en-US"/>
              </w:rPr>
              <w:t xml:space="preserve">Status flow: New </w:t>
            </w:r>
            <w:r w:rsidRPr="008175D8">
              <w:rPr>
                <w:rFonts w:cs="Arial"/>
                <w:lang w:val="en-US"/>
              </w:rPr>
              <w:sym w:font="Wingdings" w:char="F0E0"/>
            </w:r>
            <w:r>
              <w:rPr>
                <w:rFonts w:cs="Arial"/>
                <w:lang w:val="en-US"/>
              </w:rPr>
              <w:t xml:space="preserve"> Forming </w:t>
            </w:r>
            <w:r w:rsidRPr="008175D8">
              <w:rPr>
                <w:rFonts w:cs="Arial"/>
                <w:lang w:val="en-US"/>
              </w:rPr>
              <w:sym w:font="Wingdings" w:char="F0E0"/>
            </w:r>
            <w:r>
              <w:rPr>
                <w:rFonts w:cs="Arial"/>
                <w:lang w:val="en-US"/>
              </w:rPr>
              <w:t xml:space="preserve"> Ready to book</w:t>
            </w:r>
          </w:p>
          <w:p w:rsidR="008175D8" w:rsidRPr="008644EF" w:rsidRDefault="008175D8" w:rsidP="0023491C">
            <w:pPr>
              <w:pStyle w:val="TableContents"/>
              <w:ind w:left="0"/>
              <w:rPr>
                <w:rFonts w:cs="Arial"/>
                <w:lang w:val="en-US"/>
              </w:rPr>
            </w:pPr>
            <w:r>
              <w:rPr>
                <w:rFonts w:cs="Arial"/>
                <w:lang w:val="en-US"/>
              </w:rPr>
              <w:t xml:space="preserve">Event flow: Just created (no one available) </w:t>
            </w:r>
            <w:r w:rsidRPr="008175D8">
              <w:rPr>
                <w:rFonts w:cs="Arial"/>
                <w:lang w:val="en-US"/>
              </w:rPr>
              <w:sym w:font="Wingdings" w:char="F0E0"/>
            </w:r>
            <w:r>
              <w:rPr>
                <w:rFonts w:cs="Arial"/>
                <w:lang w:val="en-US"/>
              </w:rPr>
              <w:t xml:space="preserve"> Someone accepted invitation</w:t>
            </w:r>
            <w:r w:rsidR="0023491C">
              <w:rPr>
                <w:rFonts w:cs="Arial"/>
                <w:lang w:val="en-US"/>
              </w:rPr>
              <w:t>/Someone interrupt to release</w:t>
            </w:r>
            <w:r w:rsidRPr="008175D8">
              <w:rPr>
                <w:rFonts w:cs="Arial"/>
                <w:lang w:val="en-US"/>
              </w:rPr>
              <w:sym w:font="Wingdings" w:char="F0E0"/>
            </w:r>
            <w:r>
              <w:rPr>
                <w:rFonts w:cs="Arial"/>
                <w:lang w:val="en-US"/>
              </w:rPr>
              <w:t xml:space="preserve"> All invited members accepted and Team ready for booking</w:t>
            </w:r>
          </w:p>
        </w:tc>
      </w:tr>
      <w:tr w:rsidR="00B71581" w:rsidRPr="008644EF" w:rsidTr="00B71581">
        <w:tc>
          <w:tcPr>
            <w:tcW w:w="1458" w:type="dxa"/>
            <w:shd w:val="clear" w:color="auto" w:fill="FFFF00"/>
          </w:tcPr>
          <w:p w:rsidR="00B71581" w:rsidRPr="008644EF" w:rsidRDefault="00B71581" w:rsidP="00EB1165">
            <w:pPr>
              <w:pStyle w:val="TableContents"/>
              <w:ind w:left="0"/>
              <w:rPr>
                <w:rFonts w:cs="Arial"/>
                <w:lang w:val="en-US"/>
              </w:rPr>
            </w:pPr>
            <w:r>
              <w:rPr>
                <w:rFonts w:cs="Arial"/>
                <w:lang w:val="en-US"/>
              </w:rPr>
              <w:t>2</w:t>
            </w:r>
          </w:p>
        </w:tc>
        <w:tc>
          <w:tcPr>
            <w:tcW w:w="8289" w:type="dxa"/>
            <w:shd w:val="clear" w:color="auto" w:fill="FFFF00"/>
          </w:tcPr>
          <w:p w:rsidR="00B71581" w:rsidRDefault="00B71581" w:rsidP="008644EF">
            <w:pPr>
              <w:pStyle w:val="TableContents"/>
              <w:ind w:left="0"/>
              <w:rPr>
                <w:rFonts w:cs="Arial"/>
                <w:lang w:val="en-US"/>
              </w:rPr>
            </w:pPr>
            <w:r>
              <w:rPr>
                <w:rFonts w:cs="Arial"/>
                <w:lang w:val="en-US"/>
              </w:rPr>
              <w:t xml:space="preserve">About Notification Category: </w:t>
            </w:r>
          </w:p>
          <w:p w:rsidR="00B71581" w:rsidRDefault="00B71581" w:rsidP="00B71581">
            <w:pPr>
              <w:pStyle w:val="TableContents"/>
              <w:numPr>
                <w:ilvl w:val="0"/>
                <w:numId w:val="13"/>
              </w:numPr>
              <w:rPr>
                <w:rFonts w:cs="Arial"/>
                <w:lang w:val="en-US"/>
              </w:rPr>
            </w:pPr>
            <w:r>
              <w:rPr>
                <w:rFonts w:cs="Arial"/>
                <w:lang w:val="en-US"/>
              </w:rPr>
              <w:t>If information related to change member in the team. It should be shown in Screen 5.9</w:t>
            </w:r>
          </w:p>
          <w:p w:rsidR="00B71581" w:rsidRDefault="00B71581" w:rsidP="00B71581">
            <w:pPr>
              <w:pStyle w:val="TableContents"/>
              <w:numPr>
                <w:ilvl w:val="0"/>
                <w:numId w:val="13"/>
              </w:numPr>
              <w:rPr>
                <w:rFonts w:cs="Arial"/>
                <w:lang w:val="en-US"/>
              </w:rPr>
            </w:pPr>
            <w:r>
              <w:rPr>
                <w:rFonts w:cs="Arial"/>
                <w:lang w:val="en-US"/>
              </w:rPr>
              <w:t>If information related to remind the schedule. It should be shown in Screen 5.11</w:t>
            </w:r>
          </w:p>
          <w:p w:rsidR="00B71581" w:rsidRDefault="00B71581" w:rsidP="00B71581">
            <w:pPr>
              <w:pStyle w:val="TableContents"/>
              <w:numPr>
                <w:ilvl w:val="0"/>
                <w:numId w:val="13"/>
              </w:numPr>
              <w:rPr>
                <w:rFonts w:cs="Arial"/>
                <w:lang w:val="en-US"/>
              </w:rPr>
            </w:pPr>
            <w:r>
              <w:rPr>
                <w:rFonts w:cs="Arial"/>
                <w:lang w:val="en-US"/>
              </w:rPr>
              <w:t xml:space="preserve">If information related to others (new booking, new </w:t>
            </w:r>
            <w:proofErr w:type="gramStart"/>
            <w:r>
              <w:rPr>
                <w:rFonts w:cs="Arial"/>
                <w:lang w:val="en-US"/>
              </w:rPr>
              <w:t>sharing, ….)</w:t>
            </w:r>
            <w:proofErr w:type="gramEnd"/>
            <w:r>
              <w:rPr>
                <w:rFonts w:cs="Arial"/>
                <w:lang w:val="en-US"/>
              </w:rPr>
              <w:t xml:space="preserve"> It should be shown in Screen 5.10</w:t>
            </w:r>
          </w:p>
        </w:tc>
      </w:tr>
    </w:tbl>
    <w:p w:rsidR="008644EF" w:rsidRPr="00914B5F" w:rsidRDefault="008644EF" w:rsidP="00982AF6">
      <w:pPr>
        <w:rPr>
          <w:rFonts w:cs="Arial"/>
          <w:iCs/>
          <w:szCs w:val="22"/>
          <w:lang w:val="en-US"/>
        </w:rPr>
      </w:pPr>
    </w:p>
    <w:sectPr w:rsidR="008644EF" w:rsidRPr="00914B5F" w:rsidSect="00147C41">
      <w:headerReference w:type="default" r:id="rId24"/>
      <w:footerReference w:type="default" r:id="rId25"/>
      <w:pgSz w:w="11907" w:h="16840" w:code="9"/>
      <w:pgMar w:top="181" w:right="1077" w:bottom="357" w:left="1412" w:header="720" w:footer="805"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9F5" w:rsidRDefault="00FA79F5">
      <w:r>
        <w:separator/>
      </w:r>
    </w:p>
  </w:endnote>
  <w:endnote w:type="continuationSeparator" w:id="0">
    <w:p w:rsidR="00FA79F5" w:rsidRDefault="00FA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913000"/>
      <w:docPartObj>
        <w:docPartGallery w:val="Page Numbers (Bottom of Page)"/>
        <w:docPartUnique/>
      </w:docPartObj>
    </w:sdtPr>
    <w:sdtEndPr>
      <w:rPr>
        <w:noProof/>
      </w:rPr>
    </w:sdtEndPr>
    <w:sdtContent>
      <w:p w:rsidR="00094989" w:rsidRDefault="00094989">
        <w:pPr>
          <w:pStyle w:val="Footer"/>
          <w:jc w:val="center"/>
        </w:pPr>
        <w:r>
          <w:fldChar w:fldCharType="begin"/>
        </w:r>
        <w:r>
          <w:instrText xml:space="preserve"> PAGE   \* MERGEFORMAT </w:instrText>
        </w:r>
        <w:r>
          <w:fldChar w:fldCharType="separate"/>
        </w:r>
        <w:r w:rsidR="00CB19E5">
          <w:rPr>
            <w:noProof/>
          </w:rPr>
          <w:t>8</w:t>
        </w:r>
        <w:r>
          <w:rPr>
            <w:noProof/>
          </w:rPr>
          <w:fldChar w:fldCharType="end"/>
        </w:r>
      </w:p>
    </w:sdtContent>
  </w:sdt>
  <w:p w:rsidR="00094989" w:rsidRPr="001B4699" w:rsidRDefault="00094989"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9F5" w:rsidRDefault="00FA79F5">
      <w:r>
        <w:separator/>
      </w:r>
    </w:p>
  </w:footnote>
  <w:footnote w:type="continuationSeparator" w:id="0">
    <w:p w:rsidR="00FA79F5" w:rsidRDefault="00FA7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000" w:firstRow="0" w:lastRow="0" w:firstColumn="0" w:lastColumn="0" w:noHBand="0" w:noVBand="0"/>
    </w:tblPr>
    <w:tblGrid>
      <w:gridCol w:w="9634"/>
    </w:tblGrid>
    <w:tr w:rsidR="00094989" w:rsidTr="00A7440B">
      <w:trPr>
        <w:cantSplit/>
        <w:trHeight w:val="385"/>
      </w:trPr>
      <w:tc>
        <w:tcPr>
          <w:tcW w:w="9760" w:type="dxa"/>
        </w:tcPr>
        <w:p w:rsidR="00094989" w:rsidRPr="005464E6" w:rsidRDefault="00094989" w:rsidP="00994584">
          <w:pPr>
            <w:pStyle w:val="Title"/>
            <w:jc w:val="left"/>
            <w:rPr>
              <w:rFonts w:ascii="Arial" w:hAnsi="Arial" w:cs="Arial"/>
              <w:kern w:val="0"/>
              <w:sz w:val="36"/>
              <w:szCs w:val="36"/>
            </w:rPr>
          </w:pPr>
          <w:r>
            <w:rPr>
              <w:rFonts w:ascii="Arial" w:hAnsi="Arial" w:cs="Arial"/>
              <w:noProof/>
              <w:kern w:val="0"/>
              <w:sz w:val="36"/>
              <w:szCs w:val="36"/>
              <w:lang w:val="en-US" w:eastAsia="en-US"/>
            </w:rPr>
            <mc:AlternateContent>
              <mc:Choice Requires="wps">
                <w:drawing>
                  <wp:anchor distT="0" distB="0" distL="114300" distR="114300" simplePos="0" relativeHeight="251657728" behindDoc="0" locked="0" layoutInCell="1" allowOverlap="1" wp14:anchorId="3D762250" wp14:editId="780F39D1">
                    <wp:simplePos x="0" y="0"/>
                    <wp:positionH relativeFrom="column">
                      <wp:posOffset>-228600</wp:posOffset>
                    </wp:positionH>
                    <wp:positionV relativeFrom="paragraph">
                      <wp:posOffset>-5715</wp:posOffset>
                    </wp:positionV>
                    <wp:extent cx="6286500" cy="342900"/>
                    <wp:effectExtent l="1270" t="381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42900"/>
                            </a:xfrm>
                            <a:prstGeom prst="rect">
                              <a:avLst/>
                            </a:prstGeom>
                            <a:solidFill>
                              <a:srgbClr val="0036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4989" w:rsidRPr="00547518" w:rsidRDefault="00094989" w:rsidP="00866CC3">
                                <w:pPr>
                                  <w:jc w:val="center"/>
                                  <w:rPr>
                                    <w:b/>
                                    <w:bCs/>
                                    <w:color w:val="FFFFFF"/>
                                    <w:szCs w:val="22"/>
                                  </w:rPr>
                                </w:pPr>
                                <w:proofErr w:type="spellStart"/>
                                <w:r>
                                  <w:rPr>
                                    <w:b/>
                                    <w:color w:val="FFFFFF" w:themeColor="background1"/>
                                  </w:rPr>
                                  <w:t>BSportTeam</w:t>
                                </w:r>
                                <w:proofErr w:type="spellEnd"/>
                                <w:r w:rsidRPr="00A435C1">
                                  <w:rPr>
                                    <w:b/>
                                    <w:bCs/>
                                    <w:color w:val="FFFFFF" w:themeColor="background1"/>
                                    <w:szCs w:val="22"/>
                                  </w:rPr>
                                  <w:t xml:space="preserve"> </w:t>
                                </w:r>
                                <w:r>
                                  <w:rPr>
                                    <w:b/>
                                    <w:bCs/>
                                    <w:color w:val="FFFFFF"/>
                                    <w:szCs w:val="22"/>
                                  </w:rPr>
                                  <w:t xml:space="preserve">– </w:t>
                                </w:r>
                                <w:r>
                                  <w:rPr>
                                    <w:b/>
                                    <w:color w:val="FFFFFF" w:themeColor="background1"/>
                                  </w:rPr>
                                  <w:t>User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762250" id="_x0000_t202" coordsize="21600,21600" o:spt="202" path="m,l,21600r21600,l21600,xe">
                    <v:stroke joinstyle="miter"/>
                    <v:path gradientshapeok="t" o:connecttype="rect"/>
                  </v:shapetype>
                  <v:shape id="Text Box 5" o:spid="_x0000_s1026" type="#_x0000_t202" style="position:absolute;margin-left:-18pt;margin-top:-.45pt;width:49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" fillcolor="#003640" stroked="f">
                    <v:textbox>
                      <w:txbxContent>
                        <w:p w:rsidR="00F0194C" w:rsidRPr="00547518" w:rsidRDefault="00F0194C" w:rsidP="00866CC3">
                          <w:pPr>
                            <w:jc w:val="center"/>
                            <w:rPr>
                              <w:b/>
                              <w:bCs/>
                              <w:color w:val="FFFFFF"/>
                              <w:szCs w:val="22"/>
                            </w:rPr>
                          </w:pPr>
                          <w:r>
                            <w:rPr>
                              <w:b/>
                              <w:color w:val="FFFFFF" w:themeColor="background1"/>
                            </w:rPr>
                            <w:t>BSportTeam</w:t>
                          </w:r>
                          <w:r w:rsidRPr="00A435C1">
                            <w:rPr>
                              <w:b/>
                              <w:bCs/>
                              <w:color w:val="FFFFFF" w:themeColor="background1"/>
                              <w:szCs w:val="22"/>
                            </w:rPr>
                            <w:t xml:space="preserve"> </w:t>
                          </w:r>
                          <w:r>
                            <w:rPr>
                              <w:b/>
                              <w:bCs/>
                              <w:color w:val="FFFFFF"/>
                              <w:szCs w:val="22"/>
                            </w:rPr>
                            <w:t xml:space="preserve">– </w:t>
                          </w:r>
                          <w:r>
                            <w:rPr>
                              <w:b/>
                              <w:color w:val="FFFFFF" w:themeColor="background1"/>
                            </w:rPr>
                            <w:t>User Management</w:t>
                          </w:r>
                        </w:p>
                      </w:txbxContent>
                    </v:textbox>
                  </v:shape>
                </w:pict>
              </mc:Fallback>
            </mc:AlternateContent>
          </w:r>
        </w:p>
      </w:tc>
    </w:tr>
  </w:tbl>
  <w:p w:rsidR="00094989" w:rsidRDefault="00094989" w:rsidP="00A744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D8CAA8E"/>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07FA381C"/>
    <w:multiLevelType w:val="hybridMultilevel"/>
    <w:tmpl w:val="44DA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E7F88"/>
    <w:multiLevelType w:val="hybridMultilevel"/>
    <w:tmpl w:val="A81CEC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346E81"/>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nsid w:val="0BD108EB"/>
    <w:multiLevelType w:val="hybridMultilevel"/>
    <w:tmpl w:val="92BA7732"/>
    <w:lvl w:ilvl="0" w:tplc="0C50CABC">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458AB"/>
    <w:multiLevelType w:val="hybridMultilevel"/>
    <w:tmpl w:val="4282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2D795E"/>
    <w:multiLevelType w:val="hybridMultilevel"/>
    <w:tmpl w:val="232A88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F6D0CBE"/>
    <w:multiLevelType w:val="hybridMultilevel"/>
    <w:tmpl w:val="ADFC497A"/>
    <w:lvl w:ilvl="0" w:tplc="04090001">
      <w:start w:val="1"/>
      <w:numFmt w:val="bullet"/>
      <w:lvlText w:val=""/>
      <w:lvlJc w:val="left"/>
      <w:pPr>
        <w:ind w:left="315" w:hanging="360"/>
      </w:pPr>
      <w:rPr>
        <w:rFonts w:ascii="Symbol" w:hAnsi="Symbol" w:hint="default"/>
      </w:rPr>
    </w:lvl>
    <w:lvl w:ilvl="1" w:tplc="04090003" w:tentative="1">
      <w:start w:val="1"/>
      <w:numFmt w:val="bullet"/>
      <w:lvlText w:val="o"/>
      <w:lvlJc w:val="left"/>
      <w:pPr>
        <w:ind w:left="1035" w:hanging="360"/>
      </w:pPr>
      <w:rPr>
        <w:rFonts w:ascii="Courier New" w:hAnsi="Courier New" w:cs="Courier New" w:hint="default"/>
      </w:rPr>
    </w:lvl>
    <w:lvl w:ilvl="2" w:tplc="04090005" w:tentative="1">
      <w:start w:val="1"/>
      <w:numFmt w:val="bullet"/>
      <w:lvlText w:val=""/>
      <w:lvlJc w:val="left"/>
      <w:pPr>
        <w:ind w:left="1755" w:hanging="360"/>
      </w:pPr>
      <w:rPr>
        <w:rFonts w:ascii="Wingdings" w:hAnsi="Wingdings" w:hint="default"/>
      </w:rPr>
    </w:lvl>
    <w:lvl w:ilvl="3" w:tplc="04090001" w:tentative="1">
      <w:start w:val="1"/>
      <w:numFmt w:val="bullet"/>
      <w:lvlText w:val=""/>
      <w:lvlJc w:val="left"/>
      <w:pPr>
        <w:ind w:left="2475" w:hanging="360"/>
      </w:pPr>
      <w:rPr>
        <w:rFonts w:ascii="Symbol" w:hAnsi="Symbol" w:hint="default"/>
      </w:rPr>
    </w:lvl>
    <w:lvl w:ilvl="4" w:tplc="04090003" w:tentative="1">
      <w:start w:val="1"/>
      <w:numFmt w:val="bullet"/>
      <w:lvlText w:val="o"/>
      <w:lvlJc w:val="left"/>
      <w:pPr>
        <w:ind w:left="3195" w:hanging="360"/>
      </w:pPr>
      <w:rPr>
        <w:rFonts w:ascii="Courier New" w:hAnsi="Courier New" w:cs="Courier New" w:hint="default"/>
      </w:rPr>
    </w:lvl>
    <w:lvl w:ilvl="5" w:tplc="04090005" w:tentative="1">
      <w:start w:val="1"/>
      <w:numFmt w:val="bullet"/>
      <w:lvlText w:val=""/>
      <w:lvlJc w:val="left"/>
      <w:pPr>
        <w:ind w:left="3915" w:hanging="360"/>
      </w:pPr>
      <w:rPr>
        <w:rFonts w:ascii="Wingdings" w:hAnsi="Wingdings" w:hint="default"/>
      </w:rPr>
    </w:lvl>
    <w:lvl w:ilvl="6" w:tplc="04090001" w:tentative="1">
      <w:start w:val="1"/>
      <w:numFmt w:val="bullet"/>
      <w:lvlText w:val=""/>
      <w:lvlJc w:val="left"/>
      <w:pPr>
        <w:ind w:left="4635" w:hanging="360"/>
      </w:pPr>
      <w:rPr>
        <w:rFonts w:ascii="Symbol" w:hAnsi="Symbol" w:hint="default"/>
      </w:rPr>
    </w:lvl>
    <w:lvl w:ilvl="7" w:tplc="04090003" w:tentative="1">
      <w:start w:val="1"/>
      <w:numFmt w:val="bullet"/>
      <w:lvlText w:val="o"/>
      <w:lvlJc w:val="left"/>
      <w:pPr>
        <w:ind w:left="5355" w:hanging="360"/>
      </w:pPr>
      <w:rPr>
        <w:rFonts w:ascii="Courier New" w:hAnsi="Courier New" w:cs="Courier New" w:hint="default"/>
      </w:rPr>
    </w:lvl>
    <w:lvl w:ilvl="8" w:tplc="04090005" w:tentative="1">
      <w:start w:val="1"/>
      <w:numFmt w:val="bullet"/>
      <w:lvlText w:val=""/>
      <w:lvlJc w:val="left"/>
      <w:pPr>
        <w:ind w:left="6075" w:hanging="360"/>
      </w:pPr>
      <w:rPr>
        <w:rFonts w:ascii="Wingdings" w:hAnsi="Wingdings" w:hint="default"/>
      </w:rPr>
    </w:lvl>
  </w:abstractNum>
  <w:abstractNum w:abstractNumId="8">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cs="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10">
    <w:nsid w:val="1721764D"/>
    <w:multiLevelType w:val="hybridMultilevel"/>
    <w:tmpl w:val="F5902956"/>
    <w:lvl w:ilvl="0" w:tplc="2FA8891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FE3418"/>
    <w:multiLevelType w:val="multilevel"/>
    <w:tmpl w:val="6652B9F0"/>
    <w:lvl w:ilvl="0">
      <w:start w:val="1"/>
      <w:numFmt w:val="decimal"/>
      <w:pStyle w:val="title3"/>
      <w:lvlText w:val="%1."/>
      <w:lvlJc w:val="left"/>
      <w:pPr>
        <w:tabs>
          <w:tab w:val="num" w:pos="720"/>
        </w:tabs>
        <w:ind w:left="720" w:hanging="360"/>
      </w:pPr>
    </w:lvl>
    <w:lvl w:ilvl="1">
      <w:start w:val="1"/>
      <w:numFmt w:val="decimal"/>
      <w:pStyle w:val="title2"/>
      <w:lvlText w:val="%1.%2."/>
      <w:lvlJc w:val="left"/>
      <w:pPr>
        <w:tabs>
          <w:tab w:val="num" w:pos="1080"/>
        </w:tabs>
        <w:ind w:left="792" w:hanging="432"/>
      </w:pPr>
    </w:lvl>
    <w:lvl w:ilvl="2">
      <w:start w:val="1"/>
      <w:numFmt w:val="decimal"/>
      <w:pStyle w:val="BodyText3"/>
      <w:lvlText w:val="%1.%2.%3."/>
      <w:lvlJc w:val="left"/>
      <w:pPr>
        <w:tabs>
          <w:tab w:val="num" w:pos="180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1F0A70BA"/>
    <w:multiLevelType w:val="hybridMultilevel"/>
    <w:tmpl w:val="E96EA4A4"/>
    <w:lvl w:ilvl="0" w:tplc="04090001">
      <w:start w:val="1"/>
      <w:numFmt w:val="bullet"/>
      <w:lvlText w:val=""/>
      <w:lvlJc w:val="left"/>
      <w:pPr>
        <w:ind w:left="315" w:hanging="360"/>
      </w:pPr>
      <w:rPr>
        <w:rFonts w:ascii="Symbol" w:hAnsi="Symbol" w:hint="default"/>
      </w:rPr>
    </w:lvl>
    <w:lvl w:ilvl="1" w:tplc="04090003" w:tentative="1">
      <w:start w:val="1"/>
      <w:numFmt w:val="bullet"/>
      <w:lvlText w:val="o"/>
      <w:lvlJc w:val="left"/>
      <w:pPr>
        <w:ind w:left="1035" w:hanging="360"/>
      </w:pPr>
      <w:rPr>
        <w:rFonts w:ascii="Courier New" w:hAnsi="Courier New" w:cs="Courier New" w:hint="default"/>
      </w:rPr>
    </w:lvl>
    <w:lvl w:ilvl="2" w:tplc="04090005" w:tentative="1">
      <w:start w:val="1"/>
      <w:numFmt w:val="bullet"/>
      <w:lvlText w:val=""/>
      <w:lvlJc w:val="left"/>
      <w:pPr>
        <w:ind w:left="1755" w:hanging="360"/>
      </w:pPr>
      <w:rPr>
        <w:rFonts w:ascii="Wingdings" w:hAnsi="Wingdings" w:hint="default"/>
      </w:rPr>
    </w:lvl>
    <w:lvl w:ilvl="3" w:tplc="04090001" w:tentative="1">
      <w:start w:val="1"/>
      <w:numFmt w:val="bullet"/>
      <w:lvlText w:val=""/>
      <w:lvlJc w:val="left"/>
      <w:pPr>
        <w:ind w:left="2475" w:hanging="360"/>
      </w:pPr>
      <w:rPr>
        <w:rFonts w:ascii="Symbol" w:hAnsi="Symbol" w:hint="default"/>
      </w:rPr>
    </w:lvl>
    <w:lvl w:ilvl="4" w:tplc="04090003" w:tentative="1">
      <w:start w:val="1"/>
      <w:numFmt w:val="bullet"/>
      <w:lvlText w:val="o"/>
      <w:lvlJc w:val="left"/>
      <w:pPr>
        <w:ind w:left="3195" w:hanging="360"/>
      </w:pPr>
      <w:rPr>
        <w:rFonts w:ascii="Courier New" w:hAnsi="Courier New" w:cs="Courier New" w:hint="default"/>
      </w:rPr>
    </w:lvl>
    <w:lvl w:ilvl="5" w:tplc="04090005" w:tentative="1">
      <w:start w:val="1"/>
      <w:numFmt w:val="bullet"/>
      <w:lvlText w:val=""/>
      <w:lvlJc w:val="left"/>
      <w:pPr>
        <w:ind w:left="3915" w:hanging="360"/>
      </w:pPr>
      <w:rPr>
        <w:rFonts w:ascii="Wingdings" w:hAnsi="Wingdings" w:hint="default"/>
      </w:rPr>
    </w:lvl>
    <w:lvl w:ilvl="6" w:tplc="04090001" w:tentative="1">
      <w:start w:val="1"/>
      <w:numFmt w:val="bullet"/>
      <w:lvlText w:val=""/>
      <w:lvlJc w:val="left"/>
      <w:pPr>
        <w:ind w:left="4635" w:hanging="360"/>
      </w:pPr>
      <w:rPr>
        <w:rFonts w:ascii="Symbol" w:hAnsi="Symbol" w:hint="default"/>
      </w:rPr>
    </w:lvl>
    <w:lvl w:ilvl="7" w:tplc="04090003" w:tentative="1">
      <w:start w:val="1"/>
      <w:numFmt w:val="bullet"/>
      <w:lvlText w:val="o"/>
      <w:lvlJc w:val="left"/>
      <w:pPr>
        <w:ind w:left="5355" w:hanging="360"/>
      </w:pPr>
      <w:rPr>
        <w:rFonts w:ascii="Courier New" w:hAnsi="Courier New" w:cs="Courier New" w:hint="default"/>
      </w:rPr>
    </w:lvl>
    <w:lvl w:ilvl="8" w:tplc="04090005" w:tentative="1">
      <w:start w:val="1"/>
      <w:numFmt w:val="bullet"/>
      <w:lvlText w:val=""/>
      <w:lvlJc w:val="left"/>
      <w:pPr>
        <w:ind w:left="6075" w:hanging="360"/>
      </w:pPr>
      <w:rPr>
        <w:rFonts w:ascii="Wingdings" w:hAnsi="Wingdings" w:hint="default"/>
      </w:rPr>
    </w:lvl>
  </w:abstractNum>
  <w:abstractNum w:abstractNumId="13">
    <w:nsid w:val="27C97BEB"/>
    <w:multiLevelType w:val="hybridMultilevel"/>
    <w:tmpl w:val="F468B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9E50176"/>
    <w:multiLevelType w:val="hybridMultilevel"/>
    <w:tmpl w:val="91D4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cs="Symbol" w:hint="default"/>
        <w:color w:val="FF000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6">
    <w:nsid w:val="2CF27FAB"/>
    <w:multiLevelType w:val="hybridMultilevel"/>
    <w:tmpl w:val="B5669B2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03F1B72"/>
    <w:multiLevelType w:val="singleLevel"/>
    <w:tmpl w:val="5E1E3BEE"/>
    <w:lvl w:ilvl="0">
      <w:start w:val="1"/>
      <w:numFmt w:val="decimal"/>
      <w:lvlText w:val="%1."/>
      <w:lvlJc w:val="left"/>
      <w:pPr>
        <w:tabs>
          <w:tab w:val="num" w:pos="360"/>
        </w:tabs>
        <w:ind w:left="360" w:hanging="360"/>
      </w:pPr>
      <w:rPr>
        <w:sz w:val="20"/>
        <w:szCs w:val="20"/>
      </w:rPr>
    </w:lvl>
  </w:abstractNum>
  <w:abstractNum w:abstractNumId="18">
    <w:nsid w:val="31F95D88"/>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434A0B"/>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4A2DF4"/>
    <w:multiLevelType w:val="singleLevel"/>
    <w:tmpl w:val="5E1E3BEE"/>
    <w:lvl w:ilvl="0">
      <w:start w:val="1"/>
      <w:numFmt w:val="decimal"/>
      <w:lvlText w:val="%1."/>
      <w:lvlJc w:val="left"/>
      <w:pPr>
        <w:tabs>
          <w:tab w:val="num" w:pos="360"/>
        </w:tabs>
        <w:ind w:left="360" w:hanging="360"/>
      </w:pPr>
      <w:rPr>
        <w:sz w:val="20"/>
        <w:szCs w:val="20"/>
      </w:rPr>
    </w:lvl>
  </w:abstractNum>
  <w:abstractNum w:abstractNumId="21">
    <w:nsid w:val="365E71B6"/>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C2747"/>
    <w:multiLevelType w:val="hybridMultilevel"/>
    <w:tmpl w:val="F69E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A57707"/>
    <w:multiLevelType w:val="multilevel"/>
    <w:tmpl w:val="A45254BA"/>
    <w:lvl w:ilvl="0">
      <w:start w:val="1"/>
      <w:numFmt w:val="decimal"/>
      <w:pStyle w:val="Heading1"/>
      <w:lvlText w:val="%1"/>
      <w:lvlJc w:val="left"/>
      <w:pPr>
        <w:tabs>
          <w:tab w:val="num" w:pos="720"/>
        </w:tabs>
        <w:ind w:left="720" w:hanging="720"/>
      </w:pPr>
      <w:rPr>
        <w:rFonts w:hint="default"/>
        <w:color w:val="002E36"/>
      </w:rPr>
    </w:lvl>
    <w:lvl w:ilvl="1">
      <w:start w:val="1"/>
      <w:numFmt w:val="decimal"/>
      <w:pStyle w:val="Heading2"/>
      <w:lvlText w:val="%1.%2"/>
      <w:lvlJc w:val="left"/>
      <w:pPr>
        <w:tabs>
          <w:tab w:val="num" w:pos="720"/>
        </w:tabs>
        <w:ind w:left="720" w:hanging="720"/>
      </w:pPr>
      <w:rPr>
        <w:rFonts w:hint="default"/>
        <w:color w:val="002E36"/>
      </w:rPr>
    </w:lvl>
    <w:lvl w:ilvl="2">
      <w:start w:val="1"/>
      <w:numFmt w:val="decimal"/>
      <w:pStyle w:val="Heading3"/>
      <w:lvlText w:val="%1.%2.%3."/>
      <w:lvlJc w:val="left"/>
      <w:pPr>
        <w:tabs>
          <w:tab w:val="num" w:pos="3690"/>
        </w:tabs>
        <w:ind w:left="3690" w:hanging="720"/>
      </w:pPr>
      <w:rPr>
        <w:rFonts w:hint="default"/>
        <w:color w:val="002E36"/>
      </w:rPr>
    </w:lvl>
    <w:lvl w:ilvl="3">
      <w:start w:val="1"/>
      <w:numFmt w:val="decimal"/>
      <w:pStyle w:val="Heading4"/>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D203D4A"/>
    <w:multiLevelType w:val="singleLevel"/>
    <w:tmpl w:val="659A1CEC"/>
    <w:lvl w:ilvl="0">
      <w:start w:val="1"/>
      <w:numFmt w:val="bullet"/>
      <w:pStyle w:val="BodyText2"/>
      <w:lvlText w:val=""/>
      <w:lvlJc w:val="left"/>
      <w:pPr>
        <w:tabs>
          <w:tab w:val="num" w:pos="360"/>
        </w:tabs>
        <w:ind w:left="360" w:hanging="360"/>
      </w:pPr>
      <w:rPr>
        <w:rFonts w:ascii="Symbol" w:hAnsi="Symbol" w:cs="Symbol" w:hint="default"/>
        <w:sz w:val="16"/>
        <w:szCs w:val="16"/>
      </w:rPr>
    </w:lvl>
  </w:abstractNum>
  <w:abstractNum w:abstractNumId="25">
    <w:nsid w:val="41621689"/>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724201"/>
    <w:multiLevelType w:val="hybridMultilevel"/>
    <w:tmpl w:val="D276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490CE7"/>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1458F"/>
    <w:multiLevelType w:val="hybridMultilevel"/>
    <w:tmpl w:val="8C0ACAC6"/>
    <w:lvl w:ilvl="0" w:tplc="2FA8891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B37ADE"/>
    <w:multiLevelType w:val="hybridMultilevel"/>
    <w:tmpl w:val="ECD42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CC2214"/>
    <w:multiLevelType w:val="hybridMultilevel"/>
    <w:tmpl w:val="A7C2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14089A"/>
    <w:multiLevelType w:val="singleLevel"/>
    <w:tmpl w:val="5E1E3BEE"/>
    <w:lvl w:ilvl="0">
      <w:start w:val="1"/>
      <w:numFmt w:val="decimal"/>
      <w:lvlText w:val="%1."/>
      <w:lvlJc w:val="left"/>
      <w:pPr>
        <w:tabs>
          <w:tab w:val="num" w:pos="360"/>
        </w:tabs>
        <w:ind w:left="360" w:hanging="360"/>
      </w:pPr>
      <w:rPr>
        <w:sz w:val="20"/>
        <w:szCs w:val="20"/>
      </w:rPr>
    </w:lvl>
  </w:abstractNum>
  <w:abstractNum w:abstractNumId="32">
    <w:nsid w:val="58895884"/>
    <w:multiLevelType w:val="hybridMultilevel"/>
    <w:tmpl w:val="2DC2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AA7013B"/>
    <w:multiLevelType w:val="hybridMultilevel"/>
    <w:tmpl w:val="90941E7C"/>
    <w:lvl w:ilvl="0" w:tplc="04090009">
      <w:start w:val="1"/>
      <w:numFmt w:val="bullet"/>
      <w:lvlText w:val=""/>
      <w:lvlJc w:val="left"/>
      <w:pPr>
        <w:ind w:left="-45" w:hanging="360"/>
      </w:pPr>
      <w:rPr>
        <w:rFonts w:ascii="Wingdings" w:hAnsi="Wingdings" w:hint="default"/>
      </w:rPr>
    </w:lvl>
    <w:lvl w:ilvl="1" w:tplc="04090003" w:tentative="1">
      <w:start w:val="1"/>
      <w:numFmt w:val="bullet"/>
      <w:lvlText w:val="o"/>
      <w:lvlJc w:val="left"/>
      <w:pPr>
        <w:ind w:left="675" w:hanging="360"/>
      </w:pPr>
      <w:rPr>
        <w:rFonts w:ascii="Courier New" w:hAnsi="Courier New" w:cs="Courier New" w:hint="default"/>
      </w:rPr>
    </w:lvl>
    <w:lvl w:ilvl="2" w:tplc="04090005" w:tentative="1">
      <w:start w:val="1"/>
      <w:numFmt w:val="bullet"/>
      <w:lvlText w:val=""/>
      <w:lvlJc w:val="left"/>
      <w:pPr>
        <w:ind w:left="1395" w:hanging="360"/>
      </w:pPr>
      <w:rPr>
        <w:rFonts w:ascii="Wingdings" w:hAnsi="Wingdings" w:hint="default"/>
      </w:rPr>
    </w:lvl>
    <w:lvl w:ilvl="3" w:tplc="04090001" w:tentative="1">
      <w:start w:val="1"/>
      <w:numFmt w:val="bullet"/>
      <w:lvlText w:val=""/>
      <w:lvlJc w:val="left"/>
      <w:pPr>
        <w:ind w:left="2115" w:hanging="360"/>
      </w:pPr>
      <w:rPr>
        <w:rFonts w:ascii="Symbol" w:hAnsi="Symbol" w:hint="default"/>
      </w:rPr>
    </w:lvl>
    <w:lvl w:ilvl="4" w:tplc="04090003" w:tentative="1">
      <w:start w:val="1"/>
      <w:numFmt w:val="bullet"/>
      <w:lvlText w:val="o"/>
      <w:lvlJc w:val="left"/>
      <w:pPr>
        <w:ind w:left="2835" w:hanging="360"/>
      </w:pPr>
      <w:rPr>
        <w:rFonts w:ascii="Courier New" w:hAnsi="Courier New" w:cs="Courier New" w:hint="default"/>
      </w:rPr>
    </w:lvl>
    <w:lvl w:ilvl="5" w:tplc="04090005" w:tentative="1">
      <w:start w:val="1"/>
      <w:numFmt w:val="bullet"/>
      <w:lvlText w:val=""/>
      <w:lvlJc w:val="left"/>
      <w:pPr>
        <w:ind w:left="3555" w:hanging="360"/>
      </w:pPr>
      <w:rPr>
        <w:rFonts w:ascii="Wingdings" w:hAnsi="Wingdings" w:hint="default"/>
      </w:rPr>
    </w:lvl>
    <w:lvl w:ilvl="6" w:tplc="04090001" w:tentative="1">
      <w:start w:val="1"/>
      <w:numFmt w:val="bullet"/>
      <w:lvlText w:val=""/>
      <w:lvlJc w:val="left"/>
      <w:pPr>
        <w:ind w:left="4275" w:hanging="360"/>
      </w:pPr>
      <w:rPr>
        <w:rFonts w:ascii="Symbol" w:hAnsi="Symbol" w:hint="default"/>
      </w:rPr>
    </w:lvl>
    <w:lvl w:ilvl="7" w:tplc="04090003" w:tentative="1">
      <w:start w:val="1"/>
      <w:numFmt w:val="bullet"/>
      <w:lvlText w:val="o"/>
      <w:lvlJc w:val="left"/>
      <w:pPr>
        <w:ind w:left="4995" w:hanging="360"/>
      </w:pPr>
      <w:rPr>
        <w:rFonts w:ascii="Courier New" w:hAnsi="Courier New" w:cs="Courier New" w:hint="default"/>
      </w:rPr>
    </w:lvl>
    <w:lvl w:ilvl="8" w:tplc="04090005" w:tentative="1">
      <w:start w:val="1"/>
      <w:numFmt w:val="bullet"/>
      <w:lvlText w:val=""/>
      <w:lvlJc w:val="left"/>
      <w:pPr>
        <w:ind w:left="5715" w:hanging="360"/>
      </w:pPr>
      <w:rPr>
        <w:rFonts w:ascii="Wingdings" w:hAnsi="Wingdings" w:hint="default"/>
      </w:rPr>
    </w:lvl>
  </w:abstractNum>
  <w:abstractNum w:abstractNumId="34">
    <w:nsid w:val="5BC43003"/>
    <w:multiLevelType w:val="singleLevel"/>
    <w:tmpl w:val="5E1E3BEE"/>
    <w:lvl w:ilvl="0">
      <w:start w:val="1"/>
      <w:numFmt w:val="decimal"/>
      <w:lvlText w:val="%1."/>
      <w:lvlJc w:val="left"/>
      <w:pPr>
        <w:tabs>
          <w:tab w:val="num" w:pos="360"/>
        </w:tabs>
        <w:ind w:left="360" w:hanging="360"/>
      </w:pPr>
      <w:rPr>
        <w:sz w:val="20"/>
        <w:szCs w:val="20"/>
      </w:rPr>
    </w:lvl>
  </w:abstractNum>
  <w:abstractNum w:abstractNumId="35">
    <w:nsid w:val="5C740B39"/>
    <w:multiLevelType w:val="hybridMultilevel"/>
    <w:tmpl w:val="7F4E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8629B1"/>
    <w:multiLevelType w:val="hybridMultilevel"/>
    <w:tmpl w:val="75E4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BC50D8"/>
    <w:multiLevelType w:val="singleLevel"/>
    <w:tmpl w:val="5E1E3BEE"/>
    <w:lvl w:ilvl="0">
      <w:start w:val="1"/>
      <w:numFmt w:val="decimal"/>
      <w:lvlText w:val="%1."/>
      <w:lvlJc w:val="left"/>
      <w:pPr>
        <w:tabs>
          <w:tab w:val="num" w:pos="360"/>
        </w:tabs>
        <w:ind w:left="360" w:hanging="360"/>
      </w:pPr>
      <w:rPr>
        <w:sz w:val="20"/>
        <w:szCs w:val="20"/>
      </w:rPr>
    </w:lvl>
  </w:abstractNum>
  <w:abstractNum w:abstractNumId="38">
    <w:nsid w:val="5E524211"/>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204C42"/>
    <w:multiLevelType w:val="hybridMultilevel"/>
    <w:tmpl w:val="6A66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5846F5"/>
    <w:multiLevelType w:val="hybridMultilevel"/>
    <w:tmpl w:val="D3F4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D15B15"/>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cs="Wingdings" w:hint="default"/>
        <w:b/>
        <w:bCs/>
        <w:i w:val="0"/>
        <w:iCs w:val="0"/>
        <w:color w:val="FF0000"/>
      </w:rPr>
    </w:lvl>
  </w:abstractNum>
  <w:abstractNum w:abstractNumId="43">
    <w:nsid w:val="6E2C6152"/>
    <w:multiLevelType w:val="hybridMultilevel"/>
    <w:tmpl w:val="9274135C"/>
    <w:lvl w:ilvl="0" w:tplc="B6DED7D6">
      <w:start w:val="1"/>
      <w:numFmt w:val="decimal"/>
      <w:pStyle w:val="ListNumbered1"/>
      <w:lvlText w:val="%1."/>
      <w:lvlJc w:val="left"/>
      <w:pPr>
        <w:tabs>
          <w:tab w:val="num" w:pos="397"/>
        </w:tabs>
        <w:ind w:left="964" w:hanging="397"/>
      </w:pPr>
      <w:rPr>
        <w:rFonts w:hint="default"/>
        <w:b w:val="0"/>
        <w:bCs w:val="0"/>
        <w:i w:val="0"/>
        <w:iCs w:val="0"/>
        <w:sz w:val="20"/>
        <w:szCs w:val="2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44">
    <w:nsid w:val="726C57D6"/>
    <w:multiLevelType w:val="hybridMultilevel"/>
    <w:tmpl w:val="7E9ED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87B4C"/>
    <w:multiLevelType w:val="multilevel"/>
    <w:tmpl w:val="71CE8550"/>
    <w:lvl w:ilvl="0">
      <w:start w:val="1"/>
      <w:numFmt w:val="decimal"/>
      <w:pStyle w:val="Title1"/>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6">
    <w:nsid w:val="762B1982"/>
    <w:multiLevelType w:val="hybridMultilevel"/>
    <w:tmpl w:val="A590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404B4D"/>
    <w:multiLevelType w:val="hybridMultilevel"/>
    <w:tmpl w:val="0DCA7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7B8D2EB5"/>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482717"/>
    <w:multiLevelType w:val="hybridMultilevel"/>
    <w:tmpl w:val="1B3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4"/>
  </w:num>
  <w:num w:numId="3">
    <w:abstractNumId w:val="45"/>
  </w:num>
  <w:num w:numId="4">
    <w:abstractNumId w:val="11"/>
  </w:num>
  <w:num w:numId="5">
    <w:abstractNumId w:val="15"/>
  </w:num>
  <w:num w:numId="6">
    <w:abstractNumId w:val="43"/>
  </w:num>
  <w:num w:numId="7">
    <w:abstractNumId w:val="9"/>
  </w:num>
  <w:num w:numId="8">
    <w:abstractNumId w:val="42"/>
  </w:num>
  <w:num w:numId="9">
    <w:abstractNumId w:val="20"/>
  </w:num>
  <w:num w:numId="10">
    <w:abstractNumId w:val="3"/>
  </w:num>
  <w:num w:numId="11">
    <w:abstractNumId w:val="8"/>
  </w:num>
  <w:num w:numId="12">
    <w:abstractNumId w:val="23"/>
  </w:num>
  <w:num w:numId="13">
    <w:abstractNumId w:val="10"/>
  </w:num>
  <w:num w:numId="14">
    <w:abstractNumId w:val="28"/>
  </w:num>
  <w:num w:numId="15">
    <w:abstractNumId w:val="40"/>
  </w:num>
  <w:num w:numId="16">
    <w:abstractNumId w:val="31"/>
  </w:num>
  <w:num w:numId="17">
    <w:abstractNumId w:val="39"/>
  </w:num>
  <w:num w:numId="18">
    <w:abstractNumId w:val="37"/>
  </w:num>
  <w:num w:numId="19">
    <w:abstractNumId w:val="34"/>
  </w:num>
  <w:num w:numId="20">
    <w:abstractNumId w:val="4"/>
  </w:num>
  <w:num w:numId="21">
    <w:abstractNumId w:val="17"/>
  </w:num>
  <w:num w:numId="22">
    <w:abstractNumId w:val="33"/>
  </w:num>
  <w:num w:numId="23">
    <w:abstractNumId w:val="44"/>
  </w:num>
  <w:num w:numId="24">
    <w:abstractNumId w:val="25"/>
  </w:num>
  <w:num w:numId="25">
    <w:abstractNumId w:val="18"/>
  </w:num>
  <w:num w:numId="26">
    <w:abstractNumId w:val="38"/>
  </w:num>
  <w:num w:numId="27">
    <w:abstractNumId w:val="41"/>
  </w:num>
  <w:num w:numId="28">
    <w:abstractNumId w:val="21"/>
  </w:num>
  <w:num w:numId="29">
    <w:abstractNumId w:val="48"/>
  </w:num>
  <w:num w:numId="30">
    <w:abstractNumId w:val="1"/>
  </w:num>
  <w:num w:numId="31">
    <w:abstractNumId w:val="26"/>
  </w:num>
  <w:num w:numId="32">
    <w:abstractNumId w:val="36"/>
  </w:num>
  <w:num w:numId="33">
    <w:abstractNumId w:val="19"/>
  </w:num>
  <w:num w:numId="34">
    <w:abstractNumId w:val="27"/>
  </w:num>
  <w:num w:numId="35">
    <w:abstractNumId w:val="7"/>
  </w:num>
  <w:num w:numId="36">
    <w:abstractNumId w:val="12"/>
  </w:num>
  <w:num w:numId="37">
    <w:abstractNumId w:val="32"/>
  </w:num>
  <w:num w:numId="38">
    <w:abstractNumId w:val="49"/>
  </w:num>
  <w:num w:numId="39">
    <w:abstractNumId w:val="46"/>
  </w:num>
  <w:num w:numId="40">
    <w:abstractNumId w:val="30"/>
  </w:num>
  <w:num w:numId="41">
    <w:abstractNumId w:val="29"/>
  </w:num>
  <w:num w:numId="42">
    <w:abstractNumId w:val="22"/>
  </w:num>
  <w:num w:numId="43">
    <w:abstractNumId w:val="14"/>
  </w:num>
  <w:num w:numId="44">
    <w:abstractNumId w:val="35"/>
  </w:num>
  <w:num w:numId="45">
    <w:abstractNumId w:val="16"/>
  </w:num>
  <w:num w:numId="46">
    <w:abstractNumId w:val="47"/>
  </w:num>
  <w:num w:numId="47">
    <w:abstractNumId w:val="2"/>
  </w:num>
  <w:num w:numId="48">
    <w:abstractNumId w:val="6"/>
  </w:num>
  <w:num w:numId="49">
    <w:abstractNumId w:val="13"/>
  </w:num>
  <w:num w:numId="50">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A435C1"/>
    <w:rsid w:val="0000033F"/>
    <w:rsid w:val="000003F5"/>
    <w:rsid w:val="00000606"/>
    <w:rsid w:val="000008B6"/>
    <w:rsid w:val="00000F27"/>
    <w:rsid w:val="000011A6"/>
    <w:rsid w:val="000012AD"/>
    <w:rsid w:val="0000140E"/>
    <w:rsid w:val="0000175E"/>
    <w:rsid w:val="000021B7"/>
    <w:rsid w:val="00002429"/>
    <w:rsid w:val="00002A6A"/>
    <w:rsid w:val="00002CDB"/>
    <w:rsid w:val="000032B3"/>
    <w:rsid w:val="000034E7"/>
    <w:rsid w:val="00003A7A"/>
    <w:rsid w:val="00003B18"/>
    <w:rsid w:val="0000411E"/>
    <w:rsid w:val="0000431E"/>
    <w:rsid w:val="000047E5"/>
    <w:rsid w:val="00004972"/>
    <w:rsid w:val="00004B26"/>
    <w:rsid w:val="00004FD8"/>
    <w:rsid w:val="00005176"/>
    <w:rsid w:val="0000583B"/>
    <w:rsid w:val="00005CA8"/>
    <w:rsid w:val="00005F2B"/>
    <w:rsid w:val="00005F61"/>
    <w:rsid w:val="00006162"/>
    <w:rsid w:val="000067AE"/>
    <w:rsid w:val="00006C95"/>
    <w:rsid w:val="000078F7"/>
    <w:rsid w:val="00007EB6"/>
    <w:rsid w:val="000110DD"/>
    <w:rsid w:val="0001227D"/>
    <w:rsid w:val="00012599"/>
    <w:rsid w:val="000127B0"/>
    <w:rsid w:val="00012F9E"/>
    <w:rsid w:val="0001320F"/>
    <w:rsid w:val="000133BD"/>
    <w:rsid w:val="000134F5"/>
    <w:rsid w:val="000136A7"/>
    <w:rsid w:val="000137D8"/>
    <w:rsid w:val="00013A6E"/>
    <w:rsid w:val="00014966"/>
    <w:rsid w:val="00014ECE"/>
    <w:rsid w:val="0001557F"/>
    <w:rsid w:val="0001565E"/>
    <w:rsid w:val="00016235"/>
    <w:rsid w:val="00016D02"/>
    <w:rsid w:val="00016EC3"/>
    <w:rsid w:val="00016F86"/>
    <w:rsid w:val="0001761F"/>
    <w:rsid w:val="00017732"/>
    <w:rsid w:val="0001798F"/>
    <w:rsid w:val="00017A2A"/>
    <w:rsid w:val="00020142"/>
    <w:rsid w:val="00020DF7"/>
    <w:rsid w:val="000216CF"/>
    <w:rsid w:val="00021AB0"/>
    <w:rsid w:val="00021B1F"/>
    <w:rsid w:val="0002248A"/>
    <w:rsid w:val="000225C1"/>
    <w:rsid w:val="00022B5F"/>
    <w:rsid w:val="00023AA6"/>
    <w:rsid w:val="00023E23"/>
    <w:rsid w:val="00024CC3"/>
    <w:rsid w:val="0002510B"/>
    <w:rsid w:val="000252D2"/>
    <w:rsid w:val="00026DFF"/>
    <w:rsid w:val="00026FAD"/>
    <w:rsid w:val="00027198"/>
    <w:rsid w:val="00027763"/>
    <w:rsid w:val="00027DE2"/>
    <w:rsid w:val="00027E4A"/>
    <w:rsid w:val="00030070"/>
    <w:rsid w:val="000306B1"/>
    <w:rsid w:val="000309E7"/>
    <w:rsid w:val="00030D05"/>
    <w:rsid w:val="00030FD4"/>
    <w:rsid w:val="00031D0F"/>
    <w:rsid w:val="00032012"/>
    <w:rsid w:val="00032A44"/>
    <w:rsid w:val="00032A5A"/>
    <w:rsid w:val="00032C14"/>
    <w:rsid w:val="00032C51"/>
    <w:rsid w:val="00032D24"/>
    <w:rsid w:val="00033C4C"/>
    <w:rsid w:val="000340D5"/>
    <w:rsid w:val="00034EEF"/>
    <w:rsid w:val="0003542C"/>
    <w:rsid w:val="000359DC"/>
    <w:rsid w:val="000361FE"/>
    <w:rsid w:val="00036C25"/>
    <w:rsid w:val="000370F3"/>
    <w:rsid w:val="0003725D"/>
    <w:rsid w:val="000377FE"/>
    <w:rsid w:val="00037966"/>
    <w:rsid w:val="00040180"/>
    <w:rsid w:val="000405CF"/>
    <w:rsid w:val="000414DE"/>
    <w:rsid w:val="000414FA"/>
    <w:rsid w:val="00041926"/>
    <w:rsid w:val="000427E1"/>
    <w:rsid w:val="000428BF"/>
    <w:rsid w:val="000429B3"/>
    <w:rsid w:val="00042C5E"/>
    <w:rsid w:val="00043813"/>
    <w:rsid w:val="000443A7"/>
    <w:rsid w:val="00045DBA"/>
    <w:rsid w:val="00046D4C"/>
    <w:rsid w:val="00046ECE"/>
    <w:rsid w:val="00047D20"/>
    <w:rsid w:val="00047F7A"/>
    <w:rsid w:val="00050260"/>
    <w:rsid w:val="00050BC4"/>
    <w:rsid w:val="0005168E"/>
    <w:rsid w:val="00051AD8"/>
    <w:rsid w:val="00051B4E"/>
    <w:rsid w:val="000526F6"/>
    <w:rsid w:val="00052790"/>
    <w:rsid w:val="00052A58"/>
    <w:rsid w:val="000531E6"/>
    <w:rsid w:val="00053398"/>
    <w:rsid w:val="000534E2"/>
    <w:rsid w:val="00053909"/>
    <w:rsid w:val="000539D9"/>
    <w:rsid w:val="00055373"/>
    <w:rsid w:val="00055E12"/>
    <w:rsid w:val="000560AD"/>
    <w:rsid w:val="00056237"/>
    <w:rsid w:val="000564D0"/>
    <w:rsid w:val="0005682D"/>
    <w:rsid w:val="00056D2A"/>
    <w:rsid w:val="00056D6B"/>
    <w:rsid w:val="00057503"/>
    <w:rsid w:val="00057670"/>
    <w:rsid w:val="00057B23"/>
    <w:rsid w:val="00057C04"/>
    <w:rsid w:val="00057C3C"/>
    <w:rsid w:val="00060333"/>
    <w:rsid w:val="000606D2"/>
    <w:rsid w:val="00060D92"/>
    <w:rsid w:val="00061588"/>
    <w:rsid w:val="00061B2E"/>
    <w:rsid w:val="000629AC"/>
    <w:rsid w:val="000635B2"/>
    <w:rsid w:val="000638F5"/>
    <w:rsid w:val="00063AF5"/>
    <w:rsid w:val="00063E8B"/>
    <w:rsid w:val="000650B0"/>
    <w:rsid w:val="00065399"/>
    <w:rsid w:val="00066313"/>
    <w:rsid w:val="00066441"/>
    <w:rsid w:val="00066A4F"/>
    <w:rsid w:val="00067024"/>
    <w:rsid w:val="00067280"/>
    <w:rsid w:val="00067303"/>
    <w:rsid w:val="00067949"/>
    <w:rsid w:val="00067D69"/>
    <w:rsid w:val="00067DBA"/>
    <w:rsid w:val="0007090D"/>
    <w:rsid w:val="00070AD4"/>
    <w:rsid w:val="00070CB0"/>
    <w:rsid w:val="00070CD5"/>
    <w:rsid w:val="0007102C"/>
    <w:rsid w:val="000714CB"/>
    <w:rsid w:val="000716BF"/>
    <w:rsid w:val="00071866"/>
    <w:rsid w:val="0007225C"/>
    <w:rsid w:val="00072E2A"/>
    <w:rsid w:val="00072E47"/>
    <w:rsid w:val="00073093"/>
    <w:rsid w:val="000732CD"/>
    <w:rsid w:val="00073B4B"/>
    <w:rsid w:val="00073C24"/>
    <w:rsid w:val="00073CAF"/>
    <w:rsid w:val="0007428A"/>
    <w:rsid w:val="000742AF"/>
    <w:rsid w:val="000744E1"/>
    <w:rsid w:val="000746ED"/>
    <w:rsid w:val="00074F97"/>
    <w:rsid w:val="00075886"/>
    <w:rsid w:val="000766D2"/>
    <w:rsid w:val="00077140"/>
    <w:rsid w:val="0007757C"/>
    <w:rsid w:val="0007788C"/>
    <w:rsid w:val="00077EAF"/>
    <w:rsid w:val="00080447"/>
    <w:rsid w:val="00080BC1"/>
    <w:rsid w:val="000817A9"/>
    <w:rsid w:val="00081E84"/>
    <w:rsid w:val="00082577"/>
    <w:rsid w:val="00082C04"/>
    <w:rsid w:val="000834CA"/>
    <w:rsid w:val="00083DB7"/>
    <w:rsid w:val="0008426A"/>
    <w:rsid w:val="0008447C"/>
    <w:rsid w:val="00084697"/>
    <w:rsid w:val="0008491B"/>
    <w:rsid w:val="00084DE0"/>
    <w:rsid w:val="00084E21"/>
    <w:rsid w:val="000854E0"/>
    <w:rsid w:val="00085DE1"/>
    <w:rsid w:val="0008609E"/>
    <w:rsid w:val="000860F9"/>
    <w:rsid w:val="00086626"/>
    <w:rsid w:val="000908F6"/>
    <w:rsid w:val="00091D3D"/>
    <w:rsid w:val="00092E6D"/>
    <w:rsid w:val="0009330C"/>
    <w:rsid w:val="0009343A"/>
    <w:rsid w:val="00093556"/>
    <w:rsid w:val="0009364F"/>
    <w:rsid w:val="00093B83"/>
    <w:rsid w:val="00093CD4"/>
    <w:rsid w:val="00094989"/>
    <w:rsid w:val="00094EBC"/>
    <w:rsid w:val="00095B32"/>
    <w:rsid w:val="00095E10"/>
    <w:rsid w:val="0009621C"/>
    <w:rsid w:val="000962F1"/>
    <w:rsid w:val="0009650E"/>
    <w:rsid w:val="00096523"/>
    <w:rsid w:val="000968DA"/>
    <w:rsid w:val="00097C8B"/>
    <w:rsid w:val="000A08DE"/>
    <w:rsid w:val="000A09A0"/>
    <w:rsid w:val="000A0DF7"/>
    <w:rsid w:val="000A1DA8"/>
    <w:rsid w:val="000A26A8"/>
    <w:rsid w:val="000A2AE4"/>
    <w:rsid w:val="000A34B4"/>
    <w:rsid w:val="000A3644"/>
    <w:rsid w:val="000A45D2"/>
    <w:rsid w:val="000A4E9E"/>
    <w:rsid w:val="000A5280"/>
    <w:rsid w:val="000A5468"/>
    <w:rsid w:val="000A592D"/>
    <w:rsid w:val="000A59BF"/>
    <w:rsid w:val="000A5A99"/>
    <w:rsid w:val="000A622A"/>
    <w:rsid w:val="000A622E"/>
    <w:rsid w:val="000A682D"/>
    <w:rsid w:val="000A6E9F"/>
    <w:rsid w:val="000A729A"/>
    <w:rsid w:val="000A7D92"/>
    <w:rsid w:val="000A7F30"/>
    <w:rsid w:val="000B02CE"/>
    <w:rsid w:val="000B06E3"/>
    <w:rsid w:val="000B0D27"/>
    <w:rsid w:val="000B1148"/>
    <w:rsid w:val="000B1D41"/>
    <w:rsid w:val="000B1E17"/>
    <w:rsid w:val="000B247C"/>
    <w:rsid w:val="000B2A5F"/>
    <w:rsid w:val="000B2A60"/>
    <w:rsid w:val="000B2CAF"/>
    <w:rsid w:val="000B3125"/>
    <w:rsid w:val="000B381A"/>
    <w:rsid w:val="000B3C90"/>
    <w:rsid w:val="000B3CBA"/>
    <w:rsid w:val="000B406B"/>
    <w:rsid w:val="000B4182"/>
    <w:rsid w:val="000B44D7"/>
    <w:rsid w:val="000B4CEE"/>
    <w:rsid w:val="000B76F9"/>
    <w:rsid w:val="000B7C3B"/>
    <w:rsid w:val="000C0094"/>
    <w:rsid w:val="000C0E94"/>
    <w:rsid w:val="000C1101"/>
    <w:rsid w:val="000C1106"/>
    <w:rsid w:val="000C1BF8"/>
    <w:rsid w:val="000C1E39"/>
    <w:rsid w:val="000C25E3"/>
    <w:rsid w:val="000C2792"/>
    <w:rsid w:val="000C2D5B"/>
    <w:rsid w:val="000C3574"/>
    <w:rsid w:val="000C3D26"/>
    <w:rsid w:val="000C3DAC"/>
    <w:rsid w:val="000C4586"/>
    <w:rsid w:val="000C4625"/>
    <w:rsid w:val="000C5224"/>
    <w:rsid w:val="000C56C4"/>
    <w:rsid w:val="000C59D7"/>
    <w:rsid w:val="000C62CF"/>
    <w:rsid w:val="000C64DE"/>
    <w:rsid w:val="000C683B"/>
    <w:rsid w:val="000C69F9"/>
    <w:rsid w:val="000C6C61"/>
    <w:rsid w:val="000C7A0F"/>
    <w:rsid w:val="000C7CDE"/>
    <w:rsid w:val="000D0F91"/>
    <w:rsid w:val="000D127A"/>
    <w:rsid w:val="000D1430"/>
    <w:rsid w:val="000D1ED2"/>
    <w:rsid w:val="000D1F05"/>
    <w:rsid w:val="000D20B7"/>
    <w:rsid w:val="000D2D61"/>
    <w:rsid w:val="000D3185"/>
    <w:rsid w:val="000D4152"/>
    <w:rsid w:val="000D4410"/>
    <w:rsid w:val="000D458B"/>
    <w:rsid w:val="000D5081"/>
    <w:rsid w:val="000D51F3"/>
    <w:rsid w:val="000D629A"/>
    <w:rsid w:val="000D686E"/>
    <w:rsid w:val="000D6C3A"/>
    <w:rsid w:val="000D6E43"/>
    <w:rsid w:val="000D7A6C"/>
    <w:rsid w:val="000E036F"/>
    <w:rsid w:val="000E068F"/>
    <w:rsid w:val="000E0CC3"/>
    <w:rsid w:val="000E0F70"/>
    <w:rsid w:val="000E1236"/>
    <w:rsid w:val="000E1566"/>
    <w:rsid w:val="000E159E"/>
    <w:rsid w:val="000E1F0D"/>
    <w:rsid w:val="000E231E"/>
    <w:rsid w:val="000E279B"/>
    <w:rsid w:val="000E2D4E"/>
    <w:rsid w:val="000E387C"/>
    <w:rsid w:val="000E3E7A"/>
    <w:rsid w:val="000E40C6"/>
    <w:rsid w:val="000E4A94"/>
    <w:rsid w:val="000E4B08"/>
    <w:rsid w:val="000E4D86"/>
    <w:rsid w:val="000E5033"/>
    <w:rsid w:val="000E566F"/>
    <w:rsid w:val="000E5903"/>
    <w:rsid w:val="000E61A4"/>
    <w:rsid w:val="000E680A"/>
    <w:rsid w:val="000E714A"/>
    <w:rsid w:val="000E77BB"/>
    <w:rsid w:val="000E7805"/>
    <w:rsid w:val="000E7AD8"/>
    <w:rsid w:val="000F048F"/>
    <w:rsid w:val="000F06CA"/>
    <w:rsid w:val="000F0BAE"/>
    <w:rsid w:val="000F0EB8"/>
    <w:rsid w:val="000F0FF1"/>
    <w:rsid w:val="000F10A1"/>
    <w:rsid w:val="000F1145"/>
    <w:rsid w:val="000F1147"/>
    <w:rsid w:val="000F1AC4"/>
    <w:rsid w:val="000F1E70"/>
    <w:rsid w:val="000F206E"/>
    <w:rsid w:val="000F28E3"/>
    <w:rsid w:val="000F2D1C"/>
    <w:rsid w:val="000F3987"/>
    <w:rsid w:val="000F4A9D"/>
    <w:rsid w:val="000F4E8B"/>
    <w:rsid w:val="000F4F37"/>
    <w:rsid w:val="000F5B0A"/>
    <w:rsid w:val="000F7A29"/>
    <w:rsid w:val="0010009B"/>
    <w:rsid w:val="0010019B"/>
    <w:rsid w:val="001010FE"/>
    <w:rsid w:val="0010137E"/>
    <w:rsid w:val="00101791"/>
    <w:rsid w:val="00101A66"/>
    <w:rsid w:val="00101B49"/>
    <w:rsid w:val="00101CD6"/>
    <w:rsid w:val="00101D31"/>
    <w:rsid w:val="00102049"/>
    <w:rsid w:val="00102244"/>
    <w:rsid w:val="00102295"/>
    <w:rsid w:val="00102ADC"/>
    <w:rsid w:val="00102D30"/>
    <w:rsid w:val="0010305E"/>
    <w:rsid w:val="0010396F"/>
    <w:rsid w:val="00103D53"/>
    <w:rsid w:val="00103EF8"/>
    <w:rsid w:val="0010429A"/>
    <w:rsid w:val="001044C3"/>
    <w:rsid w:val="00104B28"/>
    <w:rsid w:val="001050B3"/>
    <w:rsid w:val="0010517B"/>
    <w:rsid w:val="00105653"/>
    <w:rsid w:val="00105708"/>
    <w:rsid w:val="001065BF"/>
    <w:rsid w:val="00106B26"/>
    <w:rsid w:val="00107322"/>
    <w:rsid w:val="001073FE"/>
    <w:rsid w:val="00107407"/>
    <w:rsid w:val="00107437"/>
    <w:rsid w:val="00107697"/>
    <w:rsid w:val="00107728"/>
    <w:rsid w:val="00107C7F"/>
    <w:rsid w:val="001100B4"/>
    <w:rsid w:val="001101C8"/>
    <w:rsid w:val="0011104C"/>
    <w:rsid w:val="001115B7"/>
    <w:rsid w:val="00111698"/>
    <w:rsid w:val="0011237B"/>
    <w:rsid w:val="00112C84"/>
    <w:rsid w:val="001140F8"/>
    <w:rsid w:val="00114199"/>
    <w:rsid w:val="00115130"/>
    <w:rsid w:val="00115553"/>
    <w:rsid w:val="001156B2"/>
    <w:rsid w:val="0011599C"/>
    <w:rsid w:val="00116105"/>
    <w:rsid w:val="00116136"/>
    <w:rsid w:val="001166C0"/>
    <w:rsid w:val="00117BDD"/>
    <w:rsid w:val="001200C4"/>
    <w:rsid w:val="0012024C"/>
    <w:rsid w:val="0012031B"/>
    <w:rsid w:val="0012063A"/>
    <w:rsid w:val="0012082C"/>
    <w:rsid w:val="00120B66"/>
    <w:rsid w:val="00120C6E"/>
    <w:rsid w:val="00121840"/>
    <w:rsid w:val="00121E9F"/>
    <w:rsid w:val="0012261F"/>
    <w:rsid w:val="00122F42"/>
    <w:rsid w:val="00123F87"/>
    <w:rsid w:val="001250DA"/>
    <w:rsid w:val="0012512F"/>
    <w:rsid w:val="00125373"/>
    <w:rsid w:val="00126165"/>
    <w:rsid w:val="0012631C"/>
    <w:rsid w:val="00126620"/>
    <w:rsid w:val="001270B9"/>
    <w:rsid w:val="001272BE"/>
    <w:rsid w:val="00127AAD"/>
    <w:rsid w:val="00127E9C"/>
    <w:rsid w:val="001307FE"/>
    <w:rsid w:val="001309AF"/>
    <w:rsid w:val="00130D76"/>
    <w:rsid w:val="0013113B"/>
    <w:rsid w:val="0013125A"/>
    <w:rsid w:val="001316D4"/>
    <w:rsid w:val="00131A07"/>
    <w:rsid w:val="00131BE5"/>
    <w:rsid w:val="00132985"/>
    <w:rsid w:val="001349C5"/>
    <w:rsid w:val="00134A1F"/>
    <w:rsid w:val="0013537A"/>
    <w:rsid w:val="001355C3"/>
    <w:rsid w:val="0013578E"/>
    <w:rsid w:val="001363D0"/>
    <w:rsid w:val="0013656B"/>
    <w:rsid w:val="00137180"/>
    <w:rsid w:val="00137632"/>
    <w:rsid w:val="00137B69"/>
    <w:rsid w:val="00137D1B"/>
    <w:rsid w:val="00137DAA"/>
    <w:rsid w:val="00140126"/>
    <w:rsid w:val="00140678"/>
    <w:rsid w:val="00141088"/>
    <w:rsid w:val="00141281"/>
    <w:rsid w:val="0014238B"/>
    <w:rsid w:val="00142A64"/>
    <w:rsid w:val="00142C8A"/>
    <w:rsid w:val="0014491B"/>
    <w:rsid w:val="00144AE0"/>
    <w:rsid w:val="0014524E"/>
    <w:rsid w:val="00145957"/>
    <w:rsid w:val="0014691C"/>
    <w:rsid w:val="001472DA"/>
    <w:rsid w:val="00147C41"/>
    <w:rsid w:val="001508F1"/>
    <w:rsid w:val="00150AAE"/>
    <w:rsid w:val="001518AD"/>
    <w:rsid w:val="00151BC9"/>
    <w:rsid w:val="001520F0"/>
    <w:rsid w:val="0015222C"/>
    <w:rsid w:val="00152F1A"/>
    <w:rsid w:val="00152F2B"/>
    <w:rsid w:val="00153D52"/>
    <w:rsid w:val="00153DA2"/>
    <w:rsid w:val="00155077"/>
    <w:rsid w:val="0015522B"/>
    <w:rsid w:val="00155877"/>
    <w:rsid w:val="001559FA"/>
    <w:rsid w:val="00156209"/>
    <w:rsid w:val="001567FE"/>
    <w:rsid w:val="00156918"/>
    <w:rsid w:val="00157A0F"/>
    <w:rsid w:val="00157F1B"/>
    <w:rsid w:val="00160A62"/>
    <w:rsid w:val="00160E3C"/>
    <w:rsid w:val="00161431"/>
    <w:rsid w:val="001617BF"/>
    <w:rsid w:val="00161C93"/>
    <w:rsid w:val="0016213A"/>
    <w:rsid w:val="00162DB3"/>
    <w:rsid w:val="00163DAF"/>
    <w:rsid w:val="00164349"/>
    <w:rsid w:val="0016462F"/>
    <w:rsid w:val="00164C1B"/>
    <w:rsid w:val="00164C55"/>
    <w:rsid w:val="00164D05"/>
    <w:rsid w:val="0016504E"/>
    <w:rsid w:val="00165237"/>
    <w:rsid w:val="00165410"/>
    <w:rsid w:val="00165F49"/>
    <w:rsid w:val="00166E9C"/>
    <w:rsid w:val="00167500"/>
    <w:rsid w:val="00167DE5"/>
    <w:rsid w:val="0017012E"/>
    <w:rsid w:val="0017022D"/>
    <w:rsid w:val="0017074D"/>
    <w:rsid w:val="0017133B"/>
    <w:rsid w:val="001714CF"/>
    <w:rsid w:val="001718C8"/>
    <w:rsid w:val="00171F33"/>
    <w:rsid w:val="00171F84"/>
    <w:rsid w:val="00172822"/>
    <w:rsid w:val="00172AC9"/>
    <w:rsid w:val="0017383C"/>
    <w:rsid w:val="00173B08"/>
    <w:rsid w:val="00174926"/>
    <w:rsid w:val="00174ECD"/>
    <w:rsid w:val="00174F19"/>
    <w:rsid w:val="00174FD8"/>
    <w:rsid w:val="00176596"/>
    <w:rsid w:val="00176E06"/>
    <w:rsid w:val="00177232"/>
    <w:rsid w:val="00177847"/>
    <w:rsid w:val="00177DD7"/>
    <w:rsid w:val="00177F8B"/>
    <w:rsid w:val="00180866"/>
    <w:rsid w:val="00180B39"/>
    <w:rsid w:val="001815F8"/>
    <w:rsid w:val="00181779"/>
    <w:rsid w:val="00181EE0"/>
    <w:rsid w:val="00182FE6"/>
    <w:rsid w:val="00183241"/>
    <w:rsid w:val="001837E8"/>
    <w:rsid w:val="00183DE6"/>
    <w:rsid w:val="001846D6"/>
    <w:rsid w:val="00184A17"/>
    <w:rsid w:val="00184BD4"/>
    <w:rsid w:val="001850EE"/>
    <w:rsid w:val="001870F6"/>
    <w:rsid w:val="00187299"/>
    <w:rsid w:val="00187498"/>
    <w:rsid w:val="0018758E"/>
    <w:rsid w:val="00187886"/>
    <w:rsid w:val="00187F75"/>
    <w:rsid w:val="00190F93"/>
    <w:rsid w:val="00191168"/>
    <w:rsid w:val="00191816"/>
    <w:rsid w:val="00191A4E"/>
    <w:rsid w:val="00192848"/>
    <w:rsid w:val="00193101"/>
    <w:rsid w:val="0019322E"/>
    <w:rsid w:val="00193448"/>
    <w:rsid w:val="00193D7D"/>
    <w:rsid w:val="00193FA3"/>
    <w:rsid w:val="0019416F"/>
    <w:rsid w:val="00194CBE"/>
    <w:rsid w:val="001951F2"/>
    <w:rsid w:val="001955E1"/>
    <w:rsid w:val="001956F8"/>
    <w:rsid w:val="0019573C"/>
    <w:rsid w:val="001957E1"/>
    <w:rsid w:val="00195BCC"/>
    <w:rsid w:val="00195E3A"/>
    <w:rsid w:val="00196480"/>
    <w:rsid w:val="0019667E"/>
    <w:rsid w:val="00196917"/>
    <w:rsid w:val="0019693C"/>
    <w:rsid w:val="00196984"/>
    <w:rsid w:val="00196EC5"/>
    <w:rsid w:val="00196F6E"/>
    <w:rsid w:val="001972E6"/>
    <w:rsid w:val="00197769"/>
    <w:rsid w:val="00197CF6"/>
    <w:rsid w:val="00197F63"/>
    <w:rsid w:val="001A053E"/>
    <w:rsid w:val="001A06A1"/>
    <w:rsid w:val="001A09FD"/>
    <w:rsid w:val="001A0A91"/>
    <w:rsid w:val="001A0ABA"/>
    <w:rsid w:val="001A14D7"/>
    <w:rsid w:val="001A1761"/>
    <w:rsid w:val="001A25B3"/>
    <w:rsid w:val="001A2763"/>
    <w:rsid w:val="001A30C6"/>
    <w:rsid w:val="001A3714"/>
    <w:rsid w:val="001A37B0"/>
    <w:rsid w:val="001A40D3"/>
    <w:rsid w:val="001A4142"/>
    <w:rsid w:val="001A42E4"/>
    <w:rsid w:val="001A43CE"/>
    <w:rsid w:val="001A536D"/>
    <w:rsid w:val="001A6044"/>
    <w:rsid w:val="001A6A59"/>
    <w:rsid w:val="001A6B25"/>
    <w:rsid w:val="001A7BBE"/>
    <w:rsid w:val="001B0715"/>
    <w:rsid w:val="001B07FF"/>
    <w:rsid w:val="001B084A"/>
    <w:rsid w:val="001B0D59"/>
    <w:rsid w:val="001B1DB1"/>
    <w:rsid w:val="001B1F58"/>
    <w:rsid w:val="001B1FF0"/>
    <w:rsid w:val="001B231F"/>
    <w:rsid w:val="001B2349"/>
    <w:rsid w:val="001B24C2"/>
    <w:rsid w:val="001B299D"/>
    <w:rsid w:val="001B2AEC"/>
    <w:rsid w:val="001B306F"/>
    <w:rsid w:val="001B375D"/>
    <w:rsid w:val="001B3EC0"/>
    <w:rsid w:val="001B4699"/>
    <w:rsid w:val="001B5721"/>
    <w:rsid w:val="001B65D4"/>
    <w:rsid w:val="001B6619"/>
    <w:rsid w:val="001B6677"/>
    <w:rsid w:val="001B6C20"/>
    <w:rsid w:val="001C0AE1"/>
    <w:rsid w:val="001C0BE6"/>
    <w:rsid w:val="001C0CD8"/>
    <w:rsid w:val="001C11D8"/>
    <w:rsid w:val="001C1479"/>
    <w:rsid w:val="001C16D9"/>
    <w:rsid w:val="001C2294"/>
    <w:rsid w:val="001C289F"/>
    <w:rsid w:val="001C298A"/>
    <w:rsid w:val="001C2CB4"/>
    <w:rsid w:val="001C2ECD"/>
    <w:rsid w:val="001C3537"/>
    <w:rsid w:val="001C4358"/>
    <w:rsid w:val="001C4BBD"/>
    <w:rsid w:val="001C4D56"/>
    <w:rsid w:val="001C55DD"/>
    <w:rsid w:val="001C5660"/>
    <w:rsid w:val="001C57C3"/>
    <w:rsid w:val="001C599F"/>
    <w:rsid w:val="001C632A"/>
    <w:rsid w:val="001C6413"/>
    <w:rsid w:val="001C668E"/>
    <w:rsid w:val="001C6E87"/>
    <w:rsid w:val="001C6FA3"/>
    <w:rsid w:val="001C7190"/>
    <w:rsid w:val="001C758E"/>
    <w:rsid w:val="001C75EF"/>
    <w:rsid w:val="001C786F"/>
    <w:rsid w:val="001D0166"/>
    <w:rsid w:val="001D0290"/>
    <w:rsid w:val="001D0460"/>
    <w:rsid w:val="001D0DFF"/>
    <w:rsid w:val="001D0FE9"/>
    <w:rsid w:val="001D2D00"/>
    <w:rsid w:val="001D329A"/>
    <w:rsid w:val="001D333F"/>
    <w:rsid w:val="001D4357"/>
    <w:rsid w:val="001D4548"/>
    <w:rsid w:val="001D478B"/>
    <w:rsid w:val="001D534D"/>
    <w:rsid w:val="001D5381"/>
    <w:rsid w:val="001D5711"/>
    <w:rsid w:val="001D59CA"/>
    <w:rsid w:val="001D5D9E"/>
    <w:rsid w:val="001D5DE5"/>
    <w:rsid w:val="001D634E"/>
    <w:rsid w:val="001D6917"/>
    <w:rsid w:val="001D6BA2"/>
    <w:rsid w:val="001D6BC4"/>
    <w:rsid w:val="001D6D58"/>
    <w:rsid w:val="001D7743"/>
    <w:rsid w:val="001E0CE4"/>
    <w:rsid w:val="001E1781"/>
    <w:rsid w:val="001E1788"/>
    <w:rsid w:val="001E1B39"/>
    <w:rsid w:val="001E20A1"/>
    <w:rsid w:val="001E21DC"/>
    <w:rsid w:val="001E240C"/>
    <w:rsid w:val="001E253E"/>
    <w:rsid w:val="001E27B5"/>
    <w:rsid w:val="001E2ABA"/>
    <w:rsid w:val="001E4021"/>
    <w:rsid w:val="001E4837"/>
    <w:rsid w:val="001E4A5D"/>
    <w:rsid w:val="001E4D9A"/>
    <w:rsid w:val="001E5017"/>
    <w:rsid w:val="001E5409"/>
    <w:rsid w:val="001E5709"/>
    <w:rsid w:val="001E5E98"/>
    <w:rsid w:val="001E6398"/>
    <w:rsid w:val="001E6DFE"/>
    <w:rsid w:val="001E70C6"/>
    <w:rsid w:val="001E7459"/>
    <w:rsid w:val="001E7AED"/>
    <w:rsid w:val="001E7D69"/>
    <w:rsid w:val="001F07D0"/>
    <w:rsid w:val="001F1125"/>
    <w:rsid w:val="001F2244"/>
    <w:rsid w:val="001F27F1"/>
    <w:rsid w:val="001F28C9"/>
    <w:rsid w:val="001F34DB"/>
    <w:rsid w:val="001F363A"/>
    <w:rsid w:val="001F377F"/>
    <w:rsid w:val="001F37A0"/>
    <w:rsid w:val="001F37DC"/>
    <w:rsid w:val="001F388F"/>
    <w:rsid w:val="001F38E7"/>
    <w:rsid w:val="001F4A2E"/>
    <w:rsid w:val="001F4AA5"/>
    <w:rsid w:val="001F4F73"/>
    <w:rsid w:val="001F5C91"/>
    <w:rsid w:val="001F6DA3"/>
    <w:rsid w:val="001F6E20"/>
    <w:rsid w:val="001F7A13"/>
    <w:rsid w:val="001F7E90"/>
    <w:rsid w:val="00200BF8"/>
    <w:rsid w:val="00200F55"/>
    <w:rsid w:val="002017AB"/>
    <w:rsid w:val="00201AB6"/>
    <w:rsid w:val="00201E54"/>
    <w:rsid w:val="00202332"/>
    <w:rsid w:val="002027AD"/>
    <w:rsid w:val="00202839"/>
    <w:rsid w:val="00203482"/>
    <w:rsid w:val="00203F3B"/>
    <w:rsid w:val="0020439F"/>
    <w:rsid w:val="00204732"/>
    <w:rsid w:val="00204825"/>
    <w:rsid w:val="00204E96"/>
    <w:rsid w:val="0020506E"/>
    <w:rsid w:val="00205A73"/>
    <w:rsid w:val="002061FD"/>
    <w:rsid w:val="00206328"/>
    <w:rsid w:val="00206728"/>
    <w:rsid w:val="0020675C"/>
    <w:rsid w:val="0020679D"/>
    <w:rsid w:val="00206E5C"/>
    <w:rsid w:val="00207902"/>
    <w:rsid w:val="00207967"/>
    <w:rsid w:val="00207FF4"/>
    <w:rsid w:val="0021051A"/>
    <w:rsid w:val="00210F4F"/>
    <w:rsid w:val="0021102B"/>
    <w:rsid w:val="00211A8E"/>
    <w:rsid w:val="00211C62"/>
    <w:rsid w:val="00211E34"/>
    <w:rsid w:val="00211EE7"/>
    <w:rsid w:val="002128BF"/>
    <w:rsid w:val="00212918"/>
    <w:rsid w:val="00212B06"/>
    <w:rsid w:val="00212B2F"/>
    <w:rsid w:val="00212D05"/>
    <w:rsid w:val="00212FD6"/>
    <w:rsid w:val="002138CB"/>
    <w:rsid w:val="00213B49"/>
    <w:rsid w:val="00215282"/>
    <w:rsid w:val="00215455"/>
    <w:rsid w:val="002159BF"/>
    <w:rsid w:val="00216697"/>
    <w:rsid w:val="0021679F"/>
    <w:rsid w:val="00216CA8"/>
    <w:rsid w:val="002174B9"/>
    <w:rsid w:val="00220213"/>
    <w:rsid w:val="00220CFB"/>
    <w:rsid w:val="00221365"/>
    <w:rsid w:val="00221442"/>
    <w:rsid w:val="002214E9"/>
    <w:rsid w:val="0022176B"/>
    <w:rsid w:val="0022183F"/>
    <w:rsid w:val="0022212A"/>
    <w:rsid w:val="0022238D"/>
    <w:rsid w:val="00222BFA"/>
    <w:rsid w:val="00222C02"/>
    <w:rsid w:val="002230B3"/>
    <w:rsid w:val="0022323C"/>
    <w:rsid w:val="002234D1"/>
    <w:rsid w:val="00224471"/>
    <w:rsid w:val="00224625"/>
    <w:rsid w:val="0022595E"/>
    <w:rsid w:val="00225E3E"/>
    <w:rsid w:val="00226714"/>
    <w:rsid w:val="00226B0F"/>
    <w:rsid w:val="00226DAB"/>
    <w:rsid w:val="00226E48"/>
    <w:rsid w:val="002274C9"/>
    <w:rsid w:val="00227E99"/>
    <w:rsid w:val="0023034A"/>
    <w:rsid w:val="00230C14"/>
    <w:rsid w:val="00231573"/>
    <w:rsid w:val="0023175A"/>
    <w:rsid w:val="002319AF"/>
    <w:rsid w:val="00231C40"/>
    <w:rsid w:val="00231F47"/>
    <w:rsid w:val="00232984"/>
    <w:rsid w:val="002329C4"/>
    <w:rsid w:val="00232B85"/>
    <w:rsid w:val="002335C0"/>
    <w:rsid w:val="0023491C"/>
    <w:rsid w:val="00234FAB"/>
    <w:rsid w:val="002359E9"/>
    <w:rsid w:val="002361D1"/>
    <w:rsid w:val="002365CE"/>
    <w:rsid w:val="00240436"/>
    <w:rsid w:val="002404EF"/>
    <w:rsid w:val="002404FB"/>
    <w:rsid w:val="00240891"/>
    <w:rsid w:val="00240A1F"/>
    <w:rsid w:val="00241127"/>
    <w:rsid w:val="002411DF"/>
    <w:rsid w:val="00242357"/>
    <w:rsid w:val="00242686"/>
    <w:rsid w:val="002429CB"/>
    <w:rsid w:val="002429D8"/>
    <w:rsid w:val="002436BC"/>
    <w:rsid w:val="00243C8F"/>
    <w:rsid w:val="00244003"/>
    <w:rsid w:val="002440C0"/>
    <w:rsid w:val="00244ADC"/>
    <w:rsid w:val="00244B29"/>
    <w:rsid w:val="00245046"/>
    <w:rsid w:val="0024594A"/>
    <w:rsid w:val="00245D6E"/>
    <w:rsid w:val="0024681B"/>
    <w:rsid w:val="00246EA3"/>
    <w:rsid w:val="00247476"/>
    <w:rsid w:val="002477FF"/>
    <w:rsid w:val="00247886"/>
    <w:rsid w:val="00247940"/>
    <w:rsid w:val="0025028F"/>
    <w:rsid w:val="0025075C"/>
    <w:rsid w:val="00250773"/>
    <w:rsid w:val="0025101C"/>
    <w:rsid w:val="0025176E"/>
    <w:rsid w:val="00252DF2"/>
    <w:rsid w:val="0025305B"/>
    <w:rsid w:val="002535E2"/>
    <w:rsid w:val="00253A25"/>
    <w:rsid w:val="00253C35"/>
    <w:rsid w:val="002543CB"/>
    <w:rsid w:val="00254E91"/>
    <w:rsid w:val="00255396"/>
    <w:rsid w:val="00255F22"/>
    <w:rsid w:val="00256BD3"/>
    <w:rsid w:val="00256DED"/>
    <w:rsid w:val="00256E3E"/>
    <w:rsid w:val="00257BE2"/>
    <w:rsid w:val="00257E49"/>
    <w:rsid w:val="002602C5"/>
    <w:rsid w:val="00260532"/>
    <w:rsid w:val="00260724"/>
    <w:rsid w:val="00260B72"/>
    <w:rsid w:val="0026151C"/>
    <w:rsid w:val="00261957"/>
    <w:rsid w:val="00261BE8"/>
    <w:rsid w:val="00262CA9"/>
    <w:rsid w:val="0026338B"/>
    <w:rsid w:val="002633B5"/>
    <w:rsid w:val="002635E8"/>
    <w:rsid w:val="00264480"/>
    <w:rsid w:val="002646B5"/>
    <w:rsid w:val="0026490F"/>
    <w:rsid w:val="00264EF4"/>
    <w:rsid w:val="002650A9"/>
    <w:rsid w:val="0026529B"/>
    <w:rsid w:val="002660D5"/>
    <w:rsid w:val="0026633F"/>
    <w:rsid w:val="00266359"/>
    <w:rsid w:val="002666A9"/>
    <w:rsid w:val="0026683C"/>
    <w:rsid w:val="00266C3E"/>
    <w:rsid w:val="002670BA"/>
    <w:rsid w:val="00267209"/>
    <w:rsid w:val="00267628"/>
    <w:rsid w:val="00271F35"/>
    <w:rsid w:val="00273788"/>
    <w:rsid w:val="002739E1"/>
    <w:rsid w:val="00274C68"/>
    <w:rsid w:val="00275033"/>
    <w:rsid w:val="0027507F"/>
    <w:rsid w:val="00276944"/>
    <w:rsid w:val="00276D1E"/>
    <w:rsid w:val="00277620"/>
    <w:rsid w:val="00281AA8"/>
    <w:rsid w:val="00281C0A"/>
    <w:rsid w:val="00283273"/>
    <w:rsid w:val="00283E01"/>
    <w:rsid w:val="002842CC"/>
    <w:rsid w:val="0028451E"/>
    <w:rsid w:val="0028466A"/>
    <w:rsid w:val="00284DB7"/>
    <w:rsid w:val="00285133"/>
    <w:rsid w:val="0028566D"/>
    <w:rsid w:val="00285770"/>
    <w:rsid w:val="00285AC0"/>
    <w:rsid w:val="00285FA8"/>
    <w:rsid w:val="00285FFA"/>
    <w:rsid w:val="00286CAE"/>
    <w:rsid w:val="002871FF"/>
    <w:rsid w:val="00287575"/>
    <w:rsid w:val="00287944"/>
    <w:rsid w:val="00287F18"/>
    <w:rsid w:val="0029001D"/>
    <w:rsid w:val="002901A4"/>
    <w:rsid w:val="0029021B"/>
    <w:rsid w:val="002913DE"/>
    <w:rsid w:val="00291558"/>
    <w:rsid w:val="00292DEA"/>
    <w:rsid w:val="00294651"/>
    <w:rsid w:val="0029490D"/>
    <w:rsid w:val="00294BF4"/>
    <w:rsid w:val="00294D43"/>
    <w:rsid w:val="002950B7"/>
    <w:rsid w:val="00295666"/>
    <w:rsid w:val="002956A6"/>
    <w:rsid w:val="0029585C"/>
    <w:rsid w:val="00295EFD"/>
    <w:rsid w:val="00296AE1"/>
    <w:rsid w:val="00296CB3"/>
    <w:rsid w:val="00297E8F"/>
    <w:rsid w:val="002A0179"/>
    <w:rsid w:val="002A0427"/>
    <w:rsid w:val="002A0889"/>
    <w:rsid w:val="002A0EBC"/>
    <w:rsid w:val="002A0F87"/>
    <w:rsid w:val="002A155D"/>
    <w:rsid w:val="002A1A2C"/>
    <w:rsid w:val="002A1B34"/>
    <w:rsid w:val="002A1CD0"/>
    <w:rsid w:val="002A3042"/>
    <w:rsid w:val="002A320B"/>
    <w:rsid w:val="002A330F"/>
    <w:rsid w:val="002A353C"/>
    <w:rsid w:val="002A36EF"/>
    <w:rsid w:val="002A3D08"/>
    <w:rsid w:val="002A3E62"/>
    <w:rsid w:val="002A4221"/>
    <w:rsid w:val="002A65BE"/>
    <w:rsid w:val="002A6A85"/>
    <w:rsid w:val="002A6C38"/>
    <w:rsid w:val="002A780D"/>
    <w:rsid w:val="002A7B56"/>
    <w:rsid w:val="002A7DFB"/>
    <w:rsid w:val="002A7FE1"/>
    <w:rsid w:val="002B097C"/>
    <w:rsid w:val="002B0990"/>
    <w:rsid w:val="002B19EE"/>
    <w:rsid w:val="002B1DB2"/>
    <w:rsid w:val="002B1F9B"/>
    <w:rsid w:val="002B21DF"/>
    <w:rsid w:val="002B3063"/>
    <w:rsid w:val="002B31F0"/>
    <w:rsid w:val="002B3408"/>
    <w:rsid w:val="002B386B"/>
    <w:rsid w:val="002B3E07"/>
    <w:rsid w:val="002B445D"/>
    <w:rsid w:val="002B4551"/>
    <w:rsid w:val="002B4A91"/>
    <w:rsid w:val="002B5550"/>
    <w:rsid w:val="002B616B"/>
    <w:rsid w:val="002B618D"/>
    <w:rsid w:val="002B6BDC"/>
    <w:rsid w:val="002B6E08"/>
    <w:rsid w:val="002B7E9C"/>
    <w:rsid w:val="002C0FC0"/>
    <w:rsid w:val="002C1921"/>
    <w:rsid w:val="002C1B07"/>
    <w:rsid w:val="002C23A5"/>
    <w:rsid w:val="002C2700"/>
    <w:rsid w:val="002C289D"/>
    <w:rsid w:val="002C2A39"/>
    <w:rsid w:val="002C3472"/>
    <w:rsid w:val="002C3D6C"/>
    <w:rsid w:val="002C3F95"/>
    <w:rsid w:val="002C4BBF"/>
    <w:rsid w:val="002C4CA4"/>
    <w:rsid w:val="002C50D1"/>
    <w:rsid w:val="002C52CB"/>
    <w:rsid w:val="002C580E"/>
    <w:rsid w:val="002C622D"/>
    <w:rsid w:val="002C6FB7"/>
    <w:rsid w:val="002C7866"/>
    <w:rsid w:val="002C78FD"/>
    <w:rsid w:val="002C794E"/>
    <w:rsid w:val="002C7B6D"/>
    <w:rsid w:val="002C7C14"/>
    <w:rsid w:val="002C7E16"/>
    <w:rsid w:val="002D0001"/>
    <w:rsid w:val="002D0238"/>
    <w:rsid w:val="002D0440"/>
    <w:rsid w:val="002D06F6"/>
    <w:rsid w:val="002D0779"/>
    <w:rsid w:val="002D0897"/>
    <w:rsid w:val="002D0AF3"/>
    <w:rsid w:val="002D0BBA"/>
    <w:rsid w:val="002D173F"/>
    <w:rsid w:val="002D17E6"/>
    <w:rsid w:val="002D1DC1"/>
    <w:rsid w:val="002D1E35"/>
    <w:rsid w:val="002D1E7F"/>
    <w:rsid w:val="002D212C"/>
    <w:rsid w:val="002D28FD"/>
    <w:rsid w:val="002D2B35"/>
    <w:rsid w:val="002D2D5F"/>
    <w:rsid w:val="002D34F7"/>
    <w:rsid w:val="002D3622"/>
    <w:rsid w:val="002D37AC"/>
    <w:rsid w:val="002D5B11"/>
    <w:rsid w:val="002D5EE2"/>
    <w:rsid w:val="002D6162"/>
    <w:rsid w:val="002D6A33"/>
    <w:rsid w:val="002D6C35"/>
    <w:rsid w:val="002D762C"/>
    <w:rsid w:val="002E07DC"/>
    <w:rsid w:val="002E09F9"/>
    <w:rsid w:val="002E0D1F"/>
    <w:rsid w:val="002E160B"/>
    <w:rsid w:val="002E19E3"/>
    <w:rsid w:val="002E1B55"/>
    <w:rsid w:val="002E2A1B"/>
    <w:rsid w:val="002E312A"/>
    <w:rsid w:val="002E3180"/>
    <w:rsid w:val="002E3772"/>
    <w:rsid w:val="002E384B"/>
    <w:rsid w:val="002E3B4F"/>
    <w:rsid w:val="002E3D1C"/>
    <w:rsid w:val="002E3D72"/>
    <w:rsid w:val="002E4CB7"/>
    <w:rsid w:val="002E4FFB"/>
    <w:rsid w:val="002E55CD"/>
    <w:rsid w:val="002E5906"/>
    <w:rsid w:val="002E5AD6"/>
    <w:rsid w:val="002E78CC"/>
    <w:rsid w:val="002E79CE"/>
    <w:rsid w:val="002E7E3F"/>
    <w:rsid w:val="002F05AC"/>
    <w:rsid w:val="002F07E8"/>
    <w:rsid w:val="002F1B78"/>
    <w:rsid w:val="002F2AE6"/>
    <w:rsid w:val="002F2B2C"/>
    <w:rsid w:val="002F2B3D"/>
    <w:rsid w:val="002F418E"/>
    <w:rsid w:val="002F4451"/>
    <w:rsid w:val="002F5C42"/>
    <w:rsid w:val="002F5F1B"/>
    <w:rsid w:val="002F6129"/>
    <w:rsid w:val="002F74FD"/>
    <w:rsid w:val="002F7C73"/>
    <w:rsid w:val="003001D4"/>
    <w:rsid w:val="00300247"/>
    <w:rsid w:val="0030054B"/>
    <w:rsid w:val="00300A0C"/>
    <w:rsid w:val="003018F6"/>
    <w:rsid w:val="00301D4F"/>
    <w:rsid w:val="0030214C"/>
    <w:rsid w:val="00303A03"/>
    <w:rsid w:val="00303FAB"/>
    <w:rsid w:val="00304372"/>
    <w:rsid w:val="00304CAF"/>
    <w:rsid w:val="00305502"/>
    <w:rsid w:val="00305B70"/>
    <w:rsid w:val="00305CF4"/>
    <w:rsid w:val="00306322"/>
    <w:rsid w:val="00306348"/>
    <w:rsid w:val="00306C72"/>
    <w:rsid w:val="00307088"/>
    <w:rsid w:val="00307314"/>
    <w:rsid w:val="0030738B"/>
    <w:rsid w:val="00307FD6"/>
    <w:rsid w:val="003100D5"/>
    <w:rsid w:val="00310F02"/>
    <w:rsid w:val="003113D0"/>
    <w:rsid w:val="00311D3F"/>
    <w:rsid w:val="00311F68"/>
    <w:rsid w:val="003124EA"/>
    <w:rsid w:val="003125D6"/>
    <w:rsid w:val="00312635"/>
    <w:rsid w:val="003128F4"/>
    <w:rsid w:val="00312D04"/>
    <w:rsid w:val="00313298"/>
    <w:rsid w:val="00313A6C"/>
    <w:rsid w:val="00313C15"/>
    <w:rsid w:val="003142EB"/>
    <w:rsid w:val="00314B71"/>
    <w:rsid w:val="00316C9A"/>
    <w:rsid w:val="003175E6"/>
    <w:rsid w:val="00317E04"/>
    <w:rsid w:val="00317E87"/>
    <w:rsid w:val="00321206"/>
    <w:rsid w:val="00321423"/>
    <w:rsid w:val="00321661"/>
    <w:rsid w:val="0032166B"/>
    <w:rsid w:val="00321EB3"/>
    <w:rsid w:val="003226D3"/>
    <w:rsid w:val="00323268"/>
    <w:rsid w:val="00323284"/>
    <w:rsid w:val="003238BF"/>
    <w:rsid w:val="00323BE0"/>
    <w:rsid w:val="00323C4A"/>
    <w:rsid w:val="00323CB6"/>
    <w:rsid w:val="003248D7"/>
    <w:rsid w:val="003249A2"/>
    <w:rsid w:val="00325282"/>
    <w:rsid w:val="00325439"/>
    <w:rsid w:val="00326017"/>
    <w:rsid w:val="00326E6F"/>
    <w:rsid w:val="003279EB"/>
    <w:rsid w:val="00327D42"/>
    <w:rsid w:val="00330ACE"/>
    <w:rsid w:val="00330BCD"/>
    <w:rsid w:val="00332413"/>
    <w:rsid w:val="003330B8"/>
    <w:rsid w:val="00333182"/>
    <w:rsid w:val="003336DF"/>
    <w:rsid w:val="00333B8D"/>
    <w:rsid w:val="00334746"/>
    <w:rsid w:val="00334832"/>
    <w:rsid w:val="0033494C"/>
    <w:rsid w:val="003349D6"/>
    <w:rsid w:val="00334B2E"/>
    <w:rsid w:val="00335D1C"/>
    <w:rsid w:val="00336090"/>
    <w:rsid w:val="003362B8"/>
    <w:rsid w:val="00336A91"/>
    <w:rsid w:val="00337CD1"/>
    <w:rsid w:val="00341F32"/>
    <w:rsid w:val="003420C4"/>
    <w:rsid w:val="003427FD"/>
    <w:rsid w:val="003431E8"/>
    <w:rsid w:val="00343AB6"/>
    <w:rsid w:val="00343B77"/>
    <w:rsid w:val="00344323"/>
    <w:rsid w:val="003445B5"/>
    <w:rsid w:val="003446AF"/>
    <w:rsid w:val="003449A9"/>
    <w:rsid w:val="00344B87"/>
    <w:rsid w:val="00345118"/>
    <w:rsid w:val="003457A2"/>
    <w:rsid w:val="003458AB"/>
    <w:rsid w:val="003458CD"/>
    <w:rsid w:val="00346FCF"/>
    <w:rsid w:val="00347004"/>
    <w:rsid w:val="003477D0"/>
    <w:rsid w:val="00347F9E"/>
    <w:rsid w:val="00350967"/>
    <w:rsid w:val="00350A1C"/>
    <w:rsid w:val="003517BC"/>
    <w:rsid w:val="003519D7"/>
    <w:rsid w:val="00351CE0"/>
    <w:rsid w:val="00351E54"/>
    <w:rsid w:val="00351FED"/>
    <w:rsid w:val="00352002"/>
    <w:rsid w:val="00352697"/>
    <w:rsid w:val="0035277F"/>
    <w:rsid w:val="00352CB6"/>
    <w:rsid w:val="00352DCA"/>
    <w:rsid w:val="00352E45"/>
    <w:rsid w:val="0035307A"/>
    <w:rsid w:val="0035490D"/>
    <w:rsid w:val="0035499A"/>
    <w:rsid w:val="00354FD7"/>
    <w:rsid w:val="00355C05"/>
    <w:rsid w:val="00355EE1"/>
    <w:rsid w:val="003563CA"/>
    <w:rsid w:val="0035673A"/>
    <w:rsid w:val="00356D96"/>
    <w:rsid w:val="003572E0"/>
    <w:rsid w:val="003573F8"/>
    <w:rsid w:val="00357899"/>
    <w:rsid w:val="003579F0"/>
    <w:rsid w:val="0036011F"/>
    <w:rsid w:val="003603F3"/>
    <w:rsid w:val="003606CA"/>
    <w:rsid w:val="00360A06"/>
    <w:rsid w:val="00360D74"/>
    <w:rsid w:val="00360FD8"/>
    <w:rsid w:val="0036188A"/>
    <w:rsid w:val="00362378"/>
    <w:rsid w:val="00362694"/>
    <w:rsid w:val="0036269C"/>
    <w:rsid w:val="00362BD7"/>
    <w:rsid w:val="00362C15"/>
    <w:rsid w:val="00362FE9"/>
    <w:rsid w:val="0036307D"/>
    <w:rsid w:val="003633EC"/>
    <w:rsid w:val="00363405"/>
    <w:rsid w:val="00364166"/>
    <w:rsid w:val="003645E6"/>
    <w:rsid w:val="003646B5"/>
    <w:rsid w:val="00364A17"/>
    <w:rsid w:val="00364B5F"/>
    <w:rsid w:val="0036598A"/>
    <w:rsid w:val="003662A2"/>
    <w:rsid w:val="003675C5"/>
    <w:rsid w:val="00367831"/>
    <w:rsid w:val="00367E24"/>
    <w:rsid w:val="00367FB4"/>
    <w:rsid w:val="003701AC"/>
    <w:rsid w:val="003705B2"/>
    <w:rsid w:val="00370E1A"/>
    <w:rsid w:val="00371071"/>
    <w:rsid w:val="00371421"/>
    <w:rsid w:val="00371D1C"/>
    <w:rsid w:val="00371EEC"/>
    <w:rsid w:val="0037308E"/>
    <w:rsid w:val="0037396C"/>
    <w:rsid w:val="00373B71"/>
    <w:rsid w:val="0037454C"/>
    <w:rsid w:val="00374646"/>
    <w:rsid w:val="003748FC"/>
    <w:rsid w:val="00374C30"/>
    <w:rsid w:val="003752B7"/>
    <w:rsid w:val="00375944"/>
    <w:rsid w:val="003766FD"/>
    <w:rsid w:val="00376B27"/>
    <w:rsid w:val="00376E8A"/>
    <w:rsid w:val="00377A70"/>
    <w:rsid w:val="003807EF"/>
    <w:rsid w:val="00380A30"/>
    <w:rsid w:val="00380BB4"/>
    <w:rsid w:val="00381084"/>
    <w:rsid w:val="00381C18"/>
    <w:rsid w:val="0038210E"/>
    <w:rsid w:val="00383300"/>
    <w:rsid w:val="003839E4"/>
    <w:rsid w:val="00383F0C"/>
    <w:rsid w:val="00384031"/>
    <w:rsid w:val="003846AE"/>
    <w:rsid w:val="0038492E"/>
    <w:rsid w:val="003849D2"/>
    <w:rsid w:val="00384ABF"/>
    <w:rsid w:val="00384BFE"/>
    <w:rsid w:val="003853A7"/>
    <w:rsid w:val="0038566C"/>
    <w:rsid w:val="00385991"/>
    <w:rsid w:val="00385A55"/>
    <w:rsid w:val="00385AB8"/>
    <w:rsid w:val="00385E42"/>
    <w:rsid w:val="00386103"/>
    <w:rsid w:val="003862B6"/>
    <w:rsid w:val="003864DF"/>
    <w:rsid w:val="003867C8"/>
    <w:rsid w:val="00386EE1"/>
    <w:rsid w:val="0038742D"/>
    <w:rsid w:val="0038796E"/>
    <w:rsid w:val="00390187"/>
    <w:rsid w:val="0039066D"/>
    <w:rsid w:val="0039068D"/>
    <w:rsid w:val="00390741"/>
    <w:rsid w:val="00391022"/>
    <w:rsid w:val="0039112B"/>
    <w:rsid w:val="00391289"/>
    <w:rsid w:val="0039155C"/>
    <w:rsid w:val="0039193D"/>
    <w:rsid w:val="00391D50"/>
    <w:rsid w:val="003927E7"/>
    <w:rsid w:val="00392A76"/>
    <w:rsid w:val="00392B60"/>
    <w:rsid w:val="00394074"/>
    <w:rsid w:val="0039453A"/>
    <w:rsid w:val="00394A51"/>
    <w:rsid w:val="00394EC4"/>
    <w:rsid w:val="00394F38"/>
    <w:rsid w:val="0039576E"/>
    <w:rsid w:val="0039633C"/>
    <w:rsid w:val="003966E1"/>
    <w:rsid w:val="003969B9"/>
    <w:rsid w:val="003A0054"/>
    <w:rsid w:val="003A03A9"/>
    <w:rsid w:val="003A03BE"/>
    <w:rsid w:val="003A03DC"/>
    <w:rsid w:val="003A0F2D"/>
    <w:rsid w:val="003A1098"/>
    <w:rsid w:val="003A10D7"/>
    <w:rsid w:val="003A232C"/>
    <w:rsid w:val="003A3616"/>
    <w:rsid w:val="003A3FD9"/>
    <w:rsid w:val="003A419E"/>
    <w:rsid w:val="003A48BD"/>
    <w:rsid w:val="003A4DA8"/>
    <w:rsid w:val="003A4EB7"/>
    <w:rsid w:val="003A5173"/>
    <w:rsid w:val="003A5683"/>
    <w:rsid w:val="003A5741"/>
    <w:rsid w:val="003A6AAA"/>
    <w:rsid w:val="003A6D87"/>
    <w:rsid w:val="003A6DA8"/>
    <w:rsid w:val="003A7304"/>
    <w:rsid w:val="003A7488"/>
    <w:rsid w:val="003B059A"/>
    <w:rsid w:val="003B05D6"/>
    <w:rsid w:val="003B0CA5"/>
    <w:rsid w:val="003B0D66"/>
    <w:rsid w:val="003B0DB3"/>
    <w:rsid w:val="003B0E87"/>
    <w:rsid w:val="003B1926"/>
    <w:rsid w:val="003B1A2D"/>
    <w:rsid w:val="003B2538"/>
    <w:rsid w:val="003B26E2"/>
    <w:rsid w:val="003B31B9"/>
    <w:rsid w:val="003B3BB4"/>
    <w:rsid w:val="003B3D7B"/>
    <w:rsid w:val="003B3DD8"/>
    <w:rsid w:val="003B45C2"/>
    <w:rsid w:val="003B4736"/>
    <w:rsid w:val="003B4ED5"/>
    <w:rsid w:val="003B52C3"/>
    <w:rsid w:val="003B54A9"/>
    <w:rsid w:val="003B5652"/>
    <w:rsid w:val="003B5D78"/>
    <w:rsid w:val="003B6B30"/>
    <w:rsid w:val="003B73AE"/>
    <w:rsid w:val="003B7D4E"/>
    <w:rsid w:val="003C0637"/>
    <w:rsid w:val="003C1562"/>
    <w:rsid w:val="003C2215"/>
    <w:rsid w:val="003C2571"/>
    <w:rsid w:val="003C260B"/>
    <w:rsid w:val="003C2809"/>
    <w:rsid w:val="003C2E49"/>
    <w:rsid w:val="003C2E98"/>
    <w:rsid w:val="003C3D38"/>
    <w:rsid w:val="003C4664"/>
    <w:rsid w:val="003C4AF4"/>
    <w:rsid w:val="003C4B7E"/>
    <w:rsid w:val="003C4C74"/>
    <w:rsid w:val="003C500F"/>
    <w:rsid w:val="003C575D"/>
    <w:rsid w:val="003C5C82"/>
    <w:rsid w:val="003C664F"/>
    <w:rsid w:val="003C67F1"/>
    <w:rsid w:val="003C68D5"/>
    <w:rsid w:val="003C6ABD"/>
    <w:rsid w:val="003C7DDC"/>
    <w:rsid w:val="003D0B39"/>
    <w:rsid w:val="003D0D3A"/>
    <w:rsid w:val="003D1A8D"/>
    <w:rsid w:val="003D1CAB"/>
    <w:rsid w:val="003D1E81"/>
    <w:rsid w:val="003D1E8C"/>
    <w:rsid w:val="003D225E"/>
    <w:rsid w:val="003D26CD"/>
    <w:rsid w:val="003D2E47"/>
    <w:rsid w:val="003D3281"/>
    <w:rsid w:val="003D403E"/>
    <w:rsid w:val="003D57B4"/>
    <w:rsid w:val="003D5C5B"/>
    <w:rsid w:val="003D63E8"/>
    <w:rsid w:val="003D6AE7"/>
    <w:rsid w:val="003D7374"/>
    <w:rsid w:val="003D7CAE"/>
    <w:rsid w:val="003E00AB"/>
    <w:rsid w:val="003E10BD"/>
    <w:rsid w:val="003E1D38"/>
    <w:rsid w:val="003E382A"/>
    <w:rsid w:val="003E3849"/>
    <w:rsid w:val="003E3CE7"/>
    <w:rsid w:val="003E3D7D"/>
    <w:rsid w:val="003E3DC8"/>
    <w:rsid w:val="003E496C"/>
    <w:rsid w:val="003E49FA"/>
    <w:rsid w:val="003E4A06"/>
    <w:rsid w:val="003E4BAD"/>
    <w:rsid w:val="003E5E31"/>
    <w:rsid w:val="003E6258"/>
    <w:rsid w:val="003E77AD"/>
    <w:rsid w:val="003E7C74"/>
    <w:rsid w:val="003E7C9E"/>
    <w:rsid w:val="003F0EBB"/>
    <w:rsid w:val="003F1202"/>
    <w:rsid w:val="003F1565"/>
    <w:rsid w:val="003F1678"/>
    <w:rsid w:val="003F182F"/>
    <w:rsid w:val="003F1982"/>
    <w:rsid w:val="003F2F14"/>
    <w:rsid w:val="003F31C4"/>
    <w:rsid w:val="003F377D"/>
    <w:rsid w:val="003F39E0"/>
    <w:rsid w:val="003F40B2"/>
    <w:rsid w:val="003F4336"/>
    <w:rsid w:val="003F448B"/>
    <w:rsid w:val="003F45F7"/>
    <w:rsid w:val="003F54FD"/>
    <w:rsid w:val="003F57EB"/>
    <w:rsid w:val="003F5AA0"/>
    <w:rsid w:val="003F64F2"/>
    <w:rsid w:val="003F67DD"/>
    <w:rsid w:val="003F6A2A"/>
    <w:rsid w:val="003F736B"/>
    <w:rsid w:val="003F7677"/>
    <w:rsid w:val="003F7CE8"/>
    <w:rsid w:val="004002A7"/>
    <w:rsid w:val="0040049D"/>
    <w:rsid w:val="0040049E"/>
    <w:rsid w:val="004007F6"/>
    <w:rsid w:val="00401204"/>
    <w:rsid w:val="0040182E"/>
    <w:rsid w:val="004035E5"/>
    <w:rsid w:val="00403759"/>
    <w:rsid w:val="00403BB8"/>
    <w:rsid w:val="00404053"/>
    <w:rsid w:val="004041F8"/>
    <w:rsid w:val="004047D5"/>
    <w:rsid w:val="00404A93"/>
    <w:rsid w:val="00404F0B"/>
    <w:rsid w:val="0040537D"/>
    <w:rsid w:val="0040574E"/>
    <w:rsid w:val="00405F7B"/>
    <w:rsid w:val="0040602E"/>
    <w:rsid w:val="004061BC"/>
    <w:rsid w:val="00406727"/>
    <w:rsid w:val="004071A9"/>
    <w:rsid w:val="00407D3E"/>
    <w:rsid w:val="00410110"/>
    <w:rsid w:val="00410835"/>
    <w:rsid w:val="00411430"/>
    <w:rsid w:val="004116D1"/>
    <w:rsid w:val="004123F8"/>
    <w:rsid w:val="00412861"/>
    <w:rsid w:val="00412B26"/>
    <w:rsid w:val="00412C76"/>
    <w:rsid w:val="00413072"/>
    <w:rsid w:val="004136C9"/>
    <w:rsid w:val="00413AF5"/>
    <w:rsid w:val="00414555"/>
    <w:rsid w:val="0041470D"/>
    <w:rsid w:val="00414B83"/>
    <w:rsid w:val="004155F6"/>
    <w:rsid w:val="00415A7D"/>
    <w:rsid w:val="0041667A"/>
    <w:rsid w:val="00416EC9"/>
    <w:rsid w:val="0041704B"/>
    <w:rsid w:val="0041744C"/>
    <w:rsid w:val="00420590"/>
    <w:rsid w:val="0042065C"/>
    <w:rsid w:val="00420782"/>
    <w:rsid w:val="00420C9D"/>
    <w:rsid w:val="004211DB"/>
    <w:rsid w:val="004211F3"/>
    <w:rsid w:val="004218AC"/>
    <w:rsid w:val="00422AA7"/>
    <w:rsid w:val="00422E40"/>
    <w:rsid w:val="00422F07"/>
    <w:rsid w:val="004248D0"/>
    <w:rsid w:val="00425906"/>
    <w:rsid w:val="0042591B"/>
    <w:rsid w:val="00425E80"/>
    <w:rsid w:val="00426044"/>
    <w:rsid w:val="00430CE6"/>
    <w:rsid w:val="00431231"/>
    <w:rsid w:val="0043160A"/>
    <w:rsid w:val="0043317B"/>
    <w:rsid w:val="004336C0"/>
    <w:rsid w:val="004337E8"/>
    <w:rsid w:val="00433A77"/>
    <w:rsid w:val="00433D1F"/>
    <w:rsid w:val="00433F38"/>
    <w:rsid w:val="004345DF"/>
    <w:rsid w:val="00434AAC"/>
    <w:rsid w:val="00434DAC"/>
    <w:rsid w:val="004350A3"/>
    <w:rsid w:val="004351C1"/>
    <w:rsid w:val="00435337"/>
    <w:rsid w:val="00435CCB"/>
    <w:rsid w:val="00436220"/>
    <w:rsid w:val="0043638A"/>
    <w:rsid w:val="004363F8"/>
    <w:rsid w:val="00440D30"/>
    <w:rsid w:val="00440EEE"/>
    <w:rsid w:val="00441BC2"/>
    <w:rsid w:val="00442004"/>
    <w:rsid w:val="00442A95"/>
    <w:rsid w:val="00442D11"/>
    <w:rsid w:val="0044306E"/>
    <w:rsid w:val="004437E3"/>
    <w:rsid w:val="00444179"/>
    <w:rsid w:val="0044490A"/>
    <w:rsid w:val="00444AF3"/>
    <w:rsid w:val="00445114"/>
    <w:rsid w:val="004452BD"/>
    <w:rsid w:val="00445B78"/>
    <w:rsid w:val="00446A5A"/>
    <w:rsid w:val="00446FB3"/>
    <w:rsid w:val="0044798C"/>
    <w:rsid w:val="00447C6A"/>
    <w:rsid w:val="004509DC"/>
    <w:rsid w:val="00451822"/>
    <w:rsid w:val="00451959"/>
    <w:rsid w:val="004527E4"/>
    <w:rsid w:val="00452976"/>
    <w:rsid w:val="0045299C"/>
    <w:rsid w:val="00452EC9"/>
    <w:rsid w:val="0045308F"/>
    <w:rsid w:val="00454038"/>
    <w:rsid w:val="004542DD"/>
    <w:rsid w:val="00454635"/>
    <w:rsid w:val="00454E60"/>
    <w:rsid w:val="004554F2"/>
    <w:rsid w:val="00455593"/>
    <w:rsid w:val="004558AB"/>
    <w:rsid w:val="00455AD9"/>
    <w:rsid w:val="00455B62"/>
    <w:rsid w:val="0045637C"/>
    <w:rsid w:val="00456C6C"/>
    <w:rsid w:val="00460BB8"/>
    <w:rsid w:val="00461232"/>
    <w:rsid w:val="00461497"/>
    <w:rsid w:val="00461736"/>
    <w:rsid w:val="00461744"/>
    <w:rsid w:val="0046179B"/>
    <w:rsid w:val="00461FA5"/>
    <w:rsid w:val="00462632"/>
    <w:rsid w:val="004627B5"/>
    <w:rsid w:val="00463B32"/>
    <w:rsid w:val="004644D4"/>
    <w:rsid w:val="00464D8A"/>
    <w:rsid w:val="00464F1F"/>
    <w:rsid w:val="00465187"/>
    <w:rsid w:val="00465DFF"/>
    <w:rsid w:val="00466570"/>
    <w:rsid w:val="00466C53"/>
    <w:rsid w:val="00466E9E"/>
    <w:rsid w:val="004673C4"/>
    <w:rsid w:val="00467566"/>
    <w:rsid w:val="00470027"/>
    <w:rsid w:val="00470864"/>
    <w:rsid w:val="00470E6F"/>
    <w:rsid w:val="00470F32"/>
    <w:rsid w:val="00470F48"/>
    <w:rsid w:val="00471406"/>
    <w:rsid w:val="00471C6E"/>
    <w:rsid w:val="00472051"/>
    <w:rsid w:val="00472531"/>
    <w:rsid w:val="00472973"/>
    <w:rsid w:val="00473764"/>
    <w:rsid w:val="004739A0"/>
    <w:rsid w:val="00473F5E"/>
    <w:rsid w:val="00474324"/>
    <w:rsid w:val="00474581"/>
    <w:rsid w:val="0047459C"/>
    <w:rsid w:val="00474B14"/>
    <w:rsid w:val="00474F9E"/>
    <w:rsid w:val="00475737"/>
    <w:rsid w:val="00475992"/>
    <w:rsid w:val="00475B11"/>
    <w:rsid w:val="00476724"/>
    <w:rsid w:val="004767D7"/>
    <w:rsid w:val="00476FD1"/>
    <w:rsid w:val="00477C6E"/>
    <w:rsid w:val="004804DA"/>
    <w:rsid w:val="00480CB9"/>
    <w:rsid w:val="004811E6"/>
    <w:rsid w:val="004817E8"/>
    <w:rsid w:val="00481AE8"/>
    <w:rsid w:val="0048259C"/>
    <w:rsid w:val="004825A9"/>
    <w:rsid w:val="004834C6"/>
    <w:rsid w:val="004835D9"/>
    <w:rsid w:val="00483933"/>
    <w:rsid w:val="00483BCB"/>
    <w:rsid w:val="004840AA"/>
    <w:rsid w:val="004844E6"/>
    <w:rsid w:val="004845C5"/>
    <w:rsid w:val="00485934"/>
    <w:rsid w:val="00485AE3"/>
    <w:rsid w:val="00485C4A"/>
    <w:rsid w:val="00485DDD"/>
    <w:rsid w:val="00485F7E"/>
    <w:rsid w:val="004862C4"/>
    <w:rsid w:val="00486414"/>
    <w:rsid w:val="00486A8D"/>
    <w:rsid w:val="00486DDC"/>
    <w:rsid w:val="00486ED5"/>
    <w:rsid w:val="00487026"/>
    <w:rsid w:val="00487A73"/>
    <w:rsid w:val="004904D4"/>
    <w:rsid w:val="004912D1"/>
    <w:rsid w:val="0049186D"/>
    <w:rsid w:val="00492531"/>
    <w:rsid w:val="00492C6D"/>
    <w:rsid w:val="0049368B"/>
    <w:rsid w:val="00493AAF"/>
    <w:rsid w:val="00494179"/>
    <w:rsid w:val="00494191"/>
    <w:rsid w:val="00494461"/>
    <w:rsid w:val="00494524"/>
    <w:rsid w:val="004945EA"/>
    <w:rsid w:val="00494DF1"/>
    <w:rsid w:val="00495C33"/>
    <w:rsid w:val="00495D2B"/>
    <w:rsid w:val="00495E73"/>
    <w:rsid w:val="0049683C"/>
    <w:rsid w:val="00496B94"/>
    <w:rsid w:val="00497319"/>
    <w:rsid w:val="004974A2"/>
    <w:rsid w:val="00497E08"/>
    <w:rsid w:val="00497E66"/>
    <w:rsid w:val="004A02C5"/>
    <w:rsid w:val="004A159E"/>
    <w:rsid w:val="004A219B"/>
    <w:rsid w:val="004A2EC7"/>
    <w:rsid w:val="004A30F8"/>
    <w:rsid w:val="004A31B6"/>
    <w:rsid w:val="004A3374"/>
    <w:rsid w:val="004A36C2"/>
    <w:rsid w:val="004A36C9"/>
    <w:rsid w:val="004A39A9"/>
    <w:rsid w:val="004A4D55"/>
    <w:rsid w:val="004A57FC"/>
    <w:rsid w:val="004A5928"/>
    <w:rsid w:val="004A59DE"/>
    <w:rsid w:val="004A605B"/>
    <w:rsid w:val="004A6A35"/>
    <w:rsid w:val="004A6DEA"/>
    <w:rsid w:val="004B059E"/>
    <w:rsid w:val="004B0D76"/>
    <w:rsid w:val="004B1962"/>
    <w:rsid w:val="004B1B67"/>
    <w:rsid w:val="004B1D5B"/>
    <w:rsid w:val="004B2EBA"/>
    <w:rsid w:val="004B336C"/>
    <w:rsid w:val="004B33EF"/>
    <w:rsid w:val="004B3B1B"/>
    <w:rsid w:val="004B3E6E"/>
    <w:rsid w:val="004B3EB2"/>
    <w:rsid w:val="004B496C"/>
    <w:rsid w:val="004B4B08"/>
    <w:rsid w:val="004B4C37"/>
    <w:rsid w:val="004B538C"/>
    <w:rsid w:val="004B5896"/>
    <w:rsid w:val="004B6372"/>
    <w:rsid w:val="004B6A44"/>
    <w:rsid w:val="004B6ECB"/>
    <w:rsid w:val="004B779E"/>
    <w:rsid w:val="004C0050"/>
    <w:rsid w:val="004C0085"/>
    <w:rsid w:val="004C05FF"/>
    <w:rsid w:val="004C0EA4"/>
    <w:rsid w:val="004C10B3"/>
    <w:rsid w:val="004C114A"/>
    <w:rsid w:val="004C1178"/>
    <w:rsid w:val="004C19A7"/>
    <w:rsid w:val="004C2AD4"/>
    <w:rsid w:val="004C31B6"/>
    <w:rsid w:val="004C3B1E"/>
    <w:rsid w:val="004C3C5D"/>
    <w:rsid w:val="004C3FD1"/>
    <w:rsid w:val="004C4D0B"/>
    <w:rsid w:val="004C56C2"/>
    <w:rsid w:val="004C5A1B"/>
    <w:rsid w:val="004C5D6D"/>
    <w:rsid w:val="004C6002"/>
    <w:rsid w:val="004C611A"/>
    <w:rsid w:val="004C640A"/>
    <w:rsid w:val="004C6EDA"/>
    <w:rsid w:val="004C7156"/>
    <w:rsid w:val="004C721F"/>
    <w:rsid w:val="004C7750"/>
    <w:rsid w:val="004C7835"/>
    <w:rsid w:val="004D05A9"/>
    <w:rsid w:val="004D0616"/>
    <w:rsid w:val="004D0737"/>
    <w:rsid w:val="004D0D6F"/>
    <w:rsid w:val="004D1F11"/>
    <w:rsid w:val="004D2990"/>
    <w:rsid w:val="004D386F"/>
    <w:rsid w:val="004D3961"/>
    <w:rsid w:val="004D3FF5"/>
    <w:rsid w:val="004D447B"/>
    <w:rsid w:val="004D44F3"/>
    <w:rsid w:val="004D4C2F"/>
    <w:rsid w:val="004D4ED0"/>
    <w:rsid w:val="004D512E"/>
    <w:rsid w:val="004D53E8"/>
    <w:rsid w:val="004D5821"/>
    <w:rsid w:val="004D5FE0"/>
    <w:rsid w:val="004D60A4"/>
    <w:rsid w:val="004D625F"/>
    <w:rsid w:val="004D6335"/>
    <w:rsid w:val="004D7268"/>
    <w:rsid w:val="004E0044"/>
    <w:rsid w:val="004E123D"/>
    <w:rsid w:val="004E1771"/>
    <w:rsid w:val="004E18E6"/>
    <w:rsid w:val="004E2130"/>
    <w:rsid w:val="004E2545"/>
    <w:rsid w:val="004E25D5"/>
    <w:rsid w:val="004E289B"/>
    <w:rsid w:val="004E2EAC"/>
    <w:rsid w:val="004E40E0"/>
    <w:rsid w:val="004E4207"/>
    <w:rsid w:val="004E481A"/>
    <w:rsid w:val="004E4924"/>
    <w:rsid w:val="004E4930"/>
    <w:rsid w:val="004E4E20"/>
    <w:rsid w:val="004E4F8F"/>
    <w:rsid w:val="004E5059"/>
    <w:rsid w:val="004E51C7"/>
    <w:rsid w:val="004E5858"/>
    <w:rsid w:val="004E5C22"/>
    <w:rsid w:val="004E60AE"/>
    <w:rsid w:val="004E60CA"/>
    <w:rsid w:val="004E61CB"/>
    <w:rsid w:val="004E7A2A"/>
    <w:rsid w:val="004F016C"/>
    <w:rsid w:val="004F0C75"/>
    <w:rsid w:val="004F21A2"/>
    <w:rsid w:val="004F2395"/>
    <w:rsid w:val="004F28EE"/>
    <w:rsid w:val="004F2B19"/>
    <w:rsid w:val="004F2B91"/>
    <w:rsid w:val="004F2C7C"/>
    <w:rsid w:val="004F3234"/>
    <w:rsid w:val="004F40A8"/>
    <w:rsid w:val="004F4763"/>
    <w:rsid w:val="004F49A6"/>
    <w:rsid w:val="004F500A"/>
    <w:rsid w:val="004F51C9"/>
    <w:rsid w:val="004F5279"/>
    <w:rsid w:val="004F6466"/>
    <w:rsid w:val="004F6CE6"/>
    <w:rsid w:val="004F7066"/>
    <w:rsid w:val="004F71E2"/>
    <w:rsid w:val="004F72C2"/>
    <w:rsid w:val="004F7C05"/>
    <w:rsid w:val="00500444"/>
    <w:rsid w:val="00500DC4"/>
    <w:rsid w:val="005010DD"/>
    <w:rsid w:val="0050161D"/>
    <w:rsid w:val="00501CAA"/>
    <w:rsid w:val="005022AE"/>
    <w:rsid w:val="005028D5"/>
    <w:rsid w:val="005028FF"/>
    <w:rsid w:val="00503156"/>
    <w:rsid w:val="005035B5"/>
    <w:rsid w:val="005035C8"/>
    <w:rsid w:val="005040CE"/>
    <w:rsid w:val="0050430A"/>
    <w:rsid w:val="00504881"/>
    <w:rsid w:val="00505263"/>
    <w:rsid w:val="005054D3"/>
    <w:rsid w:val="00505538"/>
    <w:rsid w:val="00505A78"/>
    <w:rsid w:val="00505BE7"/>
    <w:rsid w:val="005062EE"/>
    <w:rsid w:val="0050643B"/>
    <w:rsid w:val="005066D7"/>
    <w:rsid w:val="00507163"/>
    <w:rsid w:val="005072D3"/>
    <w:rsid w:val="0050751D"/>
    <w:rsid w:val="0050772A"/>
    <w:rsid w:val="00510EDA"/>
    <w:rsid w:val="00511D61"/>
    <w:rsid w:val="00511F08"/>
    <w:rsid w:val="005124CA"/>
    <w:rsid w:val="00512D57"/>
    <w:rsid w:val="00512FAE"/>
    <w:rsid w:val="00513063"/>
    <w:rsid w:val="00513983"/>
    <w:rsid w:val="005142E3"/>
    <w:rsid w:val="005144F4"/>
    <w:rsid w:val="00516036"/>
    <w:rsid w:val="005160B2"/>
    <w:rsid w:val="00516A9F"/>
    <w:rsid w:val="00516C42"/>
    <w:rsid w:val="00516CE9"/>
    <w:rsid w:val="00516D22"/>
    <w:rsid w:val="00517580"/>
    <w:rsid w:val="00517C89"/>
    <w:rsid w:val="00517E86"/>
    <w:rsid w:val="00520005"/>
    <w:rsid w:val="0052027D"/>
    <w:rsid w:val="00520ECB"/>
    <w:rsid w:val="00521A47"/>
    <w:rsid w:val="00521C02"/>
    <w:rsid w:val="00521DB7"/>
    <w:rsid w:val="00521E04"/>
    <w:rsid w:val="005224C8"/>
    <w:rsid w:val="0052260D"/>
    <w:rsid w:val="00522635"/>
    <w:rsid w:val="005229DB"/>
    <w:rsid w:val="00522A63"/>
    <w:rsid w:val="005236C8"/>
    <w:rsid w:val="00523709"/>
    <w:rsid w:val="00523B7B"/>
    <w:rsid w:val="00523C71"/>
    <w:rsid w:val="00524473"/>
    <w:rsid w:val="005244D4"/>
    <w:rsid w:val="00524EEF"/>
    <w:rsid w:val="00524F17"/>
    <w:rsid w:val="0052526C"/>
    <w:rsid w:val="00525D07"/>
    <w:rsid w:val="00525D7A"/>
    <w:rsid w:val="00526270"/>
    <w:rsid w:val="00526541"/>
    <w:rsid w:val="00527154"/>
    <w:rsid w:val="00527AE7"/>
    <w:rsid w:val="00527C49"/>
    <w:rsid w:val="005305EF"/>
    <w:rsid w:val="0053119B"/>
    <w:rsid w:val="005322B5"/>
    <w:rsid w:val="00532E80"/>
    <w:rsid w:val="00532E96"/>
    <w:rsid w:val="00533105"/>
    <w:rsid w:val="005335E4"/>
    <w:rsid w:val="00533BA2"/>
    <w:rsid w:val="00533D03"/>
    <w:rsid w:val="00534107"/>
    <w:rsid w:val="005344BA"/>
    <w:rsid w:val="0053454C"/>
    <w:rsid w:val="00534622"/>
    <w:rsid w:val="005348D0"/>
    <w:rsid w:val="005360C1"/>
    <w:rsid w:val="00536588"/>
    <w:rsid w:val="0053675D"/>
    <w:rsid w:val="005368DF"/>
    <w:rsid w:val="00536E9E"/>
    <w:rsid w:val="00540874"/>
    <w:rsid w:val="00540A46"/>
    <w:rsid w:val="00540FCD"/>
    <w:rsid w:val="0054107B"/>
    <w:rsid w:val="005411F9"/>
    <w:rsid w:val="00541679"/>
    <w:rsid w:val="0054180B"/>
    <w:rsid w:val="00541F15"/>
    <w:rsid w:val="0054229D"/>
    <w:rsid w:val="00542BE9"/>
    <w:rsid w:val="00542E44"/>
    <w:rsid w:val="00543122"/>
    <w:rsid w:val="00543130"/>
    <w:rsid w:val="00543230"/>
    <w:rsid w:val="00543355"/>
    <w:rsid w:val="00543DFF"/>
    <w:rsid w:val="005452C3"/>
    <w:rsid w:val="005464E6"/>
    <w:rsid w:val="00546CC6"/>
    <w:rsid w:val="00547518"/>
    <w:rsid w:val="00547EC4"/>
    <w:rsid w:val="0055060F"/>
    <w:rsid w:val="00550635"/>
    <w:rsid w:val="005514BE"/>
    <w:rsid w:val="0055177C"/>
    <w:rsid w:val="00551E80"/>
    <w:rsid w:val="005520D4"/>
    <w:rsid w:val="00552533"/>
    <w:rsid w:val="00552F04"/>
    <w:rsid w:val="00553031"/>
    <w:rsid w:val="00553918"/>
    <w:rsid w:val="00553F85"/>
    <w:rsid w:val="00554397"/>
    <w:rsid w:val="00554912"/>
    <w:rsid w:val="0055493D"/>
    <w:rsid w:val="00554EAC"/>
    <w:rsid w:val="005552B2"/>
    <w:rsid w:val="005553EE"/>
    <w:rsid w:val="00555E9A"/>
    <w:rsid w:val="00556829"/>
    <w:rsid w:val="00556C63"/>
    <w:rsid w:val="00556D8F"/>
    <w:rsid w:val="00557A38"/>
    <w:rsid w:val="00557D00"/>
    <w:rsid w:val="00560A2D"/>
    <w:rsid w:val="005611E6"/>
    <w:rsid w:val="00561321"/>
    <w:rsid w:val="005621E6"/>
    <w:rsid w:val="0056234E"/>
    <w:rsid w:val="005624A9"/>
    <w:rsid w:val="00563288"/>
    <w:rsid w:val="00563558"/>
    <w:rsid w:val="00563743"/>
    <w:rsid w:val="00564005"/>
    <w:rsid w:val="00564185"/>
    <w:rsid w:val="00565623"/>
    <w:rsid w:val="00565656"/>
    <w:rsid w:val="00566C42"/>
    <w:rsid w:val="005670FB"/>
    <w:rsid w:val="00567151"/>
    <w:rsid w:val="0057023C"/>
    <w:rsid w:val="00570575"/>
    <w:rsid w:val="00570ECB"/>
    <w:rsid w:val="00571BAA"/>
    <w:rsid w:val="00571F9B"/>
    <w:rsid w:val="00572288"/>
    <w:rsid w:val="00572ADB"/>
    <w:rsid w:val="005730FA"/>
    <w:rsid w:val="00573BD2"/>
    <w:rsid w:val="00574402"/>
    <w:rsid w:val="00574EA7"/>
    <w:rsid w:val="00574F5E"/>
    <w:rsid w:val="00575602"/>
    <w:rsid w:val="00575850"/>
    <w:rsid w:val="00575B11"/>
    <w:rsid w:val="00575BE3"/>
    <w:rsid w:val="005761FE"/>
    <w:rsid w:val="0057673A"/>
    <w:rsid w:val="00576C26"/>
    <w:rsid w:val="00577F80"/>
    <w:rsid w:val="00577FFC"/>
    <w:rsid w:val="00580CF5"/>
    <w:rsid w:val="0058125D"/>
    <w:rsid w:val="00581D22"/>
    <w:rsid w:val="00582E3F"/>
    <w:rsid w:val="0058315D"/>
    <w:rsid w:val="005832CF"/>
    <w:rsid w:val="00583535"/>
    <w:rsid w:val="00583ACF"/>
    <w:rsid w:val="00584446"/>
    <w:rsid w:val="0058461D"/>
    <w:rsid w:val="00584824"/>
    <w:rsid w:val="00584FE8"/>
    <w:rsid w:val="005857F3"/>
    <w:rsid w:val="005859A8"/>
    <w:rsid w:val="005865F2"/>
    <w:rsid w:val="005876D6"/>
    <w:rsid w:val="00587BC8"/>
    <w:rsid w:val="00587FBB"/>
    <w:rsid w:val="0059020E"/>
    <w:rsid w:val="0059042F"/>
    <w:rsid w:val="005906AC"/>
    <w:rsid w:val="00591A14"/>
    <w:rsid w:val="005928F4"/>
    <w:rsid w:val="00592998"/>
    <w:rsid w:val="005936A7"/>
    <w:rsid w:val="0059390D"/>
    <w:rsid w:val="00593E7C"/>
    <w:rsid w:val="0059444C"/>
    <w:rsid w:val="00594EF0"/>
    <w:rsid w:val="00594F6A"/>
    <w:rsid w:val="0059520B"/>
    <w:rsid w:val="005952C7"/>
    <w:rsid w:val="005953B7"/>
    <w:rsid w:val="0059552B"/>
    <w:rsid w:val="00596550"/>
    <w:rsid w:val="00596E66"/>
    <w:rsid w:val="00596ED4"/>
    <w:rsid w:val="0059722D"/>
    <w:rsid w:val="00597385"/>
    <w:rsid w:val="005A0443"/>
    <w:rsid w:val="005A0DED"/>
    <w:rsid w:val="005A1035"/>
    <w:rsid w:val="005A1C86"/>
    <w:rsid w:val="005A1D59"/>
    <w:rsid w:val="005A21BC"/>
    <w:rsid w:val="005A2523"/>
    <w:rsid w:val="005A2CD5"/>
    <w:rsid w:val="005A2D1C"/>
    <w:rsid w:val="005A389F"/>
    <w:rsid w:val="005A3A7C"/>
    <w:rsid w:val="005A3C61"/>
    <w:rsid w:val="005A3D05"/>
    <w:rsid w:val="005A3EE1"/>
    <w:rsid w:val="005A422D"/>
    <w:rsid w:val="005A4734"/>
    <w:rsid w:val="005A4BE3"/>
    <w:rsid w:val="005A5075"/>
    <w:rsid w:val="005A5EA8"/>
    <w:rsid w:val="005A79B9"/>
    <w:rsid w:val="005B0413"/>
    <w:rsid w:val="005B0469"/>
    <w:rsid w:val="005B0634"/>
    <w:rsid w:val="005B0B8C"/>
    <w:rsid w:val="005B0E38"/>
    <w:rsid w:val="005B15DD"/>
    <w:rsid w:val="005B1BE4"/>
    <w:rsid w:val="005B232A"/>
    <w:rsid w:val="005B2B06"/>
    <w:rsid w:val="005B2C4A"/>
    <w:rsid w:val="005B3225"/>
    <w:rsid w:val="005B355A"/>
    <w:rsid w:val="005B39B4"/>
    <w:rsid w:val="005B3D82"/>
    <w:rsid w:val="005B412C"/>
    <w:rsid w:val="005B59EF"/>
    <w:rsid w:val="005B5B62"/>
    <w:rsid w:val="005B5EBB"/>
    <w:rsid w:val="005B6116"/>
    <w:rsid w:val="005B6313"/>
    <w:rsid w:val="005B63F2"/>
    <w:rsid w:val="005B6704"/>
    <w:rsid w:val="005B6DDE"/>
    <w:rsid w:val="005B6E13"/>
    <w:rsid w:val="005C0337"/>
    <w:rsid w:val="005C0993"/>
    <w:rsid w:val="005C0A78"/>
    <w:rsid w:val="005C0DE8"/>
    <w:rsid w:val="005C1290"/>
    <w:rsid w:val="005C1432"/>
    <w:rsid w:val="005C1B27"/>
    <w:rsid w:val="005C2106"/>
    <w:rsid w:val="005C2908"/>
    <w:rsid w:val="005C2DF0"/>
    <w:rsid w:val="005C362E"/>
    <w:rsid w:val="005C380E"/>
    <w:rsid w:val="005C38DD"/>
    <w:rsid w:val="005C3CCD"/>
    <w:rsid w:val="005C3D4B"/>
    <w:rsid w:val="005C3F26"/>
    <w:rsid w:val="005C44FD"/>
    <w:rsid w:val="005C4BB7"/>
    <w:rsid w:val="005C4C2B"/>
    <w:rsid w:val="005C54CE"/>
    <w:rsid w:val="005C5CD4"/>
    <w:rsid w:val="005C5EDC"/>
    <w:rsid w:val="005C634E"/>
    <w:rsid w:val="005C64AB"/>
    <w:rsid w:val="005C6DDA"/>
    <w:rsid w:val="005C6E92"/>
    <w:rsid w:val="005C6FA8"/>
    <w:rsid w:val="005C74CC"/>
    <w:rsid w:val="005C7B94"/>
    <w:rsid w:val="005C7BA1"/>
    <w:rsid w:val="005D003E"/>
    <w:rsid w:val="005D0197"/>
    <w:rsid w:val="005D07BF"/>
    <w:rsid w:val="005D0810"/>
    <w:rsid w:val="005D0E09"/>
    <w:rsid w:val="005D0FBA"/>
    <w:rsid w:val="005D11A9"/>
    <w:rsid w:val="005D1710"/>
    <w:rsid w:val="005D18CC"/>
    <w:rsid w:val="005D1DD7"/>
    <w:rsid w:val="005D23C3"/>
    <w:rsid w:val="005D24BA"/>
    <w:rsid w:val="005D3AD9"/>
    <w:rsid w:val="005D3CDA"/>
    <w:rsid w:val="005D4DB6"/>
    <w:rsid w:val="005D4E36"/>
    <w:rsid w:val="005D544E"/>
    <w:rsid w:val="005D55BE"/>
    <w:rsid w:val="005D67ED"/>
    <w:rsid w:val="005D691A"/>
    <w:rsid w:val="005D7A30"/>
    <w:rsid w:val="005D7EBB"/>
    <w:rsid w:val="005E052F"/>
    <w:rsid w:val="005E0705"/>
    <w:rsid w:val="005E1019"/>
    <w:rsid w:val="005E10B2"/>
    <w:rsid w:val="005E12F8"/>
    <w:rsid w:val="005E2463"/>
    <w:rsid w:val="005E2669"/>
    <w:rsid w:val="005E2D5F"/>
    <w:rsid w:val="005E3281"/>
    <w:rsid w:val="005E3C5D"/>
    <w:rsid w:val="005E3E00"/>
    <w:rsid w:val="005E3F27"/>
    <w:rsid w:val="005E3F5F"/>
    <w:rsid w:val="005E46EE"/>
    <w:rsid w:val="005E4C6D"/>
    <w:rsid w:val="005E4EB0"/>
    <w:rsid w:val="005E50B4"/>
    <w:rsid w:val="005E5214"/>
    <w:rsid w:val="005E620A"/>
    <w:rsid w:val="005E6880"/>
    <w:rsid w:val="005E7696"/>
    <w:rsid w:val="005E7DEE"/>
    <w:rsid w:val="005E7F80"/>
    <w:rsid w:val="005F0B03"/>
    <w:rsid w:val="005F13A8"/>
    <w:rsid w:val="005F18E1"/>
    <w:rsid w:val="005F1B18"/>
    <w:rsid w:val="005F1DD0"/>
    <w:rsid w:val="005F2133"/>
    <w:rsid w:val="005F35B2"/>
    <w:rsid w:val="005F3C1A"/>
    <w:rsid w:val="005F3CAD"/>
    <w:rsid w:val="005F3E8B"/>
    <w:rsid w:val="005F3F35"/>
    <w:rsid w:val="005F40A7"/>
    <w:rsid w:val="005F4AF7"/>
    <w:rsid w:val="005F5694"/>
    <w:rsid w:val="005F5712"/>
    <w:rsid w:val="005F5E9B"/>
    <w:rsid w:val="005F6015"/>
    <w:rsid w:val="005F60C8"/>
    <w:rsid w:val="005F6388"/>
    <w:rsid w:val="005F72CA"/>
    <w:rsid w:val="005F7B41"/>
    <w:rsid w:val="00600A72"/>
    <w:rsid w:val="00600D4A"/>
    <w:rsid w:val="00600D4B"/>
    <w:rsid w:val="0060137E"/>
    <w:rsid w:val="006014C9"/>
    <w:rsid w:val="00601597"/>
    <w:rsid w:val="00601CA5"/>
    <w:rsid w:val="00602571"/>
    <w:rsid w:val="006026F5"/>
    <w:rsid w:val="0060270B"/>
    <w:rsid w:val="00602D92"/>
    <w:rsid w:val="0060309F"/>
    <w:rsid w:val="00603C91"/>
    <w:rsid w:val="006046AC"/>
    <w:rsid w:val="006047AD"/>
    <w:rsid w:val="00604C3D"/>
    <w:rsid w:val="00605753"/>
    <w:rsid w:val="006077F4"/>
    <w:rsid w:val="00607C1B"/>
    <w:rsid w:val="00607E87"/>
    <w:rsid w:val="00610F2D"/>
    <w:rsid w:val="00611311"/>
    <w:rsid w:val="006119DF"/>
    <w:rsid w:val="0061228B"/>
    <w:rsid w:val="0061278B"/>
    <w:rsid w:val="00612BA6"/>
    <w:rsid w:val="00613E3F"/>
    <w:rsid w:val="00613EDC"/>
    <w:rsid w:val="0061437E"/>
    <w:rsid w:val="0061461B"/>
    <w:rsid w:val="00614F1F"/>
    <w:rsid w:val="00615BA2"/>
    <w:rsid w:val="00615F44"/>
    <w:rsid w:val="00616B6F"/>
    <w:rsid w:val="0061749D"/>
    <w:rsid w:val="00617755"/>
    <w:rsid w:val="00620812"/>
    <w:rsid w:val="00621391"/>
    <w:rsid w:val="0062153F"/>
    <w:rsid w:val="00621BCC"/>
    <w:rsid w:val="00621C35"/>
    <w:rsid w:val="00622960"/>
    <w:rsid w:val="006230D5"/>
    <w:rsid w:val="00623D11"/>
    <w:rsid w:val="00623E72"/>
    <w:rsid w:val="00624390"/>
    <w:rsid w:val="00624691"/>
    <w:rsid w:val="00624BE8"/>
    <w:rsid w:val="00624FE9"/>
    <w:rsid w:val="00625161"/>
    <w:rsid w:val="006256B2"/>
    <w:rsid w:val="00626075"/>
    <w:rsid w:val="006261E8"/>
    <w:rsid w:val="006261F6"/>
    <w:rsid w:val="006262E6"/>
    <w:rsid w:val="00626C33"/>
    <w:rsid w:val="00627FA3"/>
    <w:rsid w:val="00630506"/>
    <w:rsid w:val="00630511"/>
    <w:rsid w:val="00630635"/>
    <w:rsid w:val="006306BA"/>
    <w:rsid w:val="00631634"/>
    <w:rsid w:val="00632012"/>
    <w:rsid w:val="00632302"/>
    <w:rsid w:val="0063317D"/>
    <w:rsid w:val="006336D5"/>
    <w:rsid w:val="0063385B"/>
    <w:rsid w:val="00633A5B"/>
    <w:rsid w:val="00633DBE"/>
    <w:rsid w:val="00633EA7"/>
    <w:rsid w:val="00633F8B"/>
    <w:rsid w:val="00634607"/>
    <w:rsid w:val="006347C6"/>
    <w:rsid w:val="0063481F"/>
    <w:rsid w:val="00634AED"/>
    <w:rsid w:val="00635563"/>
    <w:rsid w:val="00635A02"/>
    <w:rsid w:val="00635B30"/>
    <w:rsid w:val="00635E1A"/>
    <w:rsid w:val="00635E47"/>
    <w:rsid w:val="00636777"/>
    <w:rsid w:val="00637483"/>
    <w:rsid w:val="00637F20"/>
    <w:rsid w:val="006400A4"/>
    <w:rsid w:val="00640E89"/>
    <w:rsid w:val="00641178"/>
    <w:rsid w:val="00641A2B"/>
    <w:rsid w:val="00641B09"/>
    <w:rsid w:val="00641F7C"/>
    <w:rsid w:val="00643411"/>
    <w:rsid w:val="006438E9"/>
    <w:rsid w:val="00643A57"/>
    <w:rsid w:val="00643E71"/>
    <w:rsid w:val="00644FC7"/>
    <w:rsid w:val="00645578"/>
    <w:rsid w:val="0064581B"/>
    <w:rsid w:val="00645F8D"/>
    <w:rsid w:val="00646406"/>
    <w:rsid w:val="0064694A"/>
    <w:rsid w:val="006469A9"/>
    <w:rsid w:val="00646A2E"/>
    <w:rsid w:val="006474E5"/>
    <w:rsid w:val="006475D2"/>
    <w:rsid w:val="00647696"/>
    <w:rsid w:val="0065037A"/>
    <w:rsid w:val="006504AF"/>
    <w:rsid w:val="00650515"/>
    <w:rsid w:val="00650B2C"/>
    <w:rsid w:val="006512A9"/>
    <w:rsid w:val="006515CF"/>
    <w:rsid w:val="00651C64"/>
    <w:rsid w:val="00652B51"/>
    <w:rsid w:val="00652D72"/>
    <w:rsid w:val="006533ED"/>
    <w:rsid w:val="0065399E"/>
    <w:rsid w:val="00653A6C"/>
    <w:rsid w:val="00654175"/>
    <w:rsid w:val="006542A5"/>
    <w:rsid w:val="00654C36"/>
    <w:rsid w:val="0065572E"/>
    <w:rsid w:val="00655826"/>
    <w:rsid w:val="00655B66"/>
    <w:rsid w:val="00656863"/>
    <w:rsid w:val="00656E8D"/>
    <w:rsid w:val="00656FD0"/>
    <w:rsid w:val="00657357"/>
    <w:rsid w:val="00657411"/>
    <w:rsid w:val="00657AE0"/>
    <w:rsid w:val="00657D17"/>
    <w:rsid w:val="00657DCC"/>
    <w:rsid w:val="00660F8A"/>
    <w:rsid w:val="006610B2"/>
    <w:rsid w:val="00661145"/>
    <w:rsid w:val="0066117D"/>
    <w:rsid w:val="0066308E"/>
    <w:rsid w:val="00663113"/>
    <w:rsid w:val="00664412"/>
    <w:rsid w:val="00664D46"/>
    <w:rsid w:val="00665390"/>
    <w:rsid w:val="0066539B"/>
    <w:rsid w:val="006656EA"/>
    <w:rsid w:val="00665803"/>
    <w:rsid w:val="00665823"/>
    <w:rsid w:val="00665FC5"/>
    <w:rsid w:val="00666052"/>
    <w:rsid w:val="006667CF"/>
    <w:rsid w:val="00666D1A"/>
    <w:rsid w:val="00667625"/>
    <w:rsid w:val="0066770E"/>
    <w:rsid w:val="006679B6"/>
    <w:rsid w:val="00667EED"/>
    <w:rsid w:val="00670463"/>
    <w:rsid w:val="00670DFF"/>
    <w:rsid w:val="006717AD"/>
    <w:rsid w:val="0067182B"/>
    <w:rsid w:val="00672017"/>
    <w:rsid w:val="0067268D"/>
    <w:rsid w:val="006727C1"/>
    <w:rsid w:val="00672990"/>
    <w:rsid w:val="00672D56"/>
    <w:rsid w:val="0067333D"/>
    <w:rsid w:val="006733AE"/>
    <w:rsid w:val="006735DE"/>
    <w:rsid w:val="00673889"/>
    <w:rsid w:val="00673B6C"/>
    <w:rsid w:val="00673E3B"/>
    <w:rsid w:val="006744AC"/>
    <w:rsid w:val="00674648"/>
    <w:rsid w:val="00674D9A"/>
    <w:rsid w:val="00674E60"/>
    <w:rsid w:val="00675218"/>
    <w:rsid w:val="00675DD9"/>
    <w:rsid w:val="00675F6F"/>
    <w:rsid w:val="006768F7"/>
    <w:rsid w:val="00676BBD"/>
    <w:rsid w:val="0068046C"/>
    <w:rsid w:val="006807D8"/>
    <w:rsid w:val="00680938"/>
    <w:rsid w:val="0068142C"/>
    <w:rsid w:val="00681521"/>
    <w:rsid w:val="00681DF7"/>
    <w:rsid w:val="0068277C"/>
    <w:rsid w:val="00682862"/>
    <w:rsid w:val="00682DD0"/>
    <w:rsid w:val="00682DFE"/>
    <w:rsid w:val="00683176"/>
    <w:rsid w:val="00683234"/>
    <w:rsid w:val="00683BEE"/>
    <w:rsid w:val="00683F93"/>
    <w:rsid w:val="006847A1"/>
    <w:rsid w:val="00684EFD"/>
    <w:rsid w:val="0068503A"/>
    <w:rsid w:val="00685117"/>
    <w:rsid w:val="0068536A"/>
    <w:rsid w:val="00685755"/>
    <w:rsid w:val="00687100"/>
    <w:rsid w:val="006875A9"/>
    <w:rsid w:val="0068772C"/>
    <w:rsid w:val="00687833"/>
    <w:rsid w:val="00687F4B"/>
    <w:rsid w:val="00687F73"/>
    <w:rsid w:val="0069042F"/>
    <w:rsid w:val="00690431"/>
    <w:rsid w:val="00690525"/>
    <w:rsid w:val="00690AA2"/>
    <w:rsid w:val="00690E67"/>
    <w:rsid w:val="00692159"/>
    <w:rsid w:val="0069302D"/>
    <w:rsid w:val="006936DD"/>
    <w:rsid w:val="00693B50"/>
    <w:rsid w:val="00693B64"/>
    <w:rsid w:val="00693D72"/>
    <w:rsid w:val="00693ED9"/>
    <w:rsid w:val="0069487B"/>
    <w:rsid w:val="00695141"/>
    <w:rsid w:val="00695B56"/>
    <w:rsid w:val="00696BB3"/>
    <w:rsid w:val="00696BF8"/>
    <w:rsid w:val="00697D1A"/>
    <w:rsid w:val="006A02ED"/>
    <w:rsid w:val="006A0474"/>
    <w:rsid w:val="006A1030"/>
    <w:rsid w:val="006A18DC"/>
    <w:rsid w:val="006A1F47"/>
    <w:rsid w:val="006A238A"/>
    <w:rsid w:val="006A2B73"/>
    <w:rsid w:val="006A2C2A"/>
    <w:rsid w:val="006A3507"/>
    <w:rsid w:val="006A481A"/>
    <w:rsid w:val="006A496F"/>
    <w:rsid w:val="006A57EC"/>
    <w:rsid w:val="006A59DD"/>
    <w:rsid w:val="006A61BA"/>
    <w:rsid w:val="006A7938"/>
    <w:rsid w:val="006A7BA4"/>
    <w:rsid w:val="006A7C07"/>
    <w:rsid w:val="006B0027"/>
    <w:rsid w:val="006B0475"/>
    <w:rsid w:val="006B14B8"/>
    <w:rsid w:val="006B1EE0"/>
    <w:rsid w:val="006B2486"/>
    <w:rsid w:val="006B2BCB"/>
    <w:rsid w:val="006B2C33"/>
    <w:rsid w:val="006B3F24"/>
    <w:rsid w:val="006B40CA"/>
    <w:rsid w:val="006B4211"/>
    <w:rsid w:val="006B4523"/>
    <w:rsid w:val="006B49C5"/>
    <w:rsid w:val="006B4B81"/>
    <w:rsid w:val="006B5E08"/>
    <w:rsid w:val="006B63DE"/>
    <w:rsid w:val="006B65A1"/>
    <w:rsid w:val="006B698D"/>
    <w:rsid w:val="006B795F"/>
    <w:rsid w:val="006C0278"/>
    <w:rsid w:val="006C10F5"/>
    <w:rsid w:val="006C2319"/>
    <w:rsid w:val="006C23DE"/>
    <w:rsid w:val="006C2549"/>
    <w:rsid w:val="006C2C82"/>
    <w:rsid w:val="006C2D1A"/>
    <w:rsid w:val="006C312A"/>
    <w:rsid w:val="006C36C3"/>
    <w:rsid w:val="006C4948"/>
    <w:rsid w:val="006C5663"/>
    <w:rsid w:val="006C5701"/>
    <w:rsid w:val="006C5940"/>
    <w:rsid w:val="006C5BE9"/>
    <w:rsid w:val="006C64D9"/>
    <w:rsid w:val="006C6843"/>
    <w:rsid w:val="006C6A42"/>
    <w:rsid w:val="006C7AF8"/>
    <w:rsid w:val="006C7E7E"/>
    <w:rsid w:val="006C7EC3"/>
    <w:rsid w:val="006D0945"/>
    <w:rsid w:val="006D1016"/>
    <w:rsid w:val="006D11F5"/>
    <w:rsid w:val="006D14F0"/>
    <w:rsid w:val="006D1F18"/>
    <w:rsid w:val="006D2132"/>
    <w:rsid w:val="006D3935"/>
    <w:rsid w:val="006D3AE2"/>
    <w:rsid w:val="006D3F99"/>
    <w:rsid w:val="006D42CE"/>
    <w:rsid w:val="006D4AA0"/>
    <w:rsid w:val="006D4BFB"/>
    <w:rsid w:val="006D562F"/>
    <w:rsid w:val="006D5738"/>
    <w:rsid w:val="006D5D67"/>
    <w:rsid w:val="006D73F0"/>
    <w:rsid w:val="006D745E"/>
    <w:rsid w:val="006D77C9"/>
    <w:rsid w:val="006D7930"/>
    <w:rsid w:val="006E0001"/>
    <w:rsid w:val="006E0A1F"/>
    <w:rsid w:val="006E1562"/>
    <w:rsid w:val="006E17DD"/>
    <w:rsid w:val="006E224A"/>
    <w:rsid w:val="006E276C"/>
    <w:rsid w:val="006E2DC2"/>
    <w:rsid w:val="006E352F"/>
    <w:rsid w:val="006E365D"/>
    <w:rsid w:val="006E3735"/>
    <w:rsid w:val="006E388F"/>
    <w:rsid w:val="006E3CF1"/>
    <w:rsid w:val="006E438F"/>
    <w:rsid w:val="006E44B8"/>
    <w:rsid w:val="006E5354"/>
    <w:rsid w:val="006E53F2"/>
    <w:rsid w:val="006E5DEF"/>
    <w:rsid w:val="006E6613"/>
    <w:rsid w:val="006E6F01"/>
    <w:rsid w:val="006E79A3"/>
    <w:rsid w:val="006F01D9"/>
    <w:rsid w:val="006F0A39"/>
    <w:rsid w:val="006F125E"/>
    <w:rsid w:val="006F15DD"/>
    <w:rsid w:val="006F1D7B"/>
    <w:rsid w:val="006F1E05"/>
    <w:rsid w:val="006F35E0"/>
    <w:rsid w:val="006F3622"/>
    <w:rsid w:val="006F3CA5"/>
    <w:rsid w:val="006F3DA6"/>
    <w:rsid w:val="006F3FDB"/>
    <w:rsid w:val="006F4728"/>
    <w:rsid w:val="006F486A"/>
    <w:rsid w:val="006F522D"/>
    <w:rsid w:val="006F5C8A"/>
    <w:rsid w:val="006F5EB5"/>
    <w:rsid w:val="006F6296"/>
    <w:rsid w:val="006F65E2"/>
    <w:rsid w:val="006F6AE5"/>
    <w:rsid w:val="007003FE"/>
    <w:rsid w:val="00700B30"/>
    <w:rsid w:val="00700E73"/>
    <w:rsid w:val="00701BBA"/>
    <w:rsid w:val="00702FC1"/>
    <w:rsid w:val="00703A65"/>
    <w:rsid w:val="007043CB"/>
    <w:rsid w:val="00704846"/>
    <w:rsid w:val="00704CA5"/>
    <w:rsid w:val="00706046"/>
    <w:rsid w:val="00706A99"/>
    <w:rsid w:val="00707382"/>
    <w:rsid w:val="007073D0"/>
    <w:rsid w:val="0070789A"/>
    <w:rsid w:val="007078F7"/>
    <w:rsid w:val="0071174A"/>
    <w:rsid w:val="00711B30"/>
    <w:rsid w:val="00713527"/>
    <w:rsid w:val="0071433C"/>
    <w:rsid w:val="007145F1"/>
    <w:rsid w:val="00714D89"/>
    <w:rsid w:val="00714DE5"/>
    <w:rsid w:val="00714DE7"/>
    <w:rsid w:val="00714E0C"/>
    <w:rsid w:val="00715079"/>
    <w:rsid w:val="0071597A"/>
    <w:rsid w:val="00715DF4"/>
    <w:rsid w:val="00715E89"/>
    <w:rsid w:val="0071656B"/>
    <w:rsid w:val="00717A71"/>
    <w:rsid w:val="00717DB0"/>
    <w:rsid w:val="00721022"/>
    <w:rsid w:val="00721145"/>
    <w:rsid w:val="00721588"/>
    <w:rsid w:val="007219AE"/>
    <w:rsid w:val="007236FC"/>
    <w:rsid w:val="00723FD8"/>
    <w:rsid w:val="0072473A"/>
    <w:rsid w:val="0072489A"/>
    <w:rsid w:val="00725780"/>
    <w:rsid w:val="00725993"/>
    <w:rsid w:val="00725B41"/>
    <w:rsid w:val="00726700"/>
    <w:rsid w:val="007267DC"/>
    <w:rsid w:val="007276FC"/>
    <w:rsid w:val="0072782E"/>
    <w:rsid w:val="007278C6"/>
    <w:rsid w:val="007278E6"/>
    <w:rsid w:val="0073034B"/>
    <w:rsid w:val="007307B6"/>
    <w:rsid w:val="00730D96"/>
    <w:rsid w:val="00730FB3"/>
    <w:rsid w:val="00731137"/>
    <w:rsid w:val="00732393"/>
    <w:rsid w:val="0073285A"/>
    <w:rsid w:val="00732C51"/>
    <w:rsid w:val="00732DD1"/>
    <w:rsid w:val="00732DF5"/>
    <w:rsid w:val="007330F7"/>
    <w:rsid w:val="007337DB"/>
    <w:rsid w:val="00733895"/>
    <w:rsid w:val="00734064"/>
    <w:rsid w:val="00734764"/>
    <w:rsid w:val="00735214"/>
    <w:rsid w:val="007356B2"/>
    <w:rsid w:val="00736066"/>
    <w:rsid w:val="0073639F"/>
    <w:rsid w:val="007365DA"/>
    <w:rsid w:val="0073672E"/>
    <w:rsid w:val="0073683C"/>
    <w:rsid w:val="0073688F"/>
    <w:rsid w:val="00736E43"/>
    <w:rsid w:val="00737439"/>
    <w:rsid w:val="007374A2"/>
    <w:rsid w:val="00737737"/>
    <w:rsid w:val="00740291"/>
    <w:rsid w:val="007403D9"/>
    <w:rsid w:val="00740A66"/>
    <w:rsid w:val="00740F55"/>
    <w:rsid w:val="00741635"/>
    <w:rsid w:val="00741952"/>
    <w:rsid w:val="00741EC2"/>
    <w:rsid w:val="00741F1A"/>
    <w:rsid w:val="00742716"/>
    <w:rsid w:val="0074281E"/>
    <w:rsid w:val="00742D33"/>
    <w:rsid w:val="00742E1D"/>
    <w:rsid w:val="007432AA"/>
    <w:rsid w:val="00743674"/>
    <w:rsid w:val="0074389D"/>
    <w:rsid w:val="00744424"/>
    <w:rsid w:val="00746054"/>
    <w:rsid w:val="00747BF8"/>
    <w:rsid w:val="00747E06"/>
    <w:rsid w:val="00750BF5"/>
    <w:rsid w:val="0075133A"/>
    <w:rsid w:val="00751A16"/>
    <w:rsid w:val="00752533"/>
    <w:rsid w:val="007529F7"/>
    <w:rsid w:val="00752A59"/>
    <w:rsid w:val="00752D92"/>
    <w:rsid w:val="00752DB8"/>
    <w:rsid w:val="00752EA4"/>
    <w:rsid w:val="00753A20"/>
    <w:rsid w:val="007540A0"/>
    <w:rsid w:val="00754205"/>
    <w:rsid w:val="00754B29"/>
    <w:rsid w:val="00754C42"/>
    <w:rsid w:val="00755325"/>
    <w:rsid w:val="00755529"/>
    <w:rsid w:val="00755B9E"/>
    <w:rsid w:val="00755C2D"/>
    <w:rsid w:val="00755EE4"/>
    <w:rsid w:val="007563B9"/>
    <w:rsid w:val="0075673D"/>
    <w:rsid w:val="00756D15"/>
    <w:rsid w:val="007573F6"/>
    <w:rsid w:val="0075773D"/>
    <w:rsid w:val="00757C63"/>
    <w:rsid w:val="0076040F"/>
    <w:rsid w:val="0076075B"/>
    <w:rsid w:val="007608DE"/>
    <w:rsid w:val="00760A58"/>
    <w:rsid w:val="00761432"/>
    <w:rsid w:val="0076196A"/>
    <w:rsid w:val="00762DCD"/>
    <w:rsid w:val="0076335C"/>
    <w:rsid w:val="00763705"/>
    <w:rsid w:val="00763CDF"/>
    <w:rsid w:val="0076428E"/>
    <w:rsid w:val="007642E7"/>
    <w:rsid w:val="00764772"/>
    <w:rsid w:val="00764821"/>
    <w:rsid w:val="00764A30"/>
    <w:rsid w:val="00766EAC"/>
    <w:rsid w:val="00767466"/>
    <w:rsid w:val="007676FE"/>
    <w:rsid w:val="00767C2E"/>
    <w:rsid w:val="00767FEB"/>
    <w:rsid w:val="00770831"/>
    <w:rsid w:val="00770A2C"/>
    <w:rsid w:val="00770DF6"/>
    <w:rsid w:val="0077110B"/>
    <w:rsid w:val="007713FA"/>
    <w:rsid w:val="007714D2"/>
    <w:rsid w:val="00771530"/>
    <w:rsid w:val="00771817"/>
    <w:rsid w:val="007719F6"/>
    <w:rsid w:val="00771CC8"/>
    <w:rsid w:val="00771E10"/>
    <w:rsid w:val="0077229D"/>
    <w:rsid w:val="00772577"/>
    <w:rsid w:val="00772BF6"/>
    <w:rsid w:val="00772C0C"/>
    <w:rsid w:val="007738BC"/>
    <w:rsid w:val="00773A33"/>
    <w:rsid w:val="00774159"/>
    <w:rsid w:val="00774875"/>
    <w:rsid w:val="007748D3"/>
    <w:rsid w:val="0077531F"/>
    <w:rsid w:val="00775835"/>
    <w:rsid w:val="00775F48"/>
    <w:rsid w:val="0077692A"/>
    <w:rsid w:val="00776E59"/>
    <w:rsid w:val="00777173"/>
    <w:rsid w:val="00777DD0"/>
    <w:rsid w:val="00780E69"/>
    <w:rsid w:val="00780FCC"/>
    <w:rsid w:val="007811DB"/>
    <w:rsid w:val="00781D19"/>
    <w:rsid w:val="007820C4"/>
    <w:rsid w:val="00782176"/>
    <w:rsid w:val="00782D83"/>
    <w:rsid w:val="007837F6"/>
    <w:rsid w:val="00785CB5"/>
    <w:rsid w:val="00785E2A"/>
    <w:rsid w:val="0078732E"/>
    <w:rsid w:val="00787F4F"/>
    <w:rsid w:val="00787FE5"/>
    <w:rsid w:val="0079012E"/>
    <w:rsid w:val="007913B6"/>
    <w:rsid w:val="00791AF1"/>
    <w:rsid w:val="00791FE7"/>
    <w:rsid w:val="00793549"/>
    <w:rsid w:val="00793D6B"/>
    <w:rsid w:val="007941C8"/>
    <w:rsid w:val="0079427E"/>
    <w:rsid w:val="00794397"/>
    <w:rsid w:val="0079446E"/>
    <w:rsid w:val="00794B30"/>
    <w:rsid w:val="00794C10"/>
    <w:rsid w:val="00794C4F"/>
    <w:rsid w:val="00794E98"/>
    <w:rsid w:val="007956BE"/>
    <w:rsid w:val="0079590E"/>
    <w:rsid w:val="00795C18"/>
    <w:rsid w:val="00795D6D"/>
    <w:rsid w:val="00795D87"/>
    <w:rsid w:val="00795EEE"/>
    <w:rsid w:val="007964B9"/>
    <w:rsid w:val="00796A95"/>
    <w:rsid w:val="00796C49"/>
    <w:rsid w:val="00796C70"/>
    <w:rsid w:val="00796E4F"/>
    <w:rsid w:val="00796ED9"/>
    <w:rsid w:val="00796EFA"/>
    <w:rsid w:val="0079717F"/>
    <w:rsid w:val="00797F7D"/>
    <w:rsid w:val="007A019B"/>
    <w:rsid w:val="007A07D4"/>
    <w:rsid w:val="007A0D61"/>
    <w:rsid w:val="007A133E"/>
    <w:rsid w:val="007A16F7"/>
    <w:rsid w:val="007A1F33"/>
    <w:rsid w:val="007A273F"/>
    <w:rsid w:val="007A2DF4"/>
    <w:rsid w:val="007A2F99"/>
    <w:rsid w:val="007A5028"/>
    <w:rsid w:val="007A5E9B"/>
    <w:rsid w:val="007A60DF"/>
    <w:rsid w:val="007A68D4"/>
    <w:rsid w:val="007A7033"/>
    <w:rsid w:val="007A71C9"/>
    <w:rsid w:val="007A7550"/>
    <w:rsid w:val="007A7B9F"/>
    <w:rsid w:val="007B001E"/>
    <w:rsid w:val="007B005F"/>
    <w:rsid w:val="007B0523"/>
    <w:rsid w:val="007B0837"/>
    <w:rsid w:val="007B1558"/>
    <w:rsid w:val="007B15AA"/>
    <w:rsid w:val="007B1641"/>
    <w:rsid w:val="007B169B"/>
    <w:rsid w:val="007B1E56"/>
    <w:rsid w:val="007B29EF"/>
    <w:rsid w:val="007B2DB0"/>
    <w:rsid w:val="007B3022"/>
    <w:rsid w:val="007B3833"/>
    <w:rsid w:val="007B3A70"/>
    <w:rsid w:val="007B3B3C"/>
    <w:rsid w:val="007B3DFD"/>
    <w:rsid w:val="007B4148"/>
    <w:rsid w:val="007B446B"/>
    <w:rsid w:val="007B541D"/>
    <w:rsid w:val="007B55E5"/>
    <w:rsid w:val="007B69BD"/>
    <w:rsid w:val="007B7056"/>
    <w:rsid w:val="007B70A2"/>
    <w:rsid w:val="007B7106"/>
    <w:rsid w:val="007B731C"/>
    <w:rsid w:val="007B73AB"/>
    <w:rsid w:val="007C0113"/>
    <w:rsid w:val="007C0209"/>
    <w:rsid w:val="007C0257"/>
    <w:rsid w:val="007C028B"/>
    <w:rsid w:val="007C0655"/>
    <w:rsid w:val="007C08F3"/>
    <w:rsid w:val="007C0C94"/>
    <w:rsid w:val="007C0D4F"/>
    <w:rsid w:val="007C1AAC"/>
    <w:rsid w:val="007C251E"/>
    <w:rsid w:val="007C2757"/>
    <w:rsid w:val="007C2810"/>
    <w:rsid w:val="007C2A3E"/>
    <w:rsid w:val="007C3998"/>
    <w:rsid w:val="007C419C"/>
    <w:rsid w:val="007C4321"/>
    <w:rsid w:val="007C47EF"/>
    <w:rsid w:val="007C51BC"/>
    <w:rsid w:val="007C5247"/>
    <w:rsid w:val="007C6504"/>
    <w:rsid w:val="007C6C98"/>
    <w:rsid w:val="007C6CE4"/>
    <w:rsid w:val="007D0974"/>
    <w:rsid w:val="007D0E01"/>
    <w:rsid w:val="007D174C"/>
    <w:rsid w:val="007D17CB"/>
    <w:rsid w:val="007D1A14"/>
    <w:rsid w:val="007D1AA4"/>
    <w:rsid w:val="007D1B3A"/>
    <w:rsid w:val="007D2017"/>
    <w:rsid w:val="007D2468"/>
    <w:rsid w:val="007D262C"/>
    <w:rsid w:val="007D2B8E"/>
    <w:rsid w:val="007D2F1C"/>
    <w:rsid w:val="007D38D9"/>
    <w:rsid w:val="007D3DCC"/>
    <w:rsid w:val="007D44BE"/>
    <w:rsid w:val="007D4873"/>
    <w:rsid w:val="007D4B3A"/>
    <w:rsid w:val="007D4E66"/>
    <w:rsid w:val="007D51F3"/>
    <w:rsid w:val="007D5BF5"/>
    <w:rsid w:val="007D5C56"/>
    <w:rsid w:val="007D6294"/>
    <w:rsid w:val="007D6380"/>
    <w:rsid w:val="007D671B"/>
    <w:rsid w:val="007D7700"/>
    <w:rsid w:val="007D77BA"/>
    <w:rsid w:val="007D789E"/>
    <w:rsid w:val="007E02B9"/>
    <w:rsid w:val="007E0ADA"/>
    <w:rsid w:val="007E0B95"/>
    <w:rsid w:val="007E0DED"/>
    <w:rsid w:val="007E0EA6"/>
    <w:rsid w:val="007E170D"/>
    <w:rsid w:val="007E3236"/>
    <w:rsid w:val="007E3277"/>
    <w:rsid w:val="007E3D97"/>
    <w:rsid w:val="007E3F54"/>
    <w:rsid w:val="007E4A34"/>
    <w:rsid w:val="007E51DA"/>
    <w:rsid w:val="007E5555"/>
    <w:rsid w:val="007E55E9"/>
    <w:rsid w:val="007E5839"/>
    <w:rsid w:val="007E5977"/>
    <w:rsid w:val="007E622E"/>
    <w:rsid w:val="007E7636"/>
    <w:rsid w:val="007F0266"/>
    <w:rsid w:val="007F04B7"/>
    <w:rsid w:val="007F0DA9"/>
    <w:rsid w:val="007F0F15"/>
    <w:rsid w:val="007F1186"/>
    <w:rsid w:val="007F1B01"/>
    <w:rsid w:val="007F2090"/>
    <w:rsid w:val="007F25E4"/>
    <w:rsid w:val="007F3008"/>
    <w:rsid w:val="007F4546"/>
    <w:rsid w:val="007F46B7"/>
    <w:rsid w:val="007F4C99"/>
    <w:rsid w:val="007F4DAC"/>
    <w:rsid w:val="007F51A5"/>
    <w:rsid w:val="007F55AE"/>
    <w:rsid w:val="007F584C"/>
    <w:rsid w:val="007F5A53"/>
    <w:rsid w:val="007F5A84"/>
    <w:rsid w:val="007F5DBF"/>
    <w:rsid w:val="007F65B8"/>
    <w:rsid w:val="007F6B6C"/>
    <w:rsid w:val="007F7569"/>
    <w:rsid w:val="007F76E3"/>
    <w:rsid w:val="007F7799"/>
    <w:rsid w:val="007F7886"/>
    <w:rsid w:val="00800023"/>
    <w:rsid w:val="0080090E"/>
    <w:rsid w:val="00800AC3"/>
    <w:rsid w:val="00800CC3"/>
    <w:rsid w:val="008014BE"/>
    <w:rsid w:val="00803F8C"/>
    <w:rsid w:val="00804354"/>
    <w:rsid w:val="00804D35"/>
    <w:rsid w:val="00804F83"/>
    <w:rsid w:val="0080516F"/>
    <w:rsid w:val="008055E0"/>
    <w:rsid w:val="00805B36"/>
    <w:rsid w:val="00806F35"/>
    <w:rsid w:val="00807901"/>
    <w:rsid w:val="008079C0"/>
    <w:rsid w:val="00807DD3"/>
    <w:rsid w:val="0081095A"/>
    <w:rsid w:val="00811728"/>
    <w:rsid w:val="00811ECC"/>
    <w:rsid w:val="0081233D"/>
    <w:rsid w:val="00812B23"/>
    <w:rsid w:val="00813095"/>
    <w:rsid w:val="008131B6"/>
    <w:rsid w:val="00813259"/>
    <w:rsid w:val="008132EE"/>
    <w:rsid w:val="008135BE"/>
    <w:rsid w:val="0081470D"/>
    <w:rsid w:val="00814757"/>
    <w:rsid w:val="008148D9"/>
    <w:rsid w:val="00815B36"/>
    <w:rsid w:val="00816470"/>
    <w:rsid w:val="008167A2"/>
    <w:rsid w:val="008175D8"/>
    <w:rsid w:val="00817A0A"/>
    <w:rsid w:val="00820346"/>
    <w:rsid w:val="00820B26"/>
    <w:rsid w:val="00820B56"/>
    <w:rsid w:val="00820D1E"/>
    <w:rsid w:val="008217E6"/>
    <w:rsid w:val="00822442"/>
    <w:rsid w:val="00822615"/>
    <w:rsid w:val="00823045"/>
    <w:rsid w:val="00824632"/>
    <w:rsid w:val="00824991"/>
    <w:rsid w:val="00825043"/>
    <w:rsid w:val="0082538E"/>
    <w:rsid w:val="00825678"/>
    <w:rsid w:val="00826789"/>
    <w:rsid w:val="00826DC9"/>
    <w:rsid w:val="00827988"/>
    <w:rsid w:val="00827BC8"/>
    <w:rsid w:val="00830509"/>
    <w:rsid w:val="008306D9"/>
    <w:rsid w:val="0083081C"/>
    <w:rsid w:val="00830BFD"/>
    <w:rsid w:val="00831104"/>
    <w:rsid w:val="0083119A"/>
    <w:rsid w:val="008311EE"/>
    <w:rsid w:val="0083162A"/>
    <w:rsid w:val="00831A83"/>
    <w:rsid w:val="00831B1E"/>
    <w:rsid w:val="00831C39"/>
    <w:rsid w:val="00831D68"/>
    <w:rsid w:val="008323BD"/>
    <w:rsid w:val="008327CD"/>
    <w:rsid w:val="00832D5D"/>
    <w:rsid w:val="00832ED5"/>
    <w:rsid w:val="00832FDE"/>
    <w:rsid w:val="008361C5"/>
    <w:rsid w:val="00836AF6"/>
    <w:rsid w:val="008372F2"/>
    <w:rsid w:val="00840058"/>
    <w:rsid w:val="00840081"/>
    <w:rsid w:val="00840503"/>
    <w:rsid w:val="00840F4F"/>
    <w:rsid w:val="0084152F"/>
    <w:rsid w:val="0084236E"/>
    <w:rsid w:val="00843022"/>
    <w:rsid w:val="008431BF"/>
    <w:rsid w:val="00843383"/>
    <w:rsid w:val="00843D97"/>
    <w:rsid w:val="00843E0D"/>
    <w:rsid w:val="00843EDA"/>
    <w:rsid w:val="0084428D"/>
    <w:rsid w:val="00844888"/>
    <w:rsid w:val="00844C6A"/>
    <w:rsid w:val="00845ABD"/>
    <w:rsid w:val="0084605F"/>
    <w:rsid w:val="00846857"/>
    <w:rsid w:val="00846C45"/>
    <w:rsid w:val="0084724E"/>
    <w:rsid w:val="00847D5C"/>
    <w:rsid w:val="00847DF1"/>
    <w:rsid w:val="00847FF2"/>
    <w:rsid w:val="0085049E"/>
    <w:rsid w:val="00850E8A"/>
    <w:rsid w:val="00850FD0"/>
    <w:rsid w:val="00851256"/>
    <w:rsid w:val="0085146E"/>
    <w:rsid w:val="008515FC"/>
    <w:rsid w:val="00851BB9"/>
    <w:rsid w:val="00852BE9"/>
    <w:rsid w:val="00852C7E"/>
    <w:rsid w:val="0085305C"/>
    <w:rsid w:val="00853167"/>
    <w:rsid w:val="008533FF"/>
    <w:rsid w:val="00853400"/>
    <w:rsid w:val="00853D8E"/>
    <w:rsid w:val="0085446C"/>
    <w:rsid w:val="008545B9"/>
    <w:rsid w:val="00855DB1"/>
    <w:rsid w:val="00856651"/>
    <w:rsid w:val="00856666"/>
    <w:rsid w:val="00856BC9"/>
    <w:rsid w:val="0085705B"/>
    <w:rsid w:val="0085712A"/>
    <w:rsid w:val="008575EE"/>
    <w:rsid w:val="00857C5A"/>
    <w:rsid w:val="00857CB9"/>
    <w:rsid w:val="00860854"/>
    <w:rsid w:val="00861EC4"/>
    <w:rsid w:val="00861F47"/>
    <w:rsid w:val="008620CA"/>
    <w:rsid w:val="00862696"/>
    <w:rsid w:val="00862CB0"/>
    <w:rsid w:val="008633CB"/>
    <w:rsid w:val="008635C2"/>
    <w:rsid w:val="00863771"/>
    <w:rsid w:val="00863CA4"/>
    <w:rsid w:val="00863CBA"/>
    <w:rsid w:val="00863D6F"/>
    <w:rsid w:val="00864192"/>
    <w:rsid w:val="008644EF"/>
    <w:rsid w:val="00864526"/>
    <w:rsid w:val="00864FC8"/>
    <w:rsid w:val="00865087"/>
    <w:rsid w:val="00865344"/>
    <w:rsid w:val="0086582B"/>
    <w:rsid w:val="00865A5F"/>
    <w:rsid w:val="00865B68"/>
    <w:rsid w:val="00866CC3"/>
    <w:rsid w:val="008671A3"/>
    <w:rsid w:val="00867F73"/>
    <w:rsid w:val="00870694"/>
    <w:rsid w:val="008709B3"/>
    <w:rsid w:val="00870DC0"/>
    <w:rsid w:val="00871A59"/>
    <w:rsid w:val="00871B34"/>
    <w:rsid w:val="00871C5E"/>
    <w:rsid w:val="008729CC"/>
    <w:rsid w:val="00872B84"/>
    <w:rsid w:val="00872DF1"/>
    <w:rsid w:val="00872E5E"/>
    <w:rsid w:val="0087314A"/>
    <w:rsid w:val="0087350C"/>
    <w:rsid w:val="0087430B"/>
    <w:rsid w:val="0087479D"/>
    <w:rsid w:val="00874AC3"/>
    <w:rsid w:val="00874B8B"/>
    <w:rsid w:val="00874FBB"/>
    <w:rsid w:val="00875075"/>
    <w:rsid w:val="008754D5"/>
    <w:rsid w:val="0087599E"/>
    <w:rsid w:val="008763F9"/>
    <w:rsid w:val="00876683"/>
    <w:rsid w:val="008771F6"/>
    <w:rsid w:val="00877964"/>
    <w:rsid w:val="00877B20"/>
    <w:rsid w:val="008801E3"/>
    <w:rsid w:val="0088048A"/>
    <w:rsid w:val="008804E7"/>
    <w:rsid w:val="00880573"/>
    <w:rsid w:val="008808BA"/>
    <w:rsid w:val="00880FA7"/>
    <w:rsid w:val="00881D96"/>
    <w:rsid w:val="0088284A"/>
    <w:rsid w:val="00882DC7"/>
    <w:rsid w:val="0088338B"/>
    <w:rsid w:val="008833B1"/>
    <w:rsid w:val="008839AF"/>
    <w:rsid w:val="00884543"/>
    <w:rsid w:val="008845B8"/>
    <w:rsid w:val="008849FC"/>
    <w:rsid w:val="00884FA0"/>
    <w:rsid w:val="0088626F"/>
    <w:rsid w:val="00886842"/>
    <w:rsid w:val="008868CE"/>
    <w:rsid w:val="00886C06"/>
    <w:rsid w:val="00886E9B"/>
    <w:rsid w:val="00890322"/>
    <w:rsid w:val="00890AAB"/>
    <w:rsid w:val="00891756"/>
    <w:rsid w:val="0089187B"/>
    <w:rsid w:val="00891E3D"/>
    <w:rsid w:val="00893683"/>
    <w:rsid w:val="00893C98"/>
    <w:rsid w:val="00893E3B"/>
    <w:rsid w:val="0089428E"/>
    <w:rsid w:val="00894C9F"/>
    <w:rsid w:val="008950CB"/>
    <w:rsid w:val="008958A6"/>
    <w:rsid w:val="008961C1"/>
    <w:rsid w:val="008973B5"/>
    <w:rsid w:val="00897577"/>
    <w:rsid w:val="0089788A"/>
    <w:rsid w:val="008A01B3"/>
    <w:rsid w:val="008A02A0"/>
    <w:rsid w:val="008A0304"/>
    <w:rsid w:val="008A1475"/>
    <w:rsid w:val="008A1B36"/>
    <w:rsid w:val="008A2522"/>
    <w:rsid w:val="008A3B9B"/>
    <w:rsid w:val="008A3EC9"/>
    <w:rsid w:val="008A4436"/>
    <w:rsid w:val="008A4DE3"/>
    <w:rsid w:val="008A4DFA"/>
    <w:rsid w:val="008A4EE0"/>
    <w:rsid w:val="008A5A81"/>
    <w:rsid w:val="008A63B9"/>
    <w:rsid w:val="008A7754"/>
    <w:rsid w:val="008A7BE8"/>
    <w:rsid w:val="008A7D1D"/>
    <w:rsid w:val="008A7DA5"/>
    <w:rsid w:val="008B05D5"/>
    <w:rsid w:val="008B062A"/>
    <w:rsid w:val="008B09A9"/>
    <w:rsid w:val="008B0A7D"/>
    <w:rsid w:val="008B0F80"/>
    <w:rsid w:val="008B0F98"/>
    <w:rsid w:val="008B1747"/>
    <w:rsid w:val="008B1E94"/>
    <w:rsid w:val="008B24A6"/>
    <w:rsid w:val="008B2652"/>
    <w:rsid w:val="008B3612"/>
    <w:rsid w:val="008B4CA2"/>
    <w:rsid w:val="008B5327"/>
    <w:rsid w:val="008B7B79"/>
    <w:rsid w:val="008B7C9B"/>
    <w:rsid w:val="008B7F5B"/>
    <w:rsid w:val="008C00CE"/>
    <w:rsid w:val="008C0717"/>
    <w:rsid w:val="008C0ED7"/>
    <w:rsid w:val="008C1818"/>
    <w:rsid w:val="008C32A2"/>
    <w:rsid w:val="008C3AD1"/>
    <w:rsid w:val="008C446F"/>
    <w:rsid w:val="008C484A"/>
    <w:rsid w:val="008C4C5A"/>
    <w:rsid w:val="008C5360"/>
    <w:rsid w:val="008C58B0"/>
    <w:rsid w:val="008C5DDB"/>
    <w:rsid w:val="008C5E90"/>
    <w:rsid w:val="008C6704"/>
    <w:rsid w:val="008C71AD"/>
    <w:rsid w:val="008C7229"/>
    <w:rsid w:val="008C79EB"/>
    <w:rsid w:val="008D0014"/>
    <w:rsid w:val="008D0344"/>
    <w:rsid w:val="008D0401"/>
    <w:rsid w:val="008D06C4"/>
    <w:rsid w:val="008D06E8"/>
    <w:rsid w:val="008D0900"/>
    <w:rsid w:val="008D0CC3"/>
    <w:rsid w:val="008D1620"/>
    <w:rsid w:val="008D1962"/>
    <w:rsid w:val="008D1A3B"/>
    <w:rsid w:val="008D26AE"/>
    <w:rsid w:val="008D2B25"/>
    <w:rsid w:val="008D2D49"/>
    <w:rsid w:val="008D379E"/>
    <w:rsid w:val="008D3837"/>
    <w:rsid w:val="008D3979"/>
    <w:rsid w:val="008D4499"/>
    <w:rsid w:val="008D44B2"/>
    <w:rsid w:val="008D45FA"/>
    <w:rsid w:val="008D4C14"/>
    <w:rsid w:val="008D4EFD"/>
    <w:rsid w:val="008D51AA"/>
    <w:rsid w:val="008D5318"/>
    <w:rsid w:val="008D5ECA"/>
    <w:rsid w:val="008D68DF"/>
    <w:rsid w:val="008D68E6"/>
    <w:rsid w:val="008D6CE2"/>
    <w:rsid w:val="008D7888"/>
    <w:rsid w:val="008D7D9F"/>
    <w:rsid w:val="008E09D0"/>
    <w:rsid w:val="008E0A0A"/>
    <w:rsid w:val="008E1580"/>
    <w:rsid w:val="008E19AD"/>
    <w:rsid w:val="008E1C44"/>
    <w:rsid w:val="008E1E7C"/>
    <w:rsid w:val="008E2458"/>
    <w:rsid w:val="008E2687"/>
    <w:rsid w:val="008E2DD6"/>
    <w:rsid w:val="008E33A9"/>
    <w:rsid w:val="008E3595"/>
    <w:rsid w:val="008E39A7"/>
    <w:rsid w:val="008E39B8"/>
    <w:rsid w:val="008E479B"/>
    <w:rsid w:val="008E48F9"/>
    <w:rsid w:val="008E56D4"/>
    <w:rsid w:val="008E69A8"/>
    <w:rsid w:val="008E7166"/>
    <w:rsid w:val="008E7582"/>
    <w:rsid w:val="008E75AB"/>
    <w:rsid w:val="008E798A"/>
    <w:rsid w:val="008E7BFC"/>
    <w:rsid w:val="008E7EA1"/>
    <w:rsid w:val="008E7F0D"/>
    <w:rsid w:val="008F00C5"/>
    <w:rsid w:val="008F1136"/>
    <w:rsid w:val="008F1A28"/>
    <w:rsid w:val="008F28BA"/>
    <w:rsid w:val="008F312A"/>
    <w:rsid w:val="008F345B"/>
    <w:rsid w:val="008F46C0"/>
    <w:rsid w:val="008F4729"/>
    <w:rsid w:val="008F4969"/>
    <w:rsid w:val="008F50FE"/>
    <w:rsid w:val="008F5529"/>
    <w:rsid w:val="008F5A07"/>
    <w:rsid w:val="008F63BE"/>
    <w:rsid w:val="008F67AD"/>
    <w:rsid w:val="008F6954"/>
    <w:rsid w:val="008F6A93"/>
    <w:rsid w:val="008F7473"/>
    <w:rsid w:val="008F78DC"/>
    <w:rsid w:val="008F78F8"/>
    <w:rsid w:val="008F7AA5"/>
    <w:rsid w:val="008F7EE5"/>
    <w:rsid w:val="008F7F47"/>
    <w:rsid w:val="009000BE"/>
    <w:rsid w:val="009000E6"/>
    <w:rsid w:val="009004E7"/>
    <w:rsid w:val="00900F0B"/>
    <w:rsid w:val="00901478"/>
    <w:rsid w:val="0090162C"/>
    <w:rsid w:val="00901850"/>
    <w:rsid w:val="009018F1"/>
    <w:rsid w:val="009019DC"/>
    <w:rsid w:val="00902064"/>
    <w:rsid w:val="00902143"/>
    <w:rsid w:val="00902666"/>
    <w:rsid w:val="00902A8E"/>
    <w:rsid w:val="00903866"/>
    <w:rsid w:val="009038B6"/>
    <w:rsid w:val="00903F40"/>
    <w:rsid w:val="009048CC"/>
    <w:rsid w:val="009049A6"/>
    <w:rsid w:val="00904B57"/>
    <w:rsid w:val="00904CFC"/>
    <w:rsid w:val="00904D79"/>
    <w:rsid w:val="00905B55"/>
    <w:rsid w:val="009060FB"/>
    <w:rsid w:val="009107EF"/>
    <w:rsid w:val="00910B44"/>
    <w:rsid w:val="00911538"/>
    <w:rsid w:val="00911545"/>
    <w:rsid w:val="00911B95"/>
    <w:rsid w:val="00911FD2"/>
    <w:rsid w:val="0091224D"/>
    <w:rsid w:val="00912FC9"/>
    <w:rsid w:val="009131CD"/>
    <w:rsid w:val="00913474"/>
    <w:rsid w:val="00913502"/>
    <w:rsid w:val="00913A89"/>
    <w:rsid w:val="00914B5F"/>
    <w:rsid w:val="00914E18"/>
    <w:rsid w:val="00915020"/>
    <w:rsid w:val="00915070"/>
    <w:rsid w:val="00915601"/>
    <w:rsid w:val="00915773"/>
    <w:rsid w:val="00915843"/>
    <w:rsid w:val="009159E3"/>
    <w:rsid w:val="00915F63"/>
    <w:rsid w:val="00916698"/>
    <w:rsid w:val="009177EA"/>
    <w:rsid w:val="00917939"/>
    <w:rsid w:val="00917A06"/>
    <w:rsid w:val="00917D90"/>
    <w:rsid w:val="00917EC4"/>
    <w:rsid w:val="00921221"/>
    <w:rsid w:val="0092130E"/>
    <w:rsid w:val="0092146C"/>
    <w:rsid w:val="009216FC"/>
    <w:rsid w:val="00921A90"/>
    <w:rsid w:val="00922052"/>
    <w:rsid w:val="00922999"/>
    <w:rsid w:val="00922E88"/>
    <w:rsid w:val="00923523"/>
    <w:rsid w:val="00923D1C"/>
    <w:rsid w:val="00923F51"/>
    <w:rsid w:val="00924200"/>
    <w:rsid w:val="00924873"/>
    <w:rsid w:val="00924A94"/>
    <w:rsid w:val="00924BD1"/>
    <w:rsid w:val="00924FA6"/>
    <w:rsid w:val="0092539B"/>
    <w:rsid w:val="00925449"/>
    <w:rsid w:val="0092551B"/>
    <w:rsid w:val="009255C7"/>
    <w:rsid w:val="00925CFF"/>
    <w:rsid w:val="00925F22"/>
    <w:rsid w:val="00925F30"/>
    <w:rsid w:val="0092653E"/>
    <w:rsid w:val="009267FD"/>
    <w:rsid w:val="00926E49"/>
    <w:rsid w:val="009271A4"/>
    <w:rsid w:val="0092750A"/>
    <w:rsid w:val="009276D4"/>
    <w:rsid w:val="009276FC"/>
    <w:rsid w:val="00927EE5"/>
    <w:rsid w:val="00930153"/>
    <w:rsid w:val="0093027D"/>
    <w:rsid w:val="00930290"/>
    <w:rsid w:val="0093085C"/>
    <w:rsid w:val="0093090E"/>
    <w:rsid w:val="00930B13"/>
    <w:rsid w:val="00930B2F"/>
    <w:rsid w:val="009311E2"/>
    <w:rsid w:val="00931482"/>
    <w:rsid w:val="00931550"/>
    <w:rsid w:val="00931DDE"/>
    <w:rsid w:val="009321DC"/>
    <w:rsid w:val="009322C6"/>
    <w:rsid w:val="00932C49"/>
    <w:rsid w:val="0093340B"/>
    <w:rsid w:val="0093378B"/>
    <w:rsid w:val="00933E15"/>
    <w:rsid w:val="00933E48"/>
    <w:rsid w:val="009345B7"/>
    <w:rsid w:val="00934E0C"/>
    <w:rsid w:val="00934FA8"/>
    <w:rsid w:val="00935C37"/>
    <w:rsid w:val="00935D01"/>
    <w:rsid w:val="00935FD4"/>
    <w:rsid w:val="00936426"/>
    <w:rsid w:val="009365AC"/>
    <w:rsid w:val="00936E50"/>
    <w:rsid w:val="00936FB6"/>
    <w:rsid w:val="00937627"/>
    <w:rsid w:val="00937908"/>
    <w:rsid w:val="00937A38"/>
    <w:rsid w:val="00937A45"/>
    <w:rsid w:val="00937F07"/>
    <w:rsid w:val="00942AF4"/>
    <w:rsid w:val="00942C14"/>
    <w:rsid w:val="00942DEF"/>
    <w:rsid w:val="0094300A"/>
    <w:rsid w:val="00943042"/>
    <w:rsid w:val="00943535"/>
    <w:rsid w:val="00943AB6"/>
    <w:rsid w:val="00943DCB"/>
    <w:rsid w:val="00944D73"/>
    <w:rsid w:val="00945360"/>
    <w:rsid w:val="00945C98"/>
    <w:rsid w:val="009462E7"/>
    <w:rsid w:val="009474EF"/>
    <w:rsid w:val="00947C03"/>
    <w:rsid w:val="00947F01"/>
    <w:rsid w:val="0095013F"/>
    <w:rsid w:val="0095022C"/>
    <w:rsid w:val="00950492"/>
    <w:rsid w:val="00950A71"/>
    <w:rsid w:val="00950D82"/>
    <w:rsid w:val="009513C3"/>
    <w:rsid w:val="0095150F"/>
    <w:rsid w:val="00951B1A"/>
    <w:rsid w:val="0095227F"/>
    <w:rsid w:val="00952A51"/>
    <w:rsid w:val="00952DA0"/>
    <w:rsid w:val="00953721"/>
    <w:rsid w:val="00953971"/>
    <w:rsid w:val="00953F50"/>
    <w:rsid w:val="00954144"/>
    <w:rsid w:val="00954340"/>
    <w:rsid w:val="00954564"/>
    <w:rsid w:val="00954571"/>
    <w:rsid w:val="00954D64"/>
    <w:rsid w:val="00955412"/>
    <w:rsid w:val="009558DC"/>
    <w:rsid w:val="00956132"/>
    <w:rsid w:val="0095688B"/>
    <w:rsid w:val="00956C42"/>
    <w:rsid w:val="00956F51"/>
    <w:rsid w:val="009572BD"/>
    <w:rsid w:val="00957729"/>
    <w:rsid w:val="00957D7C"/>
    <w:rsid w:val="00957F58"/>
    <w:rsid w:val="00960717"/>
    <w:rsid w:val="00961E41"/>
    <w:rsid w:val="00962663"/>
    <w:rsid w:val="009627D6"/>
    <w:rsid w:val="00962E36"/>
    <w:rsid w:val="00963A98"/>
    <w:rsid w:val="0096423B"/>
    <w:rsid w:val="009645DE"/>
    <w:rsid w:val="0096558A"/>
    <w:rsid w:val="0097061B"/>
    <w:rsid w:val="00970E81"/>
    <w:rsid w:val="00971D82"/>
    <w:rsid w:val="00971F34"/>
    <w:rsid w:val="009725F7"/>
    <w:rsid w:val="0097280E"/>
    <w:rsid w:val="00972C7D"/>
    <w:rsid w:val="00972D67"/>
    <w:rsid w:val="00972E22"/>
    <w:rsid w:val="00972E5A"/>
    <w:rsid w:val="009731C5"/>
    <w:rsid w:val="00973996"/>
    <w:rsid w:val="009739F0"/>
    <w:rsid w:val="00974F38"/>
    <w:rsid w:val="00975032"/>
    <w:rsid w:val="009755EB"/>
    <w:rsid w:val="00975DDF"/>
    <w:rsid w:val="00976132"/>
    <w:rsid w:val="009765A6"/>
    <w:rsid w:val="009773AB"/>
    <w:rsid w:val="0097764C"/>
    <w:rsid w:val="0097767A"/>
    <w:rsid w:val="009776CC"/>
    <w:rsid w:val="009804BF"/>
    <w:rsid w:val="009811A1"/>
    <w:rsid w:val="009811EF"/>
    <w:rsid w:val="009827DB"/>
    <w:rsid w:val="00982AF6"/>
    <w:rsid w:val="00983A7C"/>
    <w:rsid w:val="00983BA5"/>
    <w:rsid w:val="00984021"/>
    <w:rsid w:val="009850DD"/>
    <w:rsid w:val="00985665"/>
    <w:rsid w:val="00985A26"/>
    <w:rsid w:val="00985EAD"/>
    <w:rsid w:val="009863CD"/>
    <w:rsid w:val="00986A96"/>
    <w:rsid w:val="00987352"/>
    <w:rsid w:val="00987458"/>
    <w:rsid w:val="009875C1"/>
    <w:rsid w:val="00987BB7"/>
    <w:rsid w:val="00990754"/>
    <w:rsid w:val="00990EAF"/>
    <w:rsid w:val="009910A8"/>
    <w:rsid w:val="009912D2"/>
    <w:rsid w:val="00991942"/>
    <w:rsid w:val="00991E78"/>
    <w:rsid w:val="00992785"/>
    <w:rsid w:val="00992821"/>
    <w:rsid w:val="0099282F"/>
    <w:rsid w:val="0099285E"/>
    <w:rsid w:val="0099372B"/>
    <w:rsid w:val="00993B36"/>
    <w:rsid w:val="009940BE"/>
    <w:rsid w:val="00994208"/>
    <w:rsid w:val="00994584"/>
    <w:rsid w:val="009947E1"/>
    <w:rsid w:val="00994878"/>
    <w:rsid w:val="00994EF6"/>
    <w:rsid w:val="00994FA2"/>
    <w:rsid w:val="00995623"/>
    <w:rsid w:val="00995C6C"/>
    <w:rsid w:val="00995D76"/>
    <w:rsid w:val="00995DA6"/>
    <w:rsid w:val="00995F0D"/>
    <w:rsid w:val="00996359"/>
    <w:rsid w:val="00996481"/>
    <w:rsid w:val="00996937"/>
    <w:rsid w:val="0099711B"/>
    <w:rsid w:val="00997155"/>
    <w:rsid w:val="009975A5"/>
    <w:rsid w:val="00997D72"/>
    <w:rsid w:val="009A0745"/>
    <w:rsid w:val="009A07E6"/>
    <w:rsid w:val="009A0BF8"/>
    <w:rsid w:val="009A0E25"/>
    <w:rsid w:val="009A1B2B"/>
    <w:rsid w:val="009A2701"/>
    <w:rsid w:val="009A2CD2"/>
    <w:rsid w:val="009A2D5A"/>
    <w:rsid w:val="009A3014"/>
    <w:rsid w:val="009A31B0"/>
    <w:rsid w:val="009A324A"/>
    <w:rsid w:val="009A351D"/>
    <w:rsid w:val="009A3650"/>
    <w:rsid w:val="009A396A"/>
    <w:rsid w:val="009A4353"/>
    <w:rsid w:val="009A48CC"/>
    <w:rsid w:val="009A49D8"/>
    <w:rsid w:val="009A4FF2"/>
    <w:rsid w:val="009A5140"/>
    <w:rsid w:val="009A526D"/>
    <w:rsid w:val="009A529D"/>
    <w:rsid w:val="009A5697"/>
    <w:rsid w:val="009A63EB"/>
    <w:rsid w:val="009A6423"/>
    <w:rsid w:val="009A6480"/>
    <w:rsid w:val="009A68BE"/>
    <w:rsid w:val="009A6C5A"/>
    <w:rsid w:val="009A70BB"/>
    <w:rsid w:val="009A7E0F"/>
    <w:rsid w:val="009B0B0D"/>
    <w:rsid w:val="009B1B43"/>
    <w:rsid w:val="009B1E13"/>
    <w:rsid w:val="009B23F7"/>
    <w:rsid w:val="009B2812"/>
    <w:rsid w:val="009B3BFE"/>
    <w:rsid w:val="009B4140"/>
    <w:rsid w:val="009B4684"/>
    <w:rsid w:val="009B47C7"/>
    <w:rsid w:val="009B47CF"/>
    <w:rsid w:val="009B484A"/>
    <w:rsid w:val="009B4C38"/>
    <w:rsid w:val="009B4F38"/>
    <w:rsid w:val="009B524B"/>
    <w:rsid w:val="009B5473"/>
    <w:rsid w:val="009B55A7"/>
    <w:rsid w:val="009B5A0B"/>
    <w:rsid w:val="009B6292"/>
    <w:rsid w:val="009B6309"/>
    <w:rsid w:val="009B751C"/>
    <w:rsid w:val="009B75FF"/>
    <w:rsid w:val="009B7E63"/>
    <w:rsid w:val="009C01BC"/>
    <w:rsid w:val="009C0597"/>
    <w:rsid w:val="009C0C8E"/>
    <w:rsid w:val="009C0E37"/>
    <w:rsid w:val="009C0F9D"/>
    <w:rsid w:val="009C1407"/>
    <w:rsid w:val="009C16DD"/>
    <w:rsid w:val="009C221D"/>
    <w:rsid w:val="009C2373"/>
    <w:rsid w:val="009C24B2"/>
    <w:rsid w:val="009C2695"/>
    <w:rsid w:val="009C2836"/>
    <w:rsid w:val="009C2BA5"/>
    <w:rsid w:val="009C2E54"/>
    <w:rsid w:val="009C30BC"/>
    <w:rsid w:val="009C4F5D"/>
    <w:rsid w:val="009C5EDE"/>
    <w:rsid w:val="009C6004"/>
    <w:rsid w:val="009C60C3"/>
    <w:rsid w:val="009C6427"/>
    <w:rsid w:val="009C64DD"/>
    <w:rsid w:val="009C681A"/>
    <w:rsid w:val="009C68FB"/>
    <w:rsid w:val="009C7212"/>
    <w:rsid w:val="009C733C"/>
    <w:rsid w:val="009C73B3"/>
    <w:rsid w:val="009C740A"/>
    <w:rsid w:val="009C7952"/>
    <w:rsid w:val="009C7EDE"/>
    <w:rsid w:val="009C7F75"/>
    <w:rsid w:val="009C7FE8"/>
    <w:rsid w:val="009D0E9E"/>
    <w:rsid w:val="009D10A7"/>
    <w:rsid w:val="009D20C4"/>
    <w:rsid w:val="009D24A1"/>
    <w:rsid w:val="009D29F2"/>
    <w:rsid w:val="009D36F9"/>
    <w:rsid w:val="009D3933"/>
    <w:rsid w:val="009D3D72"/>
    <w:rsid w:val="009D418E"/>
    <w:rsid w:val="009D46E8"/>
    <w:rsid w:val="009D4F24"/>
    <w:rsid w:val="009D596D"/>
    <w:rsid w:val="009D5AAA"/>
    <w:rsid w:val="009D6457"/>
    <w:rsid w:val="009D64E5"/>
    <w:rsid w:val="009D6827"/>
    <w:rsid w:val="009D7033"/>
    <w:rsid w:val="009D758F"/>
    <w:rsid w:val="009D7E79"/>
    <w:rsid w:val="009D7FF3"/>
    <w:rsid w:val="009E04C7"/>
    <w:rsid w:val="009E14A9"/>
    <w:rsid w:val="009E18FD"/>
    <w:rsid w:val="009E1F53"/>
    <w:rsid w:val="009E2429"/>
    <w:rsid w:val="009E26A4"/>
    <w:rsid w:val="009E28D5"/>
    <w:rsid w:val="009E28E1"/>
    <w:rsid w:val="009E3AA1"/>
    <w:rsid w:val="009E3CCB"/>
    <w:rsid w:val="009E3F91"/>
    <w:rsid w:val="009E4ABA"/>
    <w:rsid w:val="009E575D"/>
    <w:rsid w:val="009E57F8"/>
    <w:rsid w:val="009E5A29"/>
    <w:rsid w:val="009E6326"/>
    <w:rsid w:val="009E6B13"/>
    <w:rsid w:val="009E78DB"/>
    <w:rsid w:val="009E7A85"/>
    <w:rsid w:val="009E7C50"/>
    <w:rsid w:val="009E7E37"/>
    <w:rsid w:val="009F0125"/>
    <w:rsid w:val="009F0FFA"/>
    <w:rsid w:val="009F119B"/>
    <w:rsid w:val="009F2EBB"/>
    <w:rsid w:val="009F3565"/>
    <w:rsid w:val="009F3607"/>
    <w:rsid w:val="009F3BBE"/>
    <w:rsid w:val="009F43C7"/>
    <w:rsid w:val="009F446E"/>
    <w:rsid w:val="009F523D"/>
    <w:rsid w:val="009F5CEB"/>
    <w:rsid w:val="009F625C"/>
    <w:rsid w:val="009F6290"/>
    <w:rsid w:val="009F67CB"/>
    <w:rsid w:val="009F79AC"/>
    <w:rsid w:val="00A01ADF"/>
    <w:rsid w:val="00A0237E"/>
    <w:rsid w:val="00A025CE"/>
    <w:rsid w:val="00A02C20"/>
    <w:rsid w:val="00A02CE4"/>
    <w:rsid w:val="00A02ED6"/>
    <w:rsid w:val="00A03255"/>
    <w:rsid w:val="00A03E8A"/>
    <w:rsid w:val="00A04378"/>
    <w:rsid w:val="00A0452A"/>
    <w:rsid w:val="00A04764"/>
    <w:rsid w:val="00A04FC2"/>
    <w:rsid w:val="00A053C0"/>
    <w:rsid w:val="00A058ED"/>
    <w:rsid w:val="00A0598C"/>
    <w:rsid w:val="00A05DD4"/>
    <w:rsid w:val="00A066B8"/>
    <w:rsid w:val="00A06F50"/>
    <w:rsid w:val="00A07C03"/>
    <w:rsid w:val="00A10574"/>
    <w:rsid w:val="00A11875"/>
    <w:rsid w:val="00A11F4A"/>
    <w:rsid w:val="00A1253D"/>
    <w:rsid w:val="00A127A7"/>
    <w:rsid w:val="00A12816"/>
    <w:rsid w:val="00A12AD5"/>
    <w:rsid w:val="00A12E8C"/>
    <w:rsid w:val="00A13134"/>
    <w:rsid w:val="00A137A2"/>
    <w:rsid w:val="00A1393B"/>
    <w:rsid w:val="00A13E43"/>
    <w:rsid w:val="00A140E3"/>
    <w:rsid w:val="00A141AD"/>
    <w:rsid w:val="00A1496B"/>
    <w:rsid w:val="00A15208"/>
    <w:rsid w:val="00A153EB"/>
    <w:rsid w:val="00A15CDE"/>
    <w:rsid w:val="00A161C7"/>
    <w:rsid w:val="00A16235"/>
    <w:rsid w:val="00A16AA9"/>
    <w:rsid w:val="00A16E14"/>
    <w:rsid w:val="00A17999"/>
    <w:rsid w:val="00A179F4"/>
    <w:rsid w:val="00A20AA7"/>
    <w:rsid w:val="00A22683"/>
    <w:rsid w:val="00A2332D"/>
    <w:rsid w:val="00A2364A"/>
    <w:rsid w:val="00A23D0A"/>
    <w:rsid w:val="00A23EB4"/>
    <w:rsid w:val="00A24089"/>
    <w:rsid w:val="00A2465E"/>
    <w:rsid w:val="00A2477E"/>
    <w:rsid w:val="00A251D8"/>
    <w:rsid w:val="00A25D4C"/>
    <w:rsid w:val="00A25DF2"/>
    <w:rsid w:val="00A25EC0"/>
    <w:rsid w:val="00A25EFD"/>
    <w:rsid w:val="00A26249"/>
    <w:rsid w:val="00A26350"/>
    <w:rsid w:val="00A268CD"/>
    <w:rsid w:val="00A26B94"/>
    <w:rsid w:val="00A26C75"/>
    <w:rsid w:val="00A27EE2"/>
    <w:rsid w:val="00A30392"/>
    <w:rsid w:val="00A304B5"/>
    <w:rsid w:val="00A30566"/>
    <w:rsid w:val="00A30B2B"/>
    <w:rsid w:val="00A30E91"/>
    <w:rsid w:val="00A322F7"/>
    <w:rsid w:val="00A3259A"/>
    <w:rsid w:val="00A32CD1"/>
    <w:rsid w:val="00A32E35"/>
    <w:rsid w:val="00A33643"/>
    <w:rsid w:val="00A33712"/>
    <w:rsid w:val="00A33844"/>
    <w:rsid w:val="00A33C47"/>
    <w:rsid w:val="00A33C4F"/>
    <w:rsid w:val="00A33F94"/>
    <w:rsid w:val="00A34219"/>
    <w:rsid w:val="00A35478"/>
    <w:rsid w:val="00A35E7C"/>
    <w:rsid w:val="00A36435"/>
    <w:rsid w:val="00A3684A"/>
    <w:rsid w:val="00A3758A"/>
    <w:rsid w:val="00A3771B"/>
    <w:rsid w:val="00A37B99"/>
    <w:rsid w:val="00A37BEF"/>
    <w:rsid w:val="00A403B2"/>
    <w:rsid w:val="00A4063C"/>
    <w:rsid w:val="00A4068F"/>
    <w:rsid w:val="00A40D8F"/>
    <w:rsid w:val="00A41315"/>
    <w:rsid w:val="00A4139E"/>
    <w:rsid w:val="00A4151A"/>
    <w:rsid w:val="00A418DC"/>
    <w:rsid w:val="00A41C5D"/>
    <w:rsid w:val="00A41F42"/>
    <w:rsid w:val="00A4240F"/>
    <w:rsid w:val="00A42554"/>
    <w:rsid w:val="00A435C1"/>
    <w:rsid w:val="00A4362D"/>
    <w:rsid w:val="00A43729"/>
    <w:rsid w:val="00A45D60"/>
    <w:rsid w:val="00A46B23"/>
    <w:rsid w:val="00A46BA7"/>
    <w:rsid w:val="00A46CBF"/>
    <w:rsid w:val="00A47CBF"/>
    <w:rsid w:val="00A50250"/>
    <w:rsid w:val="00A50271"/>
    <w:rsid w:val="00A5054E"/>
    <w:rsid w:val="00A507AE"/>
    <w:rsid w:val="00A507B4"/>
    <w:rsid w:val="00A50D8B"/>
    <w:rsid w:val="00A51479"/>
    <w:rsid w:val="00A52434"/>
    <w:rsid w:val="00A52D9B"/>
    <w:rsid w:val="00A539CF"/>
    <w:rsid w:val="00A53B21"/>
    <w:rsid w:val="00A53C6C"/>
    <w:rsid w:val="00A53E2E"/>
    <w:rsid w:val="00A53F81"/>
    <w:rsid w:val="00A54226"/>
    <w:rsid w:val="00A544DC"/>
    <w:rsid w:val="00A54C16"/>
    <w:rsid w:val="00A559B1"/>
    <w:rsid w:val="00A55B3D"/>
    <w:rsid w:val="00A55DCB"/>
    <w:rsid w:val="00A5687D"/>
    <w:rsid w:val="00A57280"/>
    <w:rsid w:val="00A57462"/>
    <w:rsid w:val="00A57DEE"/>
    <w:rsid w:val="00A57F05"/>
    <w:rsid w:val="00A607F0"/>
    <w:rsid w:val="00A6152B"/>
    <w:rsid w:val="00A61994"/>
    <w:rsid w:val="00A61A23"/>
    <w:rsid w:val="00A61AF3"/>
    <w:rsid w:val="00A620D5"/>
    <w:rsid w:val="00A625FC"/>
    <w:rsid w:val="00A626BA"/>
    <w:rsid w:val="00A62E3F"/>
    <w:rsid w:val="00A6363B"/>
    <w:rsid w:val="00A63A39"/>
    <w:rsid w:val="00A63C80"/>
    <w:rsid w:val="00A63E5B"/>
    <w:rsid w:val="00A64187"/>
    <w:rsid w:val="00A6512A"/>
    <w:rsid w:val="00A6555F"/>
    <w:rsid w:val="00A6575A"/>
    <w:rsid w:val="00A65821"/>
    <w:rsid w:val="00A6609D"/>
    <w:rsid w:val="00A661ED"/>
    <w:rsid w:val="00A66584"/>
    <w:rsid w:val="00A671C0"/>
    <w:rsid w:val="00A6772C"/>
    <w:rsid w:val="00A67AF2"/>
    <w:rsid w:val="00A67D15"/>
    <w:rsid w:val="00A70068"/>
    <w:rsid w:val="00A70099"/>
    <w:rsid w:val="00A71908"/>
    <w:rsid w:val="00A71B2C"/>
    <w:rsid w:val="00A7256A"/>
    <w:rsid w:val="00A72ADC"/>
    <w:rsid w:val="00A72E77"/>
    <w:rsid w:val="00A72F79"/>
    <w:rsid w:val="00A735FD"/>
    <w:rsid w:val="00A73B0E"/>
    <w:rsid w:val="00A73B72"/>
    <w:rsid w:val="00A7440B"/>
    <w:rsid w:val="00A74957"/>
    <w:rsid w:val="00A74E65"/>
    <w:rsid w:val="00A7502E"/>
    <w:rsid w:val="00A755C1"/>
    <w:rsid w:val="00A7596C"/>
    <w:rsid w:val="00A75B22"/>
    <w:rsid w:val="00A75B2C"/>
    <w:rsid w:val="00A75EBF"/>
    <w:rsid w:val="00A76105"/>
    <w:rsid w:val="00A76318"/>
    <w:rsid w:val="00A77828"/>
    <w:rsid w:val="00A77A36"/>
    <w:rsid w:val="00A77D2A"/>
    <w:rsid w:val="00A8062E"/>
    <w:rsid w:val="00A80B13"/>
    <w:rsid w:val="00A81FA4"/>
    <w:rsid w:val="00A82E67"/>
    <w:rsid w:val="00A82FBD"/>
    <w:rsid w:val="00A836EF"/>
    <w:rsid w:val="00A83E55"/>
    <w:rsid w:val="00A85158"/>
    <w:rsid w:val="00A85BBC"/>
    <w:rsid w:val="00A85BF6"/>
    <w:rsid w:val="00A862A2"/>
    <w:rsid w:val="00A86B13"/>
    <w:rsid w:val="00A871DA"/>
    <w:rsid w:val="00A87634"/>
    <w:rsid w:val="00A879E6"/>
    <w:rsid w:val="00A87FB1"/>
    <w:rsid w:val="00A90247"/>
    <w:rsid w:val="00A90782"/>
    <w:rsid w:val="00A9078D"/>
    <w:rsid w:val="00A908A0"/>
    <w:rsid w:val="00A9300F"/>
    <w:rsid w:val="00A93016"/>
    <w:rsid w:val="00A9463C"/>
    <w:rsid w:val="00A94A3E"/>
    <w:rsid w:val="00A94B0F"/>
    <w:rsid w:val="00A951B4"/>
    <w:rsid w:val="00A952D5"/>
    <w:rsid w:val="00A954A2"/>
    <w:rsid w:val="00A9586D"/>
    <w:rsid w:val="00A95AC4"/>
    <w:rsid w:val="00A96167"/>
    <w:rsid w:val="00A963AC"/>
    <w:rsid w:val="00A96EAD"/>
    <w:rsid w:val="00A973B6"/>
    <w:rsid w:val="00A9772F"/>
    <w:rsid w:val="00AA0094"/>
    <w:rsid w:val="00AA0179"/>
    <w:rsid w:val="00AA0221"/>
    <w:rsid w:val="00AA0293"/>
    <w:rsid w:val="00AA0A89"/>
    <w:rsid w:val="00AA0AE7"/>
    <w:rsid w:val="00AA0B5F"/>
    <w:rsid w:val="00AA2992"/>
    <w:rsid w:val="00AA3758"/>
    <w:rsid w:val="00AA3F36"/>
    <w:rsid w:val="00AA3FFC"/>
    <w:rsid w:val="00AA4172"/>
    <w:rsid w:val="00AA4626"/>
    <w:rsid w:val="00AA48A5"/>
    <w:rsid w:val="00AA4F9E"/>
    <w:rsid w:val="00AA5745"/>
    <w:rsid w:val="00AA5B52"/>
    <w:rsid w:val="00AA5FD7"/>
    <w:rsid w:val="00AA65E1"/>
    <w:rsid w:val="00AA6AA0"/>
    <w:rsid w:val="00AA6BC2"/>
    <w:rsid w:val="00AA6D2F"/>
    <w:rsid w:val="00AA79E8"/>
    <w:rsid w:val="00AB00AF"/>
    <w:rsid w:val="00AB0236"/>
    <w:rsid w:val="00AB05DD"/>
    <w:rsid w:val="00AB0923"/>
    <w:rsid w:val="00AB0A3E"/>
    <w:rsid w:val="00AB0E93"/>
    <w:rsid w:val="00AB14B9"/>
    <w:rsid w:val="00AB1786"/>
    <w:rsid w:val="00AB18D8"/>
    <w:rsid w:val="00AB1E6F"/>
    <w:rsid w:val="00AB235A"/>
    <w:rsid w:val="00AB326B"/>
    <w:rsid w:val="00AB35E4"/>
    <w:rsid w:val="00AB3740"/>
    <w:rsid w:val="00AB4962"/>
    <w:rsid w:val="00AB4C47"/>
    <w:rsid w:val="00AB674B"/>
    <w:rsid w:val="00AB6D64"/>
    <w:rsid w:val="00AB7117"/>
    <w:rsid w:val="00AB71CC"/>
    <w:rsid w:val="00AB7D75"/>
    <w:rsid w:val="00AC05B4"/>
    <w:rsid w:val="00AC0C12"/>
    <w:rsid w:val="00AC0C57"/>
    <w:rsid w:val="00AC0D56"/>
    <w:rsid w:val="00AC0E87"/>
    <w:rsid w:val="00AC11EF"/>
    <w:rsid w:val="00AC152E"/>
    <w:rsid w:val="00AC1AEF"/>
    <w:rsid w:val="00AC1EF2"/>
    <w:rsid w:val="00AC2B67"/>
    <w:rsid w:val="00AC2F14"/>
    <w:rsid w:val="00AC2F32"/>
    <w:rsid w:val="00AC37B7"/>
    <w:rsid w:val="00AC39A5"/>
    <w:rsid w:val="00AC4148"/>
    <w:rsid w:val="00AC46E0"/>
    <w:rsid w:val="00AC4863"/>
    <w:rsid w:val="00AC4ACE"/>
    <w:rsid w:val="00AC5082"/>
    <w:rsid w:val="00AC5A11"/>
    <w:rsid w:val="00AC5C5C"/>
    <w:rsid w:val="00AC5F75"/>
    <w:rsid w:val="00AC6171"/>
    <w:rsid w:val="00AC66BD"/>
    <w:rsid w:val="00AC69C9"/>
    <w:rsid w:val="00AC74FB"/>
    <w:rsid w:val="00AD0218"/>
    <w:rsid w:val="00AD0294"/>
    <w:rsid w:val="00AD1180"/>
    <w:rsid w:val="00AD11CD"/>
    <w:rsid w:val="00AD1686"/>
    <w:rsid w:val="00AD178F"/>
    <w:rsid w:val="00AD1ACA"/>
    <w:rsid w:val="00AD1D59"/>
    <w:rsid w:val="00AD201B"/>
    <w:rsid w:val="00AD25C7"/>
    <w:rsid w:val="00AD2780"/>
    <w:rsid w:val="00AD2E56"/>
    <w:rsid w:val="00AD33AB"/>
    <w:rsid w:val="00AD351C"/>
    <w:rsid w:val="00AD37D6"/>
    <w:rsid w:val="00AD456C"/>
    <w:rsid w:val="00AD48F0"/>
    <w:rsid w:val="00AD4D5E"/>
    <w:rsid w:val="00AD55EE"/>
    <w:rsid w:val="00AD5BDD"/>
    <w:rsid w:val="00AD608A"/>
    <w:rsid w:val="00AD63BD"/>
    <w:rsid w:val="00AD7A13"/>
    <w:rsid w:val="00AE0B73"/>
    <w:rsid w:val="00AE0DDF"/>
    <w:rsid w:val="00AE142E"/>
    <w:rsid w:val="00AE17EC"/>
    <w:rsid w:val="00AE1C7C"/>
    <w:rsid w:val="00AE2849"/>
    <w:rsid w:val="00AE290B"/>
    <w:rsid w:val="00AE2FCB"/>
    <w:rsid w:val="00AE38B0"/>
    <w:rsid w:val="00AE4A50"/>
    <w:rsid w:val="00AE5890"/>
    <w:rsid w:val="00AE58E6"/>
    <w:rsid w:val="00AE66A0"/>
    <w:rsid w:val="00AE7240"/>
    <w:rsid w:val="00AE7648"/>
    <w:rsid w:val="00AE7906"/>
    <w:rsid w:val="00AE7E2D"/>
    <w:rsid w:val="00AE7EBF"/>
    <w:rsid w:val="00AF0370"/>
    <w:rsid w:val="00AF04E4"/>
    <w:rsid w:val="00AF085C"/>
    <w:rsid w:val="00AF0AE6"/>
    <w:rsid w:val="00AF1317"/>
    <w:rsid w:val="00AF223D"/>
    <w:rsid w:val="00AF2F4A"/>
    <w:rsid w:val="00AF3270"/>
    <w:rsid w:val="00AF3B6E"/>
    <w:rsid w:val="00AF4001"/>
    <w:rsid w:val="00AF451A"/>
    <w:rsid w:val="00AF54F7"/>
    <w:rsid w:val="00AF5520"/>
    <w:rsid w:val="00AF573E"/>
    <w:rsid w:val="00AF5749"/>
    <w:rsid w:val="00AF5CFB"/>
    <w:rsid w:val="00AF5F08"/>
    <w:rsid w:val="00AF6580"/>
    <w:rsid w:val="00AF6BED"/>
    <w:rsid w:val="00AF7446"/>
    <w:rsid w:val="00AF7521"/>
    <w:rsid w:val="00AF7745"/>
    <w:rsid w:val="00AF7BBA"/>
    <w:rsid w:val="00B0049F"/>
    <w:rsid w:val="00B0079B"/>
    <w:rsid w:val="00B00DB9"/>
    <w:rsid w:val="00B01111"/>
    <w:rsid w:val="00B018E3"/>
    <w:rsid w:val="00B03B39"/>
    <w:rsid w:val="00B0525A"/>
    <w:rsid w:val="00B05537"/>
    <w:rsid w:val="00B058A8"/>
    <w:rsid w:val="00B05A22"/>
    <w:rsid w:val="00B05A2E"/>
    <w:rsid w:val="00B05AA2"/>
    <w:rsid w:val="00B05D8C"/>
    <w:rsid w:val="00B06285"/>
    <w:rsid w:val="00B06CB0"/>
    <w:rsid w:val="00B06D6E"/>
    <w:rsid w:val="00B070D9"/>
    <w:rsid w:val="00B07365"/>
    <w:rsid w:val="00B07F53"/>
    <w:rsid w:val="00B1039C"/>
    <w:rsid w:val="00B103E3"/>
    <w:rsid w:val="00B10492"/>
    <w:rsid w:val="00B1080A"/>
    <w:rsid w:val="00B10DC5"/>
    <w:rsid w:val="00B11041"/>
    <w:rsid w:val="00B1178F"/>
    <w:rsid w:val="00B11AF6"/>
    <w:rsid w:val="00B1217E"/>
    <w:rsid w:val="00B12CF9"/>
    <w:rsid w:val="00B13502"/>
    <w:rsid w:val="00B136FB"/>
    <w:rsid w:val="00B13780"/>
    <w:rsid w:val="00B149F0"/>
    <w:rsid w:val="00B1506F"/>
    <w:rsid w:val="00B152FC"/>
    <w:rsid w:val="00B15646"/>
    <w:rsid w:val="00B1579E"/>
    <w:rsid w:val="00B15891"/>
    <w:rsid w:val="00B15DE3"/>
    <w:rsid w:val="00B16786"/>
    <w:rsid w:val="00B169EC"/>
    <w:rsid w:val="00B17F85"/>
    <w:rsid w:val="00B20910"/>
    <w:rsid w:val="00B20A2B"/>
    <w:rsid w:val="00B21390"/>
    <w:rsid w:val="00B21F0F"/>
    <w:rsid w:val="00B21F1D"/>
    <w:rsid w:val="00B21F4E"/>
    <w:rsid w:val="00B22734"/>
    <w:rsid w:val="00B22996"/>
    <w:rsid w:val="00B22EC6"/>
    <w:rsid w:val="00B2386C"/>
    <w:rsid w:val="00B23E64"/>
    <w:rsid w:val="00B23EA1"/>
    <w:rsid w:val="00B243F1"/>
    <w:rsid w:val="00B24A53"/>
    <w:rsid w:val="00B24E36"/>
    <w:rsid w:val="00B24F8D"/>
    <w:rsid w:val="00B25FFC"/>
    <w:rsid w:val="00B26CA8"/>
    <w:rsid w:val="00B27214"/>
    <w:rsid w:val="00B27338"/>
    <w:rsid w:val="00B273BD"/>
    <w:rsid w:val="00B27528"/>
    <w:rsid w:val="00B2760B"/>
    <w:rsid w:val="00B2790A"/>
    <w:rsid w:val="00B303E4"/>
    <w:rsid w:val="00B30855"/>
    <w:rsid w:val="00B30B7A"/>
    <w:rsid w:val="00B31E36"/>
    <w:rsid w:val="00B3244F"/>
    <w:rsid w:val="00B3314D"/>
    <w:rsid w:val="00B3377F"/>
    <w:rsid w:val="00B3411C"/>
    <w:rsid w:val="00B346E2"/>
    <w:rsid w:val="00B34D95"/>
    <w:rsid w:val="00B3542F"/>
    <w:rsid w:val="00B35BFA"/>
    <w:rsid w:val="00B35DA0"/>
    <w:rsid w:val="00B36317"/>
    <w:rsid w:val="00B366E3"/>
    <w:rsid w:val="00B373BC"/>
    <w:rsid w:val="00B375A9"/>
    <w:rsid w:val="00B376C2"/>
    <w:rsid w:val="00B37F64"/>
    <w:rsid w:val="00B4033C"/>
    <w:rsid w:val="00B40362"/>
    <w:rsid w:val="00B40524"/>
    <w:rsid w:val="00B4081C"/>
    <w:rsid w:val="00B4112B"/>
    <w:rsid w:val="00B41142"/>
    <w:rsid w:val="00B414FE"/>
    <w:rsid w:val="00B416CF"/>
    <w:rsid w:val="00B41F28"/>
    <w:rsid w:val="00B42438"/>
    <w:rsid w:val="00B42EAE"/>
    <w:rsid w:val="00B42EF9"/>
    <w:rsid w:val="00B43A1C"/>
    <w:rsid w:val="00B43B1F"/>
    <w:rsid w:val="00B4502B"/>
    <w:rsid w:val="00B4592A"/>
    <w:rsid w:val="00B45C78"/>
    <w:rsid w:val="00B46A53"/>
    <w:rsid w:val="00B46E51"/>
    <w:rsid w:val="00B47165"/>
    <w:rsid w:val="00B4735C"/>
    <w:rsid w:val="00B47DD4"/>
    <w:rsid w:val="00B505E4"/>
    <w:rsid w:val="00B5111F"/>
    <w:rsid w:val="00B511B7"/>
    <w:rsid w:val="00B5258F"/>
    <w:rsid w:val="00B52819"/>
    <w:rsid w:val="00B53870"/>
    <w:rsid w:val="00B53BBA"/>
    <w:rsid w:val="00B53CC8"/>
    <w:rsid w:val="00B53D94"/>
    <w:rsid w:val="00B53EBA"/>
    <w:rsid w:val="00B54091"/>
    <w:rsid w:val="00B541F9"/>
    <w:rsid w:val="00B543E8"/>
    <w:rsid w:val="00B544A4"/>
    <w:rsid w:val="00B54CDF"/>
    <w:rsid w:val="00B55164"/>
    <w:rsid w:val="00B55408"/>
    <w:rsid w:val="00B5558C"/>
    <w:rsid w:val="00B555F0"/>
    <w:rsid w:val="00B55B93"/>
    <w:rsid w:val="00B55D29"/>
    <w:rsid w:val="00B574D4"/>
    <w:rsid w:val="00B574EC"/>
    <w:rsid w:val="00B57FDF"/>
    <w:rsid w:val="00B60757"/>
    <w:rsid w:val="00B60FF7"/>
    <w:rsid w:val="00B61A53"/>
    <w:rsid w:val="00B622D1"/>
    <w:rsid w:val="00B6284C"/>
    <w:rsid w:val="00B62EC0"/>
    <w:rsid w:val="00B632CC"/>
    <w:rsid w:val="00B634DE"/>
    <w:rsid w:val="00B64036"/>
    <w:rsid w:val="00B642A7"/>
    <w:rsid w:val="00B64437"/>
    <w:rsid w:val="00B64823"/>
    <w:rsid w:val="00B64892"/>
    <w:rsid w:val="00B64F8F"/>
    <w:rsid w:val="00B65084"/>
    <w:rsid w:val="00B66F54"/>
    <w:rsid w:val="00B671AA"/>
    <w:rsid w:val="00B677D2"/>
    <w:rsid w:val="00B67D7C"/>
    <w:rsid w:val="00B67D9F"/>
    <w:rsid w:val="00B67DA3"/>
    <w:rsid w:val="00B708AE"/>
    <w:rsid w:val="00B7100F"/>
    <w:rsid w:val="00B7115D"/>
    <w:rsid w:val="00B71581"/>
    <w:rsid w:val="00B716AA"/>
    <w:rsid w:val="00B7184B"/>
    <w:rsid w:val="00B71A32"/>
    <w:rsid w:val="00B722F0"/>
    <w:rsid w:val="00B7306D"/>
    <w:rsid w:val="00B7358F"/>
    <w:rsid w:val="00B73C22"/>
    <w:rsid w:val="00B74869"/>
    <w:rsid w:val="00B748AE"/>
    <w:rsid w:val="00B74ED8"/>
    <w:rsid w:val="00B75BBB"/>
    <w:rsid w:val="00B76042"/>
    <w:rsid w:val="00B760C9"/>
    <w:rsid w:val="00B76992"/>
    <w:rsid w:val="00B77B91"/>
    <w:rsid w:val="00B80FA3"/>
    <w:rsid w:val="00B80FEE"/>
    <w:rsid w:val="00B814FB"/>
    <w:rsid w:val="00B81AFF"/>
    <w:rsid w:val="00B8214B"/>
    <w:rsid w:val="00B8217F"/>
    <w:rsid w:val="00B82678"/>
    <w:rsid w:val="00B82BD2"/>
    <w:rsid w:val="00B83A8D"/>
    <w:rsid w:val="00B83F56"/>
    <w:rsid w:val="00B840F5"/>
    <w:rsid w:val="00B8429F"/>
    <w:rsid w:val="00B84C5B"/>
    <w:rsid w:val="00B8530E"/>
    <w:rsid w:val="00B856DF"/>
    <w:rsid w:val="00B85A4B"/>
    <w:rsid w:val="00B85B57"/>
    <w:rsid w:val="00B85C51"/>
    <w:rsid w:val="00B86745"/>
    <w:rsid w:val="00B86879"/>
    <w:rsid w:val="00B87396"/>
    <w:rsid w:val="00B87C46"/>
    <w:rsid w:val="00B9008E"/>
    <w:rsid w:val="00B91E31"/>
    <w:rsid w:val="00B920F5"/>
    <w:rsid w:val="00B92306"/>
    <w:rsid w:val="00B92452"/>
    <w:rsid w:val="00B9399B"/>
    <w:rsid w:val="00B94AE5"/>
    <w:rsid w:val="00B94C7C"/>
    <w:rsid w:val="00B94FB5"/>
    <w:rsid w:val="00B951EF"/>
    <w:rsid w:val="00B95351"/>
    <w:rsid w:val="00B95E35"/>
    <w:rsid w:val="00B95F08"/>
    <w:rsid w:val="00B961DA"/>
    <w:rsid w:val="00B96721"/>
    <w:rsid w:val="00B96A3C"/>
    <w:rsid w:val="00B96A70"/>
    <w:rsid w:val="00B96B51"/>
    <w:rsid w:val="00B9700A"/>
    <w:rsid w:val="00B97434"/>
    <w:rsid w:val="00BA03EA"/>
    <w:rsid w:val="00BA05E2"/>
    <w:rsid w:val="00BA07E5"/>
    <w:rsid w:val="00BA11B4"/>
    <w:rsid w:val="00BA1298"/>
    <w:rsid w:val="00BA16B6"/>
    <w:rsid w:val="00BA1755"/>
    <w:rsid w:val="00BA1901"/>
    <w:rsid w:val="00BA1D96"/>
    <w:rsid w:val="00BA273D"/>
    <w:rsid w:val="00BA30D2"/>
    <w:rsid w:val="00BA331F"/>
    <w:rsid w:val="00BA3D83"/>
    <w:rsid w:val="00BA3F59"/>
    <w:rsid w:val="00BA40F7"/>
    <w:rsid w:val="00BA423C"/>
    <w:rsid w:val="00BA4319"/>
    <w:rsid w:val="00BA46FF"/>
    <w:rsid w:val="00BA4CB6"/>
    <w:rsid w:val="00BA58AD"/>
    <w:rsid w:val="00BA5F17"/>
    <w:rsid w:val="00BA5FF1"/>
    <w:rsid w:val="00BA6314"/>
    <w:rsid w:val="00BA671A"/>
    <w:rsid w:val="00BA73CA"/>
    <w:rsid w:val="00BA7EF7"/>
    <w:rsid w:val="00BB0244"/>
    <w:rsid w:val="00BB0C39"/>
    <w:rsid w:val="00BB15DF"/>
    <w:rsid w:val="00BB1BDE"/>
    <w:rsid w:val="00BB2282"/>
    <w:rsid w:val="00BB2563"/>
    <w:rsid w:val="00BB2A15"/>
    <w:rsid w:val="00BB31BF"/>
    <w:rsid w:val="00BB31F2"/>
    <w:rsid w:val="00BB3F5D"/>
    <w:rsid w:val="00BB4E84"/>
    <w:rsid w:val="00BB4F2B"/>
    <w:rsid w:val="00BB532E"/>
    <w:rsid w:val="00BB5E77"/>
    <w:rsid w:val="00BB6B1B"/>
    <w:rsid w:val="00BB7273"/>
    <w:rsid w:val="00BB7A05"/>
    <w:rsid w:val="00BC025B"/>
    <w:rsid w:val="00BC096D"/>
    <w:rsid w:val="00BC0E0B"/>
    <w:rsid w:val="00BC1031"/>
    <w:rsid w:val="00BC10F4"/>
    <w:rsid w:val="00BC11D4"/>
    <w:rsid w:val="00BC146D"/>
    <w:rsid w:val="00BC33FB"/>
    <w:rsid w:val="00BC401C"/>
    <w:rsid w:val="00BC413F"/>
    <w:rsid w:val="00BC573E"/>
    <w:rsid w:val="00BC5AC2"/>
    <w:rsid w:val="00BC6337"/>
    <w:rsid w:val="00BC6B7B"/>
    <w:rsid w:val="00BC6BC3"/>
    <w:rsid w:val="00BC6D72"/>
    <w:rsid w:val="00BC7E73"/>
    <w:rsid w:val="00BD0288"/>
    <w:rsid w:val="00BD0760"/>
    <w:rsid w:val="00BD0824"/>
    <w:rsid w:val="00BD19C0"/>
    <w:rsid w:val="00BD29CA"/>
    <w:rsid w:val="00BD2E00"/>
    <w:rsid w:val="00BD2E3D"/>
    <w:rsid w:val="00BD3467"/>
    <w:rsid w:val="00BD4472"/>
    <w:rsid w:val="00BD480D"/>
    <w:rsid w:val="00BD4977"/>
    <w:rsid w:val="00BD4E37"/>
    <w:rsid w:val="00BD4FE2"/>
    <w:rsid w:val="00BD4FF8"/>
    <w:rsid w:val="00BD577C"/>
    <w:rsid w:val="00BD67DB"/>
    <w:rsid w:val="00BD6B0D"/>
    <w:rsid w:val="00BD6B61"/>
    <w:rsid w:val="00BD6D7E"/>
    <w:rsid w:val="00BD7AC8"/>
    <w:rsid w:val="00BD7F06"/>
    <w:rsid w:val="00BE0F62"/>
    <w:rsid w:val="00BE124F"/>
    <w:rsid w:val="00BE203D"/>
    <w:rsid w:val="00BE2466"/>
    <w:rsid w:val="00BE25FD"/>
    <w:rsid w:val="00BE2B1F"/>
    <w:rsid w:val="00BE3260"/>
    <w:rsid w:val="00BE356A"/>
    <w:rsid w:val="00BE359B"/>
    <w:rsid w:val="00BE3A6B"/>
    <w:rsid w:val="00BE3B1D"/>
    <w:rsid w:val="00BE407D"/>
    <w:rsid w:val="00BE429C"/>
    <w:rsid w:val="00BE4A8F"/>
    <w:rsid w:val="00BE4D56"/>
    <w:rsid w:val="00BE4E13"/>
    <w:rsid w:val="00BE5157"/>
    <w:rsid w:val="00BE55DA"/>
    <w:rsid w:val="00BE5AEA"/>
    <w:rsid w:val="00BE633A"/>
    <w:rsid w:val="00BE64B1"/>
    <w:rsid w:val="00BE67E3"/>
    <w:rsid w:val="00BE699E"/>
    <w:rsid w:val="00BE74E7"/>
    <w:rsid w:val="00BF002B"/>
    <w:rsid w:val="00BF0C15"/>
    <w:rsid w:val="00BF0D43"/>
    <w:rsid w:val="00BF0E12"/>
    <w:rsid w:val="00BF11A3"/>
    <w:rsid w:val="00BF23AB"/>
    <w:rsid w:val="00BF2773"/>
    <w:rsid w:val="00BF326F"/>
    <w:rsid w:val="00BF32E8"/>
    <w:rsid w:val="00BF32ED"/>
    <w:rsid w:val="00BF3FDB"/>
    <w:rsid w:val="00BF4759"/>
    <w:rsid w:val="00BF49E1"/>
    <w:rsid w:val="00BF4A07"/>
    <w:rsid w:val="00BF4F31"/>
    <w:rsid w:val="00BF5186"/>
    <w:rsid w:val="00BF54C8"/>
    <w:rsid w:val="00BF63B3"/>
    <w:rsid w:val="00BF7135"/>
    <w:rsid w:val="00BF748E"/>
    <w:rsid w:val="00C00273"/>
    <w:rsid w:val="00C003F6"/>
    <w:rsid w:val="00C00B54"/>
    <w:rsid w:val="00C01337"/>
    <w:rsid w:val="00C0165C"/>
    <w:rsid w:val="00C01F57"/>
    <w:rsid w:val="00C0216A"/>
    <w:rsid w:val="00C03161"/>
    <w:rsid w:val="00C03266"/>
    <w:rsid w:val="00C034A3"/>
    <w:rsid w:val="00C048C5"/>
    <w:rsid w:val="00C051D3"/>
    <w:rsid w:val="00C054E9"/>
    <w:rsid w:val="00C0572D"/>
    <w:rsid w:val="00C05CDD"/>
    <w:rsid w:val="00C0609C"/>
    <w:rsid w:val="00C0618B"/>
    <w:rsid w:val="00C06BF8"/>
    <w:rsid w:val="00C06F15"/>
    <w:rsid w:val="00C06F35"/>
    <w:rsid w:val="00C07B8B"/>
    <w:rsid w:val="00C100F0"/>
    <w:rsid w:val="00C10DD9"/>
    <w:rsid w:val="00C11384"/>
    <w:rsid w:val="00C118AA"/>
    <w:rsid w:val="00C11D11"/>
    <w:rsid w:val="00C12270"/>
    <w:rsid w:val="00C12AAA"/>
    <w:rsid w:val="00C137F3"/>
    <w:rsid w:val="00C138F4"/>
    <w:rsid w:val="00C1477F"/>
    <w:rsid w:val="00C14884"/>
    <w:rsid w:val="00C14A85"/>
    <w:rsid w:val="00C14E9F"/>
    <w:rsid w:val="00C1521B"/>
    <w:rsid w:val="00C15A5A"/>
    <w:rsid w:val="00C15E58"/>
    <w:rsid w:val="00C16007"/>
    <w:rsid w:val="00C1625C"/>
    <w:rsid w:val="00C16A66"/>
    <w:rsid w:val="00C16ACE"/>
    <w:rsid w:val="00C16B8A"/>
    <w:rsid w:val="00C16CBC"/>
    <w:rsid w:val="00C170A7"/>
    <w:rsid w:val="00C175DB"/>
    <w:rsid w:val="00C17606"/>
    <w:rsid w:val="00C17706"/>
    <w:rsid w:val="00C207F8"/>
    <w:rsid w:val="00C208AD"/>
    <w:rsid w:val="00C20AC9"/>
    <w:rsid w:val="00C21506"/>
    <w:rsid w:val="00C2192A"/>
    <w:rsid w:val="00C220D1"/>
    <w:rsid w:val="00C22509"/>
    <w:rsid w:val="00C230D0"/>
    <w:rsid w:val="00C234C7"/>
    <w:rsid w:val="00C2355C"/>
    <w:rsid w:val="00C23C2D"/>
    <w:rsid w:val="00C242C9"/>
    <w:rsid w:val="00C2442F"/>
    <w:rsid w:val="00C24437"/>
    <w:rsid w:val="00C24B1E"/>
    <w:rsid w:val="00C250A1"/>
    <w:rsid w:val="00C25861"/>
    <w:rsid w:val="00C259F7"/>
    <w:rsid w:val="00C25DA3"/>
    <w:rsid w:val="00C2606C"/>
    <w:rsid w:val="00C264D2"/>
    <w:rsid w:val="00C26A78"/>
    <w:rsid w:val="00C279F1"/>
    <w:rsid w:val="00C27E3C"/>
    <w:rsid w:val="00C30168"/>
    <w:rsid w:val="00C30D0F"/>
    <w:rsid w:val="00C30E9F"/>
    <w:rsid w:val="00C31C2E"/>
    <w:rsid w:val="00C31D05"/>
    <w:rsid w:val="00C326E5"/>
    <w:rsid w:val="00C327EB"/>
    <w:rsid w:val="00C33618"/>
    <w:rsid w:val="00C3368F"/>
    <w:rsid w:val="00C336B0"/>
    <w:rsid w:val="00C34A32"/>
    <w:rsid w:val="00C34A3A"/>
    <w:rsid w:val="00C35392"/>
    <w:rsid w:val="00C355CC"/>
    <w:rsid w:val="00C364B3"/>
    <w:rsid w:val="00C373EE"/>
    <w:rsid w:val="00C37412"/>
    <w:rsid w:val="00C37570"/>
    <w:rsid w:val="00C37AB3"/>
    <w:rsid w:val="00C37EE8"/>
    <w:rsid w:val="00C37F34"/>
    <w:rsid w:val="00C40F77"/>
    <w:rsid w:val="00C411D3"/>
    <w:rsid w:val="00C41CBC"/>
    <w:rsid w:val="00C41E06"/>
    <w:rsid w:val="00C425F3"/>
    <w:rsid w:val="00C42B6F"/>
    <w:rsid w:val="00C438B5"/>
    <w:rsid w:val="00C438ED"/>
    <w:rsid w:val="00C44BCC"/>
    <w:rsid w:val="00C45446"/>
    <w:rsid w:val="00C45D6E"/>
    <w:rsid w:val="00C4684B"/>
    <w:rsid w:val="00C46A5F"/>
    <w:rsid w:val="00C4727F"/>
    <w:rsid w:val="00C47725"/>
    <w:rsid w:val="00C47A59"/>
    <w:rsid w:val="00C47CAD"/>
    <w:rsid w:val="00C5030B"/>
    <w:rsid w:val="00C5042D"/>
    <w:rsid w:val="00C50D26"/>
    <w:rsid w:val="00C50FAF"/>
    <w:rsid w:val="00C51127"/>
    <w:rsid w:val="00C51208"/>
    <w:rsid w:val="00C512F1"/>
    <w:rsid w:val="00C519F2"/>
    <w:rsid w:val="00C5255B"/>
    <w:rsid w:val="00C52FD3"/>
    <w:rsid w:val="00C533FE"/>
    <w:rsid w:val="00C53712"/>
    <w:rsid w:val="00C53B41"/>
    <w:rsid w:val="00C54149"/>
    <w:rsid w:val="00C555A7"/>
    <w:rsid w:val="00C55752"/>
    <w:rsid w:val="00C57026"/>
    <w:rsid w:val="00C572CA"/>
    <w:rsid w:val="00C573B1"/>
    <w:rsid w:val="00C57895"/>
    <w:rsid w:val="00C57C4C"/>
    <w:rsid w:val="00C57CEE"/>
    <w:rsid w:val="00C57E13"/>
    <w:rsid w:val="00C60412"/>
    <w:rsid w:val="00C60458"/>
    <w:rsid w:val="00C60A83"/>
    <w:rsid w:val="00C60CAF"/>
    <w:rsid w:val="00C617FF"/>
    <w:rsid w:val="00C61BD3"/>
    <w:rsid w:val="00C62242"/>
    <w:rsid w:val="00C62431"/>
    <w:rsid w:val="00C62955"/>
    <w:rsid w:val="00C62BF1"/>
    <w:rsid w:val="00C640DC"/>
    <w:rsid w:val="00C64DBF"/>
    <w:rsid w:val="00C65059"/>
    <w:rsid w:val="00C65A93"/>
    <w:rsid w:val="00C6670C"/>
    <w:rsid w:val="00C66A50"/>
    <w:rsid w:val="00C70EC7"/>
    <w:rsid w:val="00C71217"/>
    <w:rsid w:val="00C713FE"/>
    <w:rsid w:val="00C7148A"/>
    <w:rsid w:val="00C7194D"/>
    <w:rsid w:val="00C7296C"/>
    <w:rsid w:val="00C731FB"/>
    <w:rsid w:val="00C7325D"/>
    <w:rsid w:val="00C73997"/>
    <w:rsid w:val="00C74031"/>
    <w:rsid w:val="00C74C02"/>
    <w:rsid w:val="00C75938"/>
    <w:rsid w:val="00C75E35"/>
    <w:rsid w:val="00C76522"/>
    <w:rsid w:val="00C77A17"/>
    <w:rsid w:val="00C77E10"/>
    <w:rsid w:val="00C80536"/>
    <w:rsid w:val="00C805D2"/>
    <w:rsid w:val="00C80710"/>
    <w:rsid w:val="00C807A5"/>
    <w:rsid w:val="00C80841"/>
    <w:rsid w:val="00C80F6E"/>
    <w:rsid w:val="00C821CB"/>
    <w:rsid w:val="00C82249"/>
    <w:rsid w:val="00C82A7B"/>
    <w:rsid w:val="00C82B5E"/>
    <w:rsid w:val="00C82B8D"/>
    <w:rsid w:val="00C82FA0"/>
    <w:rsid w:val="00C830EE"/>
    <w:rsid w:val="00C83878"/>
    <w:rsid w:val="00C83CCE"/>
    <w:rsid w:val="00C83D16"/>
    <w:rsid w:val="00C83D7E"/>
    <w:rsid w:val="00C83FD4"/>
    <w:rsid w:val="00C843AE"/>
    <w:rsid w:val="00C84A56"/>
    <w:rsid w:val="00C84F6C"/>
    <w:rsid w:val="00C85071"/>
    <w:rsid w:val="00C859BA"/>
    <w:rsid w:val="00C85D48"/>
    <w:rsid w:val="00C8622A"/>
    <w:rsid w:val="00C86688"/>
    <w:rsid w:val="00C8670F"/>
    <w:rsid w:val="00C867B8"/>
    <w:rsid w:val="00C8697B"/>
    <w:rsid w:val="00C86D37"/>
    <w:rsid w:val="00C8733C"/>
    <w:rsid w:val="00C8740C"/>
    <w:rsid w:val="00C8754F"/>
    <w:rsid w:val="00C87FB4"/>
    <w:rsid w:val="00C9089E"/>
    <w:rsid w:val="00C90D4B"/>
    <w:rsid w:val="00C91056"/>
    <w:rsid w:val="00C916B3"/>
    <w:rsid w:val="00C92718"/>
    <w:rsid w:val="00C9349C"/>
    <w:rsid w:val="00C93945"/>
    <w:rsid w:val="00C93FC8"/>
    <w:rsid w:val="00C94CEB"/>
    <w:rsid w:val="00C95A9C"/>
    <w:rsid w:val="00C95B68"/>
    <w:rsid w:val="00C95EF2"/>
    <w:rsid w:val="00C9633C"/>
    <w:rsid w:val="00C976BD"/>
    <w:rsid w:val="00C978DE"/>
    <w:rsid w:val="00C97BC4"/>
    <w:rsid w:val="00CA02FB"/>
    <w:rsid w:val="00CA09C0"/>
    <w:rsid w:val="00CA0EC0"/>
    <w:rsid w:val="00CA1354"/>
    <w:rsid w:val="00CA1487"/>
    <w:rsid w:val="00CA14BF"/>
    <w:rsid w:val="00CA1895"/>
    <w:rsid w:val="00CA1D46"/>
    <w:rsid w:val="00CA3024"/>
    <w:rsid w:val="00CA3F87"/>
    <w:rsid w:val="00CA4BA1"/>
    <w:rsid w:val="00CA55C1"/>
    <w:rsid w:val="00CA5C06"/>
    <w:rsid w:val="00CA5EE2"/>
    <w:rsid w:val="00CA6919"/>
    <w:rsid w:val="00CA6D45"/>
    <w:rsid w:val="00CA6DF2"/>
    <w:rsid w:val="00CA70C1"/>
    <w:rsid w:val="00CA747B"/>
    <w:rsid w:val="00CA74D0"/>
    <w:rsid w:val="00CA7C72"/>
    <w:rsid w:val="00CA7CB3"/>
    <w:rsid w:val="00CB0133"/>
    <w:rsid w:val="00CB0805"/>
    <w:rsid w:val="00CB1062"/>
    <w:rsid w:val="00CB19E5"/>
    <w:rsid w:val="00CB1E69"/>
    <w:rsid w:val="00CB22A0"/>
    <w:rsid w:val="00CB2767"/>
    <w:rsid w:val="00CB31A1"/>
    <w:rsid w:val="00CB31C1"/>
    <w:rsid w:val="00CB38D8"/>
    <w:rsid w:val="00CB4A9B"/>
    <w:rsid w:val="00CB53A4"/>
    <w:rsid w:val="00CB55C4"/>
    <w:rsid w:val="00CB5746"/>
    <w:rsid w:val="00CB75F9"/>
    <w:rsid w:val="00CB77B2"/>
    <w:rsid w:val="00CC0040"/>
    <w:rsid w:val="00CC0230"/>
    <w:rsid w:val="00CC086E"/>
    <w:rsid w:val="00CC14BA"/>
    <w:rsid w:val="00CC2096"/>
    <w:rsid w:val="00CC20FB"/>
    <w:rsid w:val="00CC2A0C"/>
    <w:rsid w:val="00CC2A6B"/>
    <w:rsid w:val="00CC2CCC"/>
    <w:rsid w:val="00CC2DF6"/>
    <w:rsid w:val="00CC2E07"/>
    <w:rsid w:val="00CC3481"/>
    <w:rsid w:val="00CC35E8"/>
    <w:rsid w:val="00CC3A80"/>
    <w:rsid w:val="00CC3A93"/>
    <w:rsid w:val="00CC458D"/>
    <w:rsid w:val="00CC4833"/>
    <w:rsid w:val="00CC4C69"/>
    <w:rsid w:val="00CC4CD3"/>
    <w:rsid w:val="00CC5C30"/>
    <w:rsid w:val="00CC5CB2"/>
    <w:rsid w:val="00CC5F85"/>
    <w:rsid w:val="00CC63A1"/>
    <w:rsid w:val="00CC65F7"/>
    <w:rsid w:val="00CC6B96"/>
    <w:rsid w:val="00CC6D56"/>
    <w:rsid w:val="00CC7276"/>
    <w:rsid w:val="00CC74D6"/>
    <w:rsid w:val="00CC7805"/>
    <w:rsid w:val="00CD03E2"/>
    <w:rsid w:val="00CD1616"/>
    <w:rsid w:val="00CD163C"/>
    <w:rsid w:val="00CD17EB"/>
    <w:rsid w:val="00CD2C92"/>
    <w:rsid w:val="00CD3192"/>
    <w:rsid w:val="00CD4073"/>
    <w:rsid w:val="00CD4533"/>
    <w:rsid w:val="00CD480C"/>
    <w:rsid w:val="00CD4C4A"/>
    <w:rsid w:val="00CD4D5E"/>
    <w:rsid w:val="00CD4F18"/>
    <w:rsid w:val="00CD5040"/>
    <w:rsid w:val="00CD56D4"/>
    <w:rsid w:val="00CD5E28"/>
    <w:rsid w:val="00CD63FC"/>
    <w:rsid w:val="00CD73F9"/>
    <w:rsid w:val="00CD7478"/>
    <w:rsid w:val="00CD7638"/>
    <w:rsid w:val="00CD78F7"/>
    <w:rsid w:val="00CD7934"/>
    <w:rsid w:val="00CD7CFF"/>
    <w:rsid w:val="00CD7E81"/>
    <w:rsid w:val="00CE06D1"/>
    <w:rsid w:val="00CE0C25"/>
    <w:rsid w:val="00CE178F"/>
    <w:rsid w:val="00CE1803"/>
    <w:rsid w:val="00CE1CF5"/>
    <w:rsid w:val="00CE1CF8"/>
    <w:rsid w:val="00CE2D3C"/>
    <w:rsid w:val="00CE3405"/>
    <w:rsid w:val="00CE4739"/>
    <w:rsid w:val="00CE4922"/>
    <w:rsid w:val="00CE5362"/>
    <w:rsid w:val="00CE555B"/>
    <w:rsid w:val="00CE5676"/>
    <w:rsid w:val="00CE64DD"/>
    <w:rsid w:val="00CE70D2"/>
    <w:rsid w:val="00CE7593"/>
    <w:rsid w:val="00CE7966"/>
    <w:rsid w:val="00CE7A83"/>
    <w:rsid w:val="00CE7A92"/>
    <w:rsid w:val="00CF0C04"/>
    <w:rsid w:val="00CF0C90"/>
    <w:rsid w:val="00CF1AB1"/>
    <w:rsid w:val="00CF2179"/>
    <w:rsid w:val="00CF2B8A"/>
    <w:rsid w:val="00CF4272"/>
    <w:rsid w:val="00CF45ED"/>
    <w:rsid w:val="00CF48A0"/>
    <w:rsid w:val="00CF5019"/>
    <w:rsid w:val="00CF51A6"/>
    <w:rsid w:val="00CF5846"/>
    <w:rsid w:val="00CF5DDB"/>
    <w:rsid w:val="00CF66DC"/>
    <w:rsid w:val="00CF67E1"/>
    <w:rsid w:val="00CF6853"/>
    <w:rsid w:val="00CF7456"/>
    <w:rsid w:val="00CF768C"/>
    <w:rsid w:val="00CF771C"/>
    <w:rsid w:val="00CF78D6"/>
    <w:rsid w:val="00D00860"/>
    <w:rsid w:val="00D00CD0"/>
    <w:rsid w:val="00D00D56"/>
    <w:rsid w:val="00D016C0"/>
    <w:rsid w:val="00D016D2"/>
    <w:rsid w:val="00D01C96"/>
    <w:rsid w:val="00D01F37"/>
    <w:rsid w:val="00D0276E"/>
    <w:rsid w:val="00D028FF"/>
    <w:rsid w:val="00D02D67"/>
    <w:rsid w:val="00D03364"/>
    <w:rsid w:val="00D035E4"/>
    <w:rsid w:val="00D03D8D"/>
    <w:rsid w:val="00D04136"/>
    <w:rsid w:val="00D05391"/>
    <w:rsid w:val="00D05430"/>
    <w:rsid w:val="00D05579"/>
    <w:rsid w:val="00D059B8"/>
    <w:rsid w:val="00D060B9"/>
    <w:rsid w:val="00D06276"/>
    <w:rsid w:val="00D0681A"/>
    <w:rsid w:val="00D06C58"/>
    <w:rsid w:val="00D070BA"/>
    <w:rsid w:val="00D075EE"/>
    <w:rsid w:val="00D07B9F"/>
    <w:rsid w:val="00D07D32"/>
    <w:rsid w:val="00D07EF6"/>
    <w:rsid w:val="00D100DA"/>
    <w:rsid w:val="00D1085B"/>
    <w:rsid w:val="00D108EB"/>
    <w:rsid w:val="00D10C44"/>
    <w:rsid w:val="00D10CEA"/>
    <w:rsid w:val="00D10E05"/>
    <w:rsid w:val="00D11030"/>
    <w:rsid w:val="00D11688"/>
    <w:rsid w:val="00D11D73"/>
    <w:rsid w:val="00D13603"/>
    <w:rsid w:val="00D13753"/>
    <w:rsid w:val="00D13DE5"/>
    <w:rsid w:val="00D140A2"/>
    <w:rsid w:val="00D14478"/>
    <w:rsid w:val="00D158D3"/>
    <w:rsid w:val="00D16C86"/>
    <w:rsid w:val="00D16FF3"/>
    <w:rsid w:val="00D17F34"/>
    <w:rsid w:val="00D2001A"/>
    <w:rsid w:val="00D202C8"/>
    <w:rsid w:val="00D2042E"/>
    <w:rsid w:val="00D215C6"/>
    <w:rsid w:val="00D21625"/>
    <w:rsid w:val="00D21678"/>
    <w:rsid w:val="00D22681"/>
    <w:rsid w:val="00D2268F"/>
    <w:rsid w:val="00D22860"/>
    <w:rsid w:val="00D22A36"/>
    <w:rsid w:val="00D240B0"/>
    <w:rsid w:val="00D24458"/>
    <w:rsid w:val="00D24A3D"/>
    <w:rsid w:val="00D24C12"/>
    <w:rsid w:val="00D24F22"/>
    <w:rsid w:val="00D25027"/>
    <w:rsid w:val="00D25BB4"/>
    <w:rsid w:val="00D25F1D"/>
    <w:rsid w:val="00D267AC"/>
    <w:rsid w:val="00D26A5A"/>
    <w:rsid w:val="00D26A6D"/>
    <w:rsid w:val="00D2712C"/>
    <w:rsid w:val="00D27698"/>
    <w:rsid w:val="00D27D13"/>
    <w:rsid w:val="00D30679"/>
    <w:rsid w:val="00D3083B"/>
    <w:rsid w:val="00D30DBA"/>
    <w:rsid w:val="00D31BB9"/>
    <w:rsid w:val="00D3422E"/>
    <w:rsid w:val="00D34997"/>
    <w:rsid w:val="00D34CA8"/>
    <w:rsid w:val="00D35175"/>
    <w:rsid w:val="00D3538E"/>
    <w:rsid w:val="00D35560"/>
    <w:rsid w:val="00D3599C"/>
    <w:rsid w:val="00D35DEE"/>
    <w:rsid w:val="00D35E5F"/>
    <w:rsid w:val="00D362FC"/>
    <w:rsid w:val="00D37240"/>
    <w:rsid w:val="00D37261"/>
    <w:rsid w:val="00D374A5"/>
    <w:rsid w:val="00D402B3"/>
    <w:rsid w:val="00D408A0"/>
    <w:rsid w:val="00D4110B"/>
    <w:rsid w:val="00D412A0"/>
    <w:rsid w:val="00D415C5"/>
    <w:rsid w:val="00D419D2"/>
    <w:rsid w:val="00D42C4D"/>
    <w:rsid w:val="00D430AB"/>
    <w:rsid w:val="00D43EEB"/>
    <w:rsid w:val="00D440B7"/>
    <w:rsid w:val="00D4460D"/>
    <w:rsid w:val="00D447AA"/>
    <w:rsid w:val="00D44828"/>
    <w:rsid w:val="00D4496D"/>
    <w:rsid w:val="00D4544B"/>
    <w:rsid w:val="00D45D39"/>
    <w:rsid w:val="00D46449"/>
    <w:rsid w:val="00D46E45"/>
    <w:rsid w:val="00D4727C"/>
    <w:rsid w:val="00D47781"/>
    <w:rsid w:val="00D50002"/>
    <w:rsid w:val="00D50617"/>
    <w:rsid w:val="00D50703"/>
    <w:rsid w:val="00D50A09"/>
    <w:rsid w:val="00D52DC4"/>
    <w:rsid w:val="00D53BE2"/>
    <w:rsid w:val="00D53C56"/>
    <w:rsid w:val="00D53D1D"/>
    <w:rsid w:val="00D55E6E"/>
    <w:rsid w:val="00D56191"/>
    <w:rsid w:val="00D570E7"/>
    <w:rsid w:val="00D57D22"/>
    <w:rsid w:val="00D57D57"/>
    <w:rsid w:val="00D601B1"/>
    <w:rsid w:val="00D607C7"/>
    <w:rsid w:val="00D6102E"/>
    <w:rsid w:val="00D61229"/>
    <w:rsid w:val="00D61B4B"/>
    <w:rsid w:val="00D62651"/>
    <w:rsid w:val="00D6269A"/>
    <w:rsid w:val="00D62943"/>
    <w:rsid w:val="00D6381E"/>
    <w:rsid w:val="00D63F1B"/>
    <w:rsid w:val="00D64144"/>
    <w:rsid w:val="00D64CA0"/>
    <w:rsid w:val="00D656E0"/>
    <w:rsid w:val="00D65C2B"/>
    <w:rsid w:val="00D6671C"/>
    <w:rsid w:val="00D66E1E"/>
    <w:rsid w:val="00D67AB8"/>
    <w:rsid w:val="00D67E03"/>
    <w:rsid w:val="00D711EB"/>
    <w:rsid w:val="00D713D0"/>
    <w:rsid w:val="00D7151D"/>
    <w:rsid w:val="00D72F8D"/>
    <w:rsid w:val="00D730B5"/>
    <w:rsid w:val="00D73574"/>
    <w:rsid w:val="00D73864"/>
    <w:rsid w:val="00D73DF1"/>
    <w:rsid w:val="00D73F4A"/>
    <w:rsid w:val="00D740DB"/>
    <w:rsid w:val="00D742CB"/>
    <w:rsid w:val="00D749AC"/>
    <w:rsid w:val="00D7560C"/>
    <w:rsid w:val="00D75B49"/>
    <w:rsid w:val="00D75F90"/>
    <w:rsid w:val="00D766B4"/>
    <w:rsid w:val="00D76E48"/>
    <w:rsid w:val="00D76EBB"/>
    <w:rsid w:val="00D77023"/>
    <w:rsid w:val="00D774DB"/>
    <w:rsid w:val="00D776D0"/>
    <w:rsid w:val="00D77AB6"/>
    <w:rsid w:val="00D80694"/>
    <w:rsid w:val="00D80823"/>
    <w:rsid w:val="00D81874"/>
    <w:rsid w:val="00D819C8"/>
    <w:rsid w:val="00D81B2F"/>
    <w:rsid w:val="00D81F19"/>
    <w:rsid w:val="00D82578"/>
    <w:rsid w:val="00D82996"/>
    <w:rsid w:val="00D82A7A"/>
    <w:rsid w:val="00D82BEF"/>
    <w:rsid w:val="00D82F22"/>
    <w:rsid w:val="00D83976"/>
    <w:rsid w:val="00D85663"/>
    <w:rsid w:val="00D8657D"/>
    <w:rsid w:val="00D87400"/>
    <w:rsid w:val="00D8773B"/>
    <w:rsid w:val="00D878DF"/>
    <w:rsid w:val="00D87D30"/>
    <w:rsid w:val="00D90277"/>
    <w:rsid w:val="00D90DE3"/>
    <w:rsid w:val="00D9183A"/>
    <w:rsid w:val="00D922A3"/>
    <w:rsid w:val="00D93244"/>
    <w:rsid w:val="00D93991"/>
    <w:rsid w:val="00D93AA8"/>
    <w:rsid w:val="00D94037"/>
    <w:rsid w:val="00D9411E"/>
    <w:rsid w:val="00D9431E"/>
    <w:rsid w:val="00D94C82"/>
    <w:rsid w:val="00D95AD7"/>
    <w:rsid w:val="00D95D2C"/>
    <w:rsid w:val="00D975EE"/>
    <w:rsid w:val="00D9773A"/>
    <w:rsid w:val="00D97816"/>
    <w:rsid w:val="00DA00CA"/>
    <w:rsid w:val="00DA1BFD"/>
    <w:rsid w:val="00DA28D1"/>
    <w:rsid w:val="00DA2C05"/>
    <w:rsid w:val="00DA2D99"/>
    <w:rsid w:val="00DA35F7"/>
    <w:rsid w:val="00DA45C2"/>
    <w:rsid w:val="00DA4732"/>
    <w:rsid w:val="00DA6675"/>
    <w:rsid w:val="00DA6CC7"/>
    <w:rsid w:val="00DA7472"/>
    <w:rsid w:val="00DA7556"/>
    <w:rsid w:val="00DB0C28"/>
    <w:rsid w:val="00DB12DA"/>
    <w:rsid w:val="00DB134F"/>
    <w:rsid w:val="00DB14FC"/>
    <w:rsid w:val="00DB17E6"/>
    <w:rsid w:val="00DB1DF9"/>
    <w:rsid w:val="00DB2B0B"/>
    <w:rsid w:val="00DB2CC7"/>
    <w:rsid w:val="00DB2D86"/>
    <w:rsid w:val="00DB31D3"/>
    <w:rsid w:val="00DB350E"/>
    <w:rsid w:val="00DB3A31"/>
    <w:rsid w:val="00DB5047"/>
    <w:rsid w:val="00DB5266"/>
    <w:rsid w:val="00DB5844"/>
    <w:rsid w:val="00DB5E52"/>
    <w:rsid w:val="00DB62A8"/>
    <w:rsid w:val="00DB6C78"/>
    <w:rsid w:val="00DB704E"/>
    <w:rsid w:val="00DB71B9"/>
    <w:rsid w:val="00DB73B8"/>
    <w:rsid w:val="00DB78D1"/>
    <w:rsid w:val="00DB78FF"/>
    <w:rsid w:val="00DB7BA6"/>
    <w:rsid w:val="00DC0221"/>
    <w:rsid w:val="00DC0B00"/>
    <w:rsid w:val="00DC0C29"/>
    <w:rsid w:val="00DC0D87"/>
    <w:rsid w:val="00DC15A2"/>
    <w:rsid w:val="00DC17B9"/>
    <w:rsid w:val="00DC1A94"/>
    <w:rsid w:val="00DC1D3F"/>
    <w:rsid w:val="00DC1F86"/>
    <w:rsid w:val="00DC3D28"/>
    <w:rsid w:val="00DC43B3"/>
    <w:rsid w:val="00DC50CE"/>
    <w:rsid w:val="00DC526E"/>
    <w:rsid w:val="00DC5C2C"/>
    <w:rsid w:val="00DC5FAE"/>
    <w:rsid w:val="00DC5FFA"/>
    <w:rsid w:val="00DC69BF"/>
    <w:rsid w:val="00DC6C75"/>
    <w:rsid w:val="00DC6FA5"/>
    <w:rsid w:val="00DC73D4"/>
    <w:rsid w:val="00DC777A"/>
    <w:rsid w:val="00DD0373"/>
    <w:rsid w:val="00DD03DA"/>
    <w:rsid w:val="00DD0AC7"/>
    <w:rsid w:val="00DD1172"/>
    <w:rsid w:val="00DD14BF"/>
    <w:rsid w:val="00DD165B"/>
    <w:rsid w:val="00DD17BA"/>
    <w:rsid w:val="00DD1808"/>
    <w:rsid w:val="00DD1892"/>
    <w:rsid w:val="00DD19D5"/>
    <w:rsid w:val="00DD1F2D"/>
    <w:rsid w:val="00DD2173"/>
    <w:rsid w:val="00DD3C37"/>
    <w:rsid w:val="00DD40B7"/>
    <w:rsid w:val="00DD49D7"/>
    <w:rsid w:val="00DD509D"/>
    <w:rsid w:val="00DD5529"/>
    <w:rsid w:val="00DD5C84"/>
    <w:rsid w:val="00DD5EC0"/>
    <w:rsid w:val="00DD5F13"/>
    <w:rsid w:val="00DD63BE"/>
    <w:rsid w:val="00DD6745"/>
    <w:rsid w:val="00DD6861"/>
    <w:rsid w:val="00DD6E66"/>
    <w:rsid w:val="00DD728E"/>
    <w:rsid w:val="00DD778D"/>
    <w:rsid w:val="00DD79F0"/>
    <w:rsid w:val="00DE0170"/>
    <w:rsid w:val="00DE02B2"/>
    <w:rsid w:val="00DE0318"/>
    <w:rsid w:val="00DE04E6"/>
    <w:rsid w:val="00DE09CF"/>
    <w:rsid w:val="00DE1467"/>
    <w:rsid w:val="00DE1EA8"/>
    <w:rsid w:val="00DE26F5"/>
    <w:rsid w:val="00DE2C09"/>
    <w:rsid w:val="00DE2E1F"/>
    <w:rsid w:val="00DE2F8E"/>
    <w:rsid w:val="00DE3E11"/>
    <w:rsid w:val="00DE457C"/>
    <w:rsid w:val="00DE49A5"/>
    <w:rsid w:val="00DE5029"/>
    <w:rsid w:val="00DE5094"/>
    <w:rsid w:val="00DE5357"/>
    <w:rsid w:val="00DE539E"/>
    <w:rsid w:val="00DE5C85"/>
    <w:rsid w:val="00DF00C2"/>
    <w:rsid w:val="00DF08F8"/>
    <w:rsid w:val="00DF13A0"/>
    <w:rsid w:val="00DF1C55"/>
    <w:rsid w:val="00DF1FB8"/>
    <w:rsid w:val="00DF30F7"/>
    <w:rsid w:val="00DF3790"/>
    <w:rsid w:val="00DF3EC3"/>
    <w:rsid w:val="00DF4170"/>
    <w:rsid w:val="00DF420B"/>
    <w:rsid w:val="00DF4440"/>
    <w:rsid w:val="00DF4556"/>
    <w:rsid w:val="00DF4808"/>
    <w:rsid w:val="00DF4D71"/>
    <w:rsid w:val="00DF4E2C"/>
    <w:rsid w:val="00DF5829"/>
    <w:rsid w:val="00DF693C"/>
    <w:rsid w:val="00DF72B6"/>
    <w:rsid w:val="00DF777A"/>
    <w:rsid w:val="00E00F75"/>
    <w:rsid w:val="00E01320"/>
    <w:rsid w:val="00E01363"/>
    <w:rsid w:val="00E017ED"/>
    <w:rsid w:val="00E01DE4"/>
    <w:rsid w:val="00E01EB6"/>
    <w:rsid w:val="00E02234"/>
    <w:rsid w:val="00E02851"/>
    <w:rsid w:val="00E0299C"/>
    <w:rsid w:val="00E02E0E"/>
    <w:rsid w:val="00E02FF1"/>
    <w:rsid w:val="00E0358C"/>
    <w:rsid w:val="00E03667"/>
    <w:rsid w:val="00E0384A"/>
    <w:rsid w:val="00E03CA9"/>
    <w:rsid w:val="00E03FD3"/>
    <w:rsid w:val="00E052BC"/>
    <w:rsid w:val="00E055A6"/>
    <w:rsid w:val="00E0586C"/>
    <w:rsid w:val="00E0676C"/>
    <w:rsid w:val="00E06CCF"/>
    <w:rsid w:val="00E10416"/>
    <w:rsid w:val="00E1070C"/>
    <w:rsid w:val="00E10B9B"/>
    <w:rsid w:val="00E10E07"/>
    <w:rsid w:val="00E10F6E"/>
    <w:rsid w:val="00E111CF"/>
    <w:rsid w:val="00E120A7"/>
    <w:rsid w:val="00E122C9"/>
    <w:rsid w:val="00E12433"/>
    <w:rsid w:val="00E126DD"/>
    <w:rsid w:val="00E12D2D"/>
    <w:rsid w:val="00E12E40"/>
    <w:rsid w:val="00E1314D"/>
    <w:rsid w:val="00E13F8A"/>
    <w:rsid w:val="00E14224"/>
    <w:rsid w:val="00E14528"/>
    <w:rsid w:val="00E1493E"/>
    <w:rsid w:val="00E14AC1"/>
    <w:rsid w:val="00E14FB0"/>
    <w:rsid w:val="00E155F2"/>
    <w:rsid w:val="00E1574D"/>
    <w:rsid w:val="00E158F7"/>
    <w:rsid w:val="00E1590C"/>
    <w:rsid w:val="00E15D9C"/>
    <w:rsid w:val="00E15FB4"/>
    <w:rsid w:val="00E16321"/>
    <w:rsid w:val="00E166DA"/>
    <w:rsid w:val="00E16C36"/>
    <w:rsid w:val="00E20382"/>
    <w:rsid w:val="00E20DE3"/>
    <w:rsid w:val="00E213E4"/>
    <w:rsid w:val="00E21543"/>
    <w:rsid w:val="00E21667"/>
    <w:rsid w:val="00E224ED"/>
    <w:rsid w:val="00E228A0"/>
    <w:rsid w:val="00E22B01"/>
    <w:rsid w:val="00E22C81"/>
    <w:rsid w:val="00E230EE"/>
    <w:rsid w:val="00E23628"/>
    <w:rsid w:val="00E238FC"/>
    <w:rsid w:val="00E239E3"/>
    <w:rsid w:val="00E23C49"/>
    <w:rsid w:val="00E23C81"/>
    <w:rsid w:val="00E243B3"/>
    <w:rsid w:val="00E24A54"/>
    <w:rsid w:val="00E24C3E"/>
    <w:rsid w:val="00E2513C"/>
    <w:rsid w:val="00E25BBC"/>
    <w:rsid w:val="00E25C4B"/>
    <w:rsid w:val="00E263A8"/>
    <w:rsid w:val="00E26DD1"/>
    <w:rsid w:val="00E27142"/>
    <w:rsid w:val="00E27358"/>
    <w:rsid w:val="00E27740"/>
    <w:rsid w:val="00E278E5"/>
    <w:rsid w:val="00E27A05"/>
    <w:rsid w:val="00E27A9E"/>
    <w:rsid w:val="00E3028B"/>
    <w:rsid w:val="00E30459"/>
    <w:rsid w:val="00E307C5"/>
    <w:rsid w:val="00E308DD"/>
    <w:rsid w:val="00E30E9D"/>
    <w:rsid w:val="00E31574"/>
    <w:rsid w:val="00E33A8F"/>
    <w:rsid w:val="00E33EDD"/>
    <w:rsid w:val="00E35C9F"/>
    <w:rsid w:val="00E36CCD"/>
    <w:rsid w:val="00E378BC"/>
    <w:rsid w:val="00E37B38"/>
    <w:rsid w:val="00E37BAE"/>
    <w:rsid w:val="00E37CF6"/>
    <w:rsid w:val="00E407AF"/>
    <w:rsid w:val="00E413C7"/>
    <w:rsid w:val="00E41478"/>
    <w:rsid w:val="00E41E46"/>
    <w:rsid w:val="00E42941"/>
    <w:rsid w:val="00E43DAF"/>
    <w:rsid w:val="00E45A27"/>
    <w:rsid w:val="00E45ADB"/>
    <w:rsid w:val="00E45B38"/>
    <w:rsid w:val="00E4603C"/>
    <w:rsid w:val="00E461D1"/>
    <w:rsid w:val="00E465F6"/>
    <w:rsid w:val="00E46A05"/>
    <w:rsid w:val="00E46A25"/>
    <w:rsid w:val="00E46CA4"/>
    <w:rsid w:val="00E50119"/>
    <w:rsid w:val="00E5029F"/>
    <w:rsid w:val="00E50507"/>
    <w:rsid w:val="00E506CA"/>
    <w:rsid w:val="00E50C5E"/>
    <w:rsid w:val="00E512B9"/>
    <w:rsid w:val="00E514FC"/>
    <w:rsid w:val="00E5219C"/>
    <w:rsid w:val="00E52A11"/>
    <w:rsid w:val="00E52A17"/>
    <w:rsid w:val="00E52C6B"/>
    <w:rsid w:val="00E53088"/>
    <w:rsid w:val="00E53470"/>
    <w:rsid w:val="00E53BC8"/>
    <w:rsid w:val="00E53BCA"/>
    <w:rsid w:val="00E53C15"/>
    <w:rsid w:val="00E53D73"/>
    <w:rsid w:val="00E53F5C"/>
    <w:rsid w:val="00E54192"/>
    <w:rsid w:val="00E54447"/>
    <w:rsid w:val="00E54F4F"/>
    <w:rsid w:val="00E54FFB"/>
    <w:rsid w:val="00E559E6"/>
    <w:rsid w:val="00E55AA7"/>
    <w:rsid w:val="00E55BB8"/>
    <w:rsid w:val="00E55C26"/>
    <w:rsid w:val="00E567C4"/>
    <w:rsid w:val="00E569D5"/>
    <w:rsid w:val="00E569E3"/>
    <w:rsid w:val="00E56A2C"/>
    <w:rsid w:val="00E57182"/>
    <w:rsid w:val="00E57B4B"/>
    <w:rsid w:val="00E606C1"/>
    <w:rsid w:val="00E609D0"/>
    <w:rsid w:val="00E615B5"/>
    <w:rsid w:val="00E6164E"/>
    <w:rsid w:val="00E61930"/>
    <w:rsid w:val="00E61BA4"/>
    <w:rsid w:val="00E622A9"/>
    <w:rsid w:val="00E6271D"/>
    <w:rsid w:val="00E62BB1"/>
    <w:rsid w:val="00E62C08"/>
    <w:rsid w:val="00E62F4A"/>
    <w:rsid w:val="00E62F7E"/>
    <w:rsid w:val="00E64650"/>
    <w:rsid w:val="00E64CB7"/>
    <w:rsid w:val="00E64E6C"/>
    <w:rsid w:val="00E652C9"/>
    <w:rsid w:val="00E6598F"/>
    <w:rsid w:val="00E65A65"/>
    <w:rsid w:val="00E65B2E"/>
    <w:rsid w:val="00E6663C"/>
    <w:rsid w:val="00E6738B"/>
    <w:rsid w:val="00E67B63"/>
    <w:rsid w:val="00E67FDA"/>
    <w:rsid w:val="00E70254"/>
    <w:rsid w:val="00E70484"/>
    <w:rsid w:val="00E71065"/>
    <w:rsid w:val="00E712D5"/>
    <w:rsid w:val="00E71700"/>
    <w:rsid w:val="00E71A02"/>
    <w:rsid w:val="00E72D17"/>
    <w:rsid w:val="00E731F9"/>
    <w:rsid w:val="00E73360"/>
    <w:rsid w:val="00E73652"/>
    <w:rsid w:val="00E741F1"/>
    <w:rsid w:val="00E76012"/>
    <w:rsid w:val="00E76663"/>
    <w:rsid w:val="00E7695B"/>
    <w:rsid w:val="00E76A42"/>
    <w:rsid w:val="00E770F1"/>
    <w:rsid w:val="00E77310"/>
    <w:rsid w:val="00E7773A"/>
    <w:rsid w:val="00E778FF"/>
    <w:rsid w:val="00E77D45"/>
    <w:rsid w:val="00E80685"/>
    <w:rsid w:val="00E80AA2"/>
    <w:rsid w:val="00E8100C"/>
    <w:rsid w:val="00E81111"/>
    <w:rsid w:val="00E8170E"/>
    <w:rsid w:val="00E81842"/>
    <w:rsid w:val="00E81AD3"/>
    <w:rsid w:val="00E824CE"/>
    <w:rsid w:val="00E82C66"/>
    <w:rsid w:val="00E82F19"/>
    <w:rsid w:val="00E82F54"/>
    <w:rsid w:val="00E839DA"/>
    <w:rsid w:val="00E839DD"/>
    <w:rsid w:val="00E84203"/>
    <w:rsid w:val="00E84318"/>
    <w:rsid w:val="00E84584"/>
    <w:rsid w:val="00E8491C"/>
    <w:rsid w:val="00E85061"/>
    <w:rsid w:val="00E857CA"/>
    <w:rsid w:val="00E85CA4"/>
    <w:rsid w:val="00E8667C"/>
    <w:rsid w:val="00E86852"/>
    <w:rsid w:val="00E870CD"/>
    <w:rsid w:val="00E87DE4"/>
    <w:rsid w:val="00E87E22"/>
    <w:rsid w:val="00E906AA"/>
    <w:rsid w:val="00E908BC"/>
    <w:rsid w:val="00E908CA"/>
    <w:rsid w:val="00E90F8D"/>
    <w:rsid w:val="00E910CB"/>
    <w:rsid w:val="00E914BD"/>
    <w:rsid w:val="00E916B1"/>
    <w:rsid w:val="00E91C17"/>
    <w:rsid w:val="00E91EC1"/>
    <w:rsid w:val="00E924D7"/>
    <w:rsid w:val="00E9287A"/>
    <w:rsid w:val="00E9295B"/>
    <w:rsid w:val="00E92F4B"/>
    <w:rsid w:val="00E92FBA"/>
    <w:rsid w:val="00E931CC"/>
    <w:rsid w:val="00E94265"/>
    <w:rsid w:val="00E943ED"/>
    <w:rsid w:val="00E947AF"/>
    <w:rsid w:val="00E94B57"/>
    <w:rsid w:val="00E9577C"/>
    <w:rsid w:val="00E95A0A"/>
    <w:rsid w:val="00E964FF"/>
    <w:rsid w:val="00E96D55"/>
    <w:rsid w:val="00E96F63"/>
    <w:rsid w:val="00E97755"/>
    <w:rsid w:val="00E978CE"/>
    <w:rsid w:val="00EA019B"/>
    <w:rsid w:val="00EA0A7C"/>
    <w:rsid w:val="00EA13EA"/>
    <w:rsid w:val="00EA18A4"/>
    <w:rsid w:val="00EA1C65"/>
    <w:rsid w:val="00EA2167"/>
    <w:rsid w:val="00EA273B"/>
    <w:rsid w:val="00EA31F6"/>
    <w:rsid w:val="00EA38CE"/>
    <w:rsid w:val="00EA4A0D"/>
    <w:rsid w:val="00EA4D0E"/>
    <w:rsid w:val="00EA4FD5"/>
    <w:rsid w:val="00EA52BF"/>
    <w:rsid w:val="00EA54B7"/>
    <w:rsid w:val="00EA54F6"/>
    <w:rsid w:val="00EA5748"/>
    <w:rsid w:val="00EA578F"/>
    <w:rsid w:val="00EA59E0"/>
    <w:rsid w:val="00EA5B4C"/>
    <w:rsid w:val="00EA6231"/>
    <w:rsid w:val="00EA6F9C"/>
    <w:rsid w:val="00EA73DB"/>
    <w:rsid w:val="00EA7715"/>
    <w:rsid w:val="00EA7DD2"/>
    <w:rsid w:val="00EA7EE3"/>
    <w:rsid w:val="00EB0783"/>
    <w:rsid w:val="00EB0A46"/>
    <w:rsid w:val="00EB0CAD"/>
    <w:rsid w:val="00EB0F19"/>
    <w:rsid w:val="00EB1165"/>
    <w:rsid w:val="00EB1839"/>
    <w:rsid w:val="00EB18EF"/>
    <w:rsid w:val="00EB2162"/>
    <w:rsid w:val="00EB270E"/>
    <w:rsid w:val="00EB556F"/>
    <w:rsid w:val="00EB65B7"/>
    <w:rsid w:val="00EB6D49"/>
    <w:rsid w:val="00EB7293"/>
    <w:rsid w:val="00EB7813"/>
    <w:rsid w:val="00EC0678"/>
    <w:rsid w:val="00EC08DA"/>
    <w:rsid w:val="00EC08DF"/>
    <w:rsid w:val="00EC0998"/>
    <w:rsid w:val="00EC0FE7"/>
    <w:rsid w:val="00EC1D6F"/>
    <w:rsid w:val="00EC1F1F"/>
    <w:rsid w:val="00EC221C"/>
    <w:rsid w:val="00EC24A0"/>
    <w:rsid w:val="00EC2F62"/>
    <w:rsid w:val="00EC3585"/>
    <w:rsid w:val="00EC3DFC"/>
    <w:rsid w:val="00EC486E"/>
    <w:rsid w:val="00EC5D82"/>
    <w:rsid w:val="00EC6722"/>
    <w:rsid w:val="00EC70BC"/>
    <w:rsid w:val="00EC73EB"/>
    <w:rsid w:val="00EC74FE"/>
    <w:rsid w:val="00EC7904"/>
    <w:rsid w:val="00EC7952"/>
    <w:rsid w:val="00EC7988"/>
    <w:rsid w:val="00ED035C"/>
    <w:rsid w:val="00ED087E"/>
    <w:rsid w:val="00ED12AA"/>
    <w:rsid w:val="00ED14E1"/>
    <w:rsid w:val="00ED1FDC"/>
    <w:rsid w:val="00ED209D"/>
    <w:rsid w:val="00ED2D8C"/>
    <w:rsid w:val="00ED2DAB"/>
    <w:rsid w:val="00ED35BF"/>
    <w:rsid w:val="00ED38ED"/>
    <w:rsid w:val="00ED3CB5"/>
    <w:rsid w:val="00ED43AC"/>
    <w:rsid w:val="00ED443B"/>
    <w:rsid w:val="00ED4600"/>
    <w:rsid w:val="00ED4A28"/>
    <w:rsid w:val="00ED52AC"/>
    <w:rsid w:val="00ED571F"/>
    <w:rsid w:val="00ED5D7D"/>
    <w:rsid w:val="00ED6643"/>
    <w:rsid w:val="00ED69E5"/>
    <w:rsid w:val="00ED6B06"/>
    <w:rsid w:val="00ED6BF9"/>
    <w:rsid w:val="00ED70CC"/>
    <w:rsid w:val="00ED7CB4"/>
    <w:rsid w:val="00EE0399"/>
    <w:rsid w:val="00EE133D"/>
    <w:rsid w:val="00EE1838"/>
    <w:rsid w:val="00EE242F"/>
    <w:rsid w:val="00EE24C4"/>
    <w:rsid w:val="00EE2760"/>
    <w:rsid w:val="00EE2DF5"/>
    <w:rsid w:val="00EE2F0A"/>
    <w:rsid w:val="00EE314E"/>
    <w:rsid w:val="00EE33C4"/>
    <w:rsid w:val="00EE383B"/>
    <w:rsid w:val="00EE3985"/>
    <w:rsid w:val="00EE3B7B"/>
    <w:rsid w:val="00EE3D67"/>
    <w:rsid w:val="00EE3F2A"/>
    <w:rsid w:val="00EE4465"/>
    <w:rsid w:val="00EE4CDA"/>
    <w:rsid w:val="00EE4F09"/>
    <w:rsid w:val="00EE52CA"/>
    <w:rsid w:val="00EE5E43"/>
    <w:rsid w:val="00EE6035"/>
    <w:rsid w:val="00EE617F"/>
    <w:rsid w:val="00EE6302"/>
    <w:rsid w:val="00EE656A"/>
    <w:rsid w:val="00EE77B8"/>
    <w:rsid w:val="00EE7BD4"/>
    <w:rsid w:val="00EF0284"/>
    <w:rsid w:val="00EF09B7"/>
    <w:rsid w:val="00EF1C3B"/>
    <w:rsid w:val="00EF2410"/>
    <w:rsid w:val="00EF41A2"/>
    <w:rsid w:val="00EF4524"/>
    <w:rsid w:val="00EF487A"/>
    <w:rsid w:val="00EF5012"/>
    <w:rsid w:val="00EF549E"/>
    <w:rsid w:val="00EF5782"/>
    <w:rsid w:val="00EF61A5"/>
    <w:rsid w:val="00EF6A3B"/>
    <w:rsid w:val="00EF734E"/>
    <w:rsid w:val="00F00411"/>
    <w:rsid w:val="00F00596"/>
    <w:rsid w:val="00F00782"/>
    <w:rsid w:val="00F00BC2"/>
    <w:rsid w:val="00F00D23"/>
    <w:rsid w:val="00F0119D"/>
    <w:rsid w:val="00F01233"/>
    <w:rsid w:val="00F0140E"/>
    <w:rsid w:val="00F0194C"/>
    <w:rsid w:val="00F02DD5"/>
    <w:rsid w:val="00F031FA"/>
    <w:rsid w:val="00F039D0"/>
    <w:rsid w:val="00F03DF4"/>
    <w:rsid w:val="00F03E37"/>
    <w:rsid w:val="00F0432A"/>
    <w:rsid w:val="00F04CA1"/>
    <w:rsid w:val="00F05D9D"/>
    <w:rsid w:val="00F05E49"/>
    <w:rsid w:val="00F05E96"/>
    <w:rsid w:val="00F0619A"/>
    <w:rsid w:val="00F074BF"/>
    <w:rsid w:val="00F074D8"/>
    <w:rsid w:val="00F07795"/>
    <w:rsid w:val="00F10300"/>
    <w:rsid w:val="00F10412"/>
    <w:rsid w:val="00F1054B"/>
    <w:rsid w:val="00F10E3C"/>
    <w:rsid w:val="00F11A5F"/>
    <w:rsid w:val="00F11AB5"/>
    <w:rsid w:val="00F11FD4"/>
    <w:rsid w:val="00F12019"/>
    <w:rsid w:val="00F126BD"/>
    <w:rsid w:val="00F1288A"/>
    <w:rsid w:val="00F12A24"/>
    <w:rsid w:val="00F12F33"/>
    <w:rsid w:val="00F145D2"/>
    <w:rsid w:val="00F15103"/>
    <w:rsid w:val="00F1532E"/>
    <w:rsid w:val="00F159BE"/>
    <w:rsid w:val="00F15ED1"/>
    <w:rsid w:val="00F164D6"/>
    <w:rsid w:val="00F16B7A"/>
    <w:rsid w:val="00F16EED"/>
    <w:rsid w:val="00F1712E"/>
    <w:rsid w:val="00F17638"/>
    <w:rsid w:val="00F17E11"/>
    <w:rsid w:val="00F17FA2"/>
    <w:rsid w:val="00F205E6"/>
    <w:rsid w:val="00F20AD5"/>
    <w:rsid w:val="00F21045"/>
    <w:rsid w:val="00F2110D"/>
    <w:rsid w:val="00F21549"/>
    <w:rsid w:val="00F21AC4"/>
    <w:rsid w:val="00F21C91"/>
    <w:rsid w:val="00F22058"/>
    <w:rsid w:val="00F224EC"/>
    <w:rsid w:val="00F22788"/>
    <w:rsid w:val="00F2291B"/>
    <w:rsid w:val="00F22FCD"/>
    <w:rsid w:val="00F23736"/>
    <w:rsid w:val="00F237B8"/>
    <w:rsid w:val="00F239F8"/>
    <w:rsid w:val="00F24CB7"/>
    <w:rsid w:val="00F25144"/>
    <w:rsid w:val="00F252B7"/>
    <w:rsid w:val="00F25413"/>
    <w:rsid w:val="00F25980"/>
    <w:rsid w:val="00F25B8A"/>
    <w:rsid w:val="00F262F4"/>
    <w:rsid w:val="00F26E17"/>
    <w:rsid w:val="00F27339"/>
    <w:rsid w:val="00F275BC"/>
    <w:rsid w:val="00F277E6"/>
    <w:rsid w:val="00F27909"/>
    <w:rsid w:val="00F30061"/>
    <w:rsid w:val="00F31196"/>
    <w:rsid w:val="00F311B2"/>
    <w:rsid w:val="00F312D4"/>
    <w:rsid w:val="00F31BE9"/>
    <w:rsid w:val="00F31F91"/>
    <w:rsid w:val="00F3264E"/>
    <w:rsid w:val="00F32F85"/>
    <w:rsid w:val="00F33551"/>
    <w:rsid w:val="00F33B03"/>
    <w:rsid w:val="00F33B36"/>
    <w:rsid w:val="00F340C5"/>
    <w:rsid w:val="00F34AEB"/>
    <w:rsid w:val="00F360EE"/>
    <w:rsid w:val="00F364DE"/>
    <w:rsid w:val="00F36ED2"/>
    <w:rsid w:val="00F374F8"/>
    <w:rsid w:val="00F377EA"/>
    <w:rsid w:val="00F40A2C"/>
    <w:rsid w:val="00F40E28"/>
    <w:rsid w:val="00F41CA0"/>
    <w:rsid w:val="00F421DB"/>
    <w:rsid w:val="00F42314"/>
    <w:rsid w:val="00F42FC9"/>
    <w:rsid w:val="00F43F74"/>
    <w:rsid w:val="00F44931"/>
    <w:rsid w:val="00F44A1B"/>
    <w:rsid w:val="00F44A88"/>
    <w:rsid w:val="00F46148"/>
    <w:rsid w:val="00F46420"/>
    <w:rsid w:val="00F465BA"/>
    <w:rsid w:val="00F470E0"/>
    <w:rsid w:val="00F474D7"/>
    <w:rsid w:val="00F477EC"/>
    <w:rsid w:val="00F479D0"/>
    <w:rsid w:val="00F47E49"/>
    <w:rsid w:val="00F504A1"/>
    <w:rsid w:val="00F5075F"/>
    <w:rsid w:val="00F5104F"/>
    <w:rsid w:val="00F510A2"/>
    <w:rsid w:val="00F510EA"/>
    <w:rsid w:val="00F51661"/>
    <w:rsid w:val="00F51778"/>
    <w:rsid w:val="00F5183C"/>
    <w:rsid w:val="00F51B5D"/>
    <w:rsid w:val="00F51ED1"/>
    <w:rsid w:val="00F52064"/>
    <w:rsid w:val="00F52F7F"/>
    <w:rsid w:val="00F53223"/>
    <w:rsid w:val="00F538D6"/>
    <w:rsid w:val="00F5390E"/>
    <w:rsid w:val="00F5457B"/>
    <w:rsid w:val="00F54E55"/>
    <w:rsid w:val="00F55236"/>
    <w:rsid w:val="00F556B3"/>
    <w:rsid w:val="00F55DF3"/>
    <w:rsid w:val="00F55E2F"/>
    <w:rsid w:val="00F55E53"/>
    <w:rsid w:val="00F5600C"/>
    <w:rsid w:val="00F560B5"/>
    <w:rsid w:val="00F5615B"/>
    <w:rsid w:val="00F569A1"/>
    <w:rsid w:val="00F6000F"/>
    <w:rsid w:val="00F6024F"/>
    <w:rsid w:val="00F612E5"/>
    <w:rsid w:val="00F61FFB"/>
    <w:rsid w:val="00F625B9"/>
    <w:rsid w:val="00F62EBA"/>
    <w:rsid w:val="00F6355E"/>
    <w:rsid w:val="00F6493F"/>
    <w:rsid w:val="00F6535F"/>
    <w:rsid w:val="00F65A12"/>
    <w:rsid w:val="00F65E80"/>
    <w:rsid w:val="00F66440"/>
    <w:rsid w:val="00F70ED4"/>
    <w:rsid w:val="00F7123B"/>
    <w:rsid w:val="00F71452"/>
    <w:rsid w:val="00F719EF"/>
    <w:rsid w:val="00F7209D"/>
    <w:rsid w:val="00F724B3"/>
    <w:rsid w:val="00F72888"/>
    <w:rsid w:val="00F72A07"/>
    <w:rsid w:val="00F73AF6"/>
    <w:rsid w:val="00F73F08"/>
    <w:rsid w:val="00F7404C"/>
    <w:rsid w:val="00F7481A"/>
    <w:rsid w:val="00F7517E"/>
    <w:rsid w:val="00F75F68"/>
    <w:rsid w:val="00F7644F"/>
    <w:rsid w:val="00F765B9"/>
    <w:rsid w:val="00F76C27"/>
    <w:rsid w:val="00F76C37"/>
    <w:rsid w:val="00F76D31"/>
    <w:rsid w:val="00F76E37"/>
    <w:rsid w:val="00F76FA3"/>
    <w:rsid w:val="00F77799"/>
    <w:rsid w:val="00F77A44"/>
    <w:rsid w:val="00F80348"/>
    <w:rsid w:val="00F80E7B"/>
    <w:rsid w:val="00F81251"/>
    <w:rsid w:val="00F815B4"/>
    <w:rsid w:val="00F81D0B"/>
    <w:rsid w:val="00F81E6B"/>
    <w:rsid w:val="00F8367D"/>
    <w:rsid w:val="00F83870"/>
    <w:rsid w:val="00F846CF"/>
    <w:rsid w:val="00F847AB"/>
    <w:rsid w:val="00F84BD7"/>
    <w:rsid w:val="00F8527D"/>
    <w:rsid w:val="00F855CF"/>
    <w:rsid w:val="00F85C83"/>
    <w:rsid w:val="00F85FF0"/>
    <w:rsid w:val="00F864B3"/>
    <w:rsid w:val="00F8677B"/>
    <w:rsid w:val="00F8749F"/>
    <w:rsid w:val="00F875F3"/>
    <w:rsid w:val="00F87F4E"/>
    <w:rsid w:val="00F90070"/>
    <w:rsid w:val="00F900E7"/>
    <w:rsid w:val="00F902F8"/>
    <w:rsid w:val="00F906FE"/>
    <w:rsid w:val="00F90764"/>
    <w:rsid w:val="00F911A4"/>
    <w:rsid w:val="00F919B5"/>
    <w:rsid w:val="00F91BD5"/>
    <w:rsid w:val="00F91E1F"/>
    <w:rsid w:val="00F9236D"/>
    <w:rsid w:val="00F93492"/>
    <w:rsid w:val="00F93AED"/>
    <w:rsid w:val="00F93D6F"/>
    <w:rsid w:val="00F93F3D"/>
    <w:rsid w:val="00F940E0"/>
    <w:rsid w:val="00F9500E"/>
    <w:rsid w:val="00F95362"/>
    <w:rsid w:val="00F965C8"/>
    <w:rsid w:val="00F969D4"/>
    <w:rsid w:val="00F978AB"/>
    <w:rsid w:val="00F97C20"/>
    <w:rsid w:val="00FA0199"/>
    <w:rsid w:val="00FA01B2"/>
    <w:rsid w:val="00FA04AF"/>
    <w:rsid w:val="00FA092F"/>
    <w:rsid w:val="00FA1641"/>
    <w:rsid w:val="00FA1754"/>
    <w:rsid w:val="00FA1BE8"/>
    <w:rsid w:val="00FA2D17"/>
    <w:rsid w:val="00FA2DB2"/>
    <w:rsid w:val="00FA302E"/>
    <w:rsid w:val="00FA34C9"/>
    <w:rsid w:val="00FA354A"/>
    <w:rsid w:val="00FA3EAF"/>
    <w:rsid w:val="00FA4157"/>
    <w:rsid w:val="00FA445B"/>
    <w:rsid w:val="00FA4590"/>
    <w:rsid w:val="00FA4E3D"/>
    <w:rsid w:val="00FA5D65"/>
    <w:rsid w:val="00FA5E69"/>
    <w:rsid w:val="00FA6197"/>
    <w:rsid w:val="00FA64A4"/>
    <w:rsid w:val="00FA6882"/>
    <w:rsid w:val="00FA6C77"/>
    <w:rsid w:val="00FA6D33"/>
    <w:rsid w:val="00FA751B"/>
    <w:rsid w:val="00FA79F5"/>
    <w:rsid w:val="00FB0186"/>
    <w:rsid w:val="00FB1424"/>
    <w:rsid w:val="00FB17C4"/>
    <w:rsid w:val="00FB3072"/>
    <w:rsid w:val="00FB5852"/>
    <w:rsid w:val="00FB5D55"/>
    <w:rsid w:val="00FB64A5"/>
    <w:rsid w:val="00FB6B6E"/>
    <w:rsid w:val="00FB6F11"/>
    <w:rsid w:val="00FB77D5"/>
    <w:rsid w:val="00FC0D5A"/>
    <w:rsid w:val="00FC0F80"/>
    <w:rsid w:val="00FC19FB"/>
    <w:rsid w:val="00FC25FA"/>
    <w:rsid w:val="00FC2665"/>
    <w:rsid w:val="00FC2763"/>
    <w:rsid w:val="00FC2AEC"/>
    <w:rsid w:val="00FC2F32"/>
    <w:rsid w:val="00FC2F93"/>
    <w:rsid w:val="00FC3370"/>
    <w:rsid w:val="00FC35C7"/>
    <w:rsid w:val="00FC3C0A"/>
    <w:rsid w:val="00FC428D"/>
    <w:rsid w:val="00FC4437"/>
    <w:rsid w:val="00FC48A4"/>
    <w:rsid w:val="00FC5147"/>
    <w:rsid w:val="00FC520E"/>
    <w:rsid w:val="00FC5290"/>
    <w:rsid w:val="00FC53BA"/>
    <w:rsid w:val="00FC580D"/>
    <w:rsid w:val="00FC7A13"/>
    <w:rsid w:val="00FC7A21"/>
    <w:rsid w:val="00FC7BC9"/>
    <w:rsid w:val="00FD064B"/>
    <w:rsid w:val="00FD09BC"/>
    <w:rsid w:val="00FD0E11"/>
    <w:rsid w:val="00FD1370"/>
    <w:rsid w:val="00FD183D"/>
    <w:rsid w:val="00FD1B80"/>
    <w:rsid w:val="00FD26E8"/>
    <w:rsid w:val="00FD2E90"/>
    <w:rsid w:val="00FD305A"/>
    <w:rsid w:val="00FD503B"/>
    <w:rsid w:val="00FD62B5"/>
    <w:rsid w:val="00FD6959"/>
    <w:rsid w:val="00FD6CB2"/>
    <w:rsid w:val="00FD7204"/>
    <w:rsid w:val="00FD7227"/>
    <w:rsid w:val="00FD73E7"/>
    <w:rsid w:val="00FD75AE"/>
    <w:rsid w:val="00FE032F"/>
    <w:rsid w:val="00FE0644"/>
    <w:rsid w:val="00FE0841"/>
    <w:rsid w:val="00FE08F6"/>
    <w:rsid w:val="00FE1245"/>
    <w:rsid w:val="00FE19C5"/>
    <w:rsid w:val="00FE21F7"/>
    <w:rsid w:val="00FE25EA"/>
    <w:rsid w:val="00FE2D1C"/>
    <w:rsid w:val="00FE2F25"/>
    <w:rsid w:val="00FE40E3"/>
    <w:rsid w:val="00FE4A0F"/>
    <w:rsid w:val="00FE4F35"/>
    <w:rsid w:val="00FE5835"/>
    <w:rsid w:val="00FE5894"/>
    <w:rsid w:val="00FE5D25"/>
    <w:rsid w:val="00FE6029"/>
    <w:rsid w:val="00FE65B6"/>
    <w:rsid w:val="00FE713A"/>
    <w:rsid w:val="00FE720A"/>
    <w:rsid w:val="00FE7237"/>
    <w:rsid w:val="00FE7EA0"/>
    <w:rsid w:val="00FF0107"/>
    <w:rsid w:val="00FF0DF3"/>
    <w:rsid w:val="00FF0E6C"/>
    <w:rsid w:val="00FF13EA"/>
    <w:rsid w:val="00FF153C"/>
    <w:rsid w:val="00FF1B80"/>
    <w:rsid w:val="00FF1DE1"/>
    <w:rsid w:val="00FF2054"/>
    <w:rsid w:val="00FF22DD"/>
    <w:rsid w:val="00FF25F5"/>
    <w:rsid w:val="00FF2DB5"/>
    <w:rsid w:val="00FF2DB8"/>
    <w:rsid w:val="00FF2EE9"/>
    <w:rsid w:val="00FF3241"/>
    <w:rsid w:val="00FF34AD"/>
    <w:rsid w:val="00FF3883"/>
    <w:rsid w:val="00FF40C0"/>
    <w:rsid w:val="00FF488E"/>
    <w:rsid w:val="00FF4B08"/>
    <w:rsid w:val="00FF520D"/>
    <w:rsid w:val="00FF5294"/>
    <w:rsid w:val="00FF52E9"/>
    <w:rsid w:val="00FF58DB"/>
    <w:rsid w:val="00FF5A2B"/>
    <w:rsid w:val="00FF65EB"/>
    <w:rsid w:val="00FF6795"/>
    <w:rsid w:val="00FF698A"/>
    <w:rsid w:val="00FF7018"/>
    <w:rsid w:val="00FF7050"/>
    <w:rsid w:val="00FF713E"/>
    <w:rsid w:val="00FF71E2"/>
    <w:rsid w:val="00FF73CA"/>
    <w:rsid w:val="00FF764F"/>
    <w:rsid w:val="00FF777A"/>
    <w:rsid w:val="00FF79BC"/>
    <w:rsid w:val="00FF7AD3"/>
    <w:rsid w:val="00FF7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lsdException w:name="footnote text" w:locked="1"/>
    <w:lsdException w:name="annotation text" w:locked="1"/>
    <w:lsdException w:name="header" w:locked="1" w:uiPriority="0"/>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EE8"/>
    <w:pPr>
      <w:spacing w:before="60" w:after="120"/>
      <w:jc w:val="both"/>
    </w:pPr>
    <w:rPr>
      <w:rFonts w:ascii="Arial" w:hAnsi="Arial"/>
      <w:color w:val="002E36"/>
      <w:sz w:val="22"/>
      <w:szCs w:val="24"/>
      <w:lang w:val="en-GB" w:eastAsia="en-GB"/>
    </w:rPr>
  </w:style>
  <w:style w:type="paragraph" w:styleId="Heading1">
    <w:name w:val="heading 1"/>
    <w:basedOn w:val="Normal"/>
    <w:next w:val="Normal"/>
    <w:link w:val="Heading1Char"/>
    <w:qFormat/>
    <w:rsid w:val="00A7440B"/>
    <w:pPr>
      <w:keepNext/>
      <w:numPr>
        <w:numId w:val="12"/>
      </w:numPr>
      <w:spacing w:before="240" w:after="360"/>
      <w:outlineLvl w:val="0"/>
    </w:pPr>
    <w:rPr>
      <w:rFonts w:eastAsia="MS Mincho" w:cs="Arial"/>
      <w:b/>
      <w:bCs/>
      <w:caps/>
      <w:color w:val="FF0000"/>
      <w:kern w:val="32"/>
      <w:szCs w:val="32"/>
      <w:lang w:eastAsia="ja-JP"/>
    </w:rPr>
  </w:style>
  <w:style w:type="paragraph" w:styleId="Heading2">
    <w:name w:val="heading 2"/>
    <w:basedOn w:val="Normal"/>
    <w:next w:val="Normal"/>
    <w:link w:val="Heading2Char"/>
    <w:qFormat/>
    <w:rsid w:val="00A7440B"/>
    <w:pPr>
      <w:keepNext/>
      <w:numPr>
        <w:ilvl w:val="1"/>
        <w:numId w:val="12"/>
      </w:numPr>
      <w:spacing w:before="360" w:after="180"/>
      <w:outlineLvl w:val="1"/>
    </w:pPr>
    <w:rPr>
      <w:rFonts w:eastAsia="MS Mincho" w:cs="Arial"/>
      <w:b/>
      <w:bCs/>
      <w:iCs/>
      <w:color w:val="FF0000"/>
      <w:szCs w:val="28"/>
      <w:lang w:eastAsia="ja-JP"/>
    </w:rPr>
  </w:style>
  <w:style w:type="paragraph" w:styleId="Heading3">
    <w:name w:val="heading 3"/>
    <w:basedOn w:val="Normal"/>
    <w:next w:val="Normal"/>
    <w:link w:val="Heading3Char"/>
    <w:qFormat/>
    <w:rsid w:val="00517E86"/>
    <w:pPr>
      <w:keepNext/>
      <w:numPr>
        <w:ilvl w:val="2"/>
        <w:numId w:val="12"/>
      </w:numPr>
      <w:spacing w:before="240" w:after="60"/>
      <w:ind w:left="720"/>
      <w:outlineLvl w:val="2"/>
    </w:pPr>
    <w:rPr>
      <w:rFonts w:eastAsia="MS Mincho" w:cs="Arial"/>
      <w:b/>
      <w:bCs/>
      <w:color w:val="FF0000"/>
      <w:szCs w:val="26"/>
      <w:lang w:eastAsia="ja-JP"/>
    </w:rPr>
  </w:style>
  <w:style w:type="paragraph" w:styleId="Heading4">
    <w:name w:val="heading 4"/>
    <w:basedOn w:val="Normal"/>
    <w:next w:val="Normal"/>
    <w:link w:val="Heading4Char"/>
    <w:qFormat/>
    <w:rsid w:val="00A7440B"/>
    <w:pPr>
      <w:keepNext/>
      <w:numPr>
        <w:ilvl w:val="3"/>
        <w:numId w:val="12"/>
      </w:numPr>
      <w:spacing w:before="240" w:after="60"/>
      <w:outlineLvl w:val="3"/>
    </w:pPr>
    <w:rPr>
      <w:rFonts w:eastAsia="MS Mincho"/>
      <w:bCs/>
      <w:color w:val="auto"/>
      <w:szCs w:val="28"/>
      <w:lang w:eastAsia="ja-JP"/>
    </w:rPr>
  </w:style>
  <w:style w:type="paragraph" w:styleId="Heading5">
    <w:name w:val="heading 5"/>
    <w:basedOn w:val="Normal"/>
    <w:next w:val="Normal"/>
    <w:link w:val="Heading5Char"/>
    <w:qFormat/>
    <w:rsid w:val="00A7440B"/>
    <w:pPr>
      <w:spacing w:before="240" w:after="60"/>
      <w:outlineLvl w:val="4"/>
    </w:pPr>
    <w:rPr>
      <w:b/>
      <w:bCs/>
      <w:i/>
      <w:iCs/>
      <w:sz w:val="26"/>
      <w:szCs w:val="26"/>
    </w:rPr>
  </w:style>
  <w:style w:type="paragraph" w:styleId="Heading6">
    <w:name w:val="heading 6"/>
    <w:basedOn w:val="Normal"/>
    <w:next w:val="Normal"/>
    <w:link w:val="Heading6Char"/>
    <w:qFormat/>
    <w:rsid w:val="00A7440B"/>
    <w:p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A7440B"/>
    <w:pPr>
      <w:spacing w:before="240" w:after="60"/>
      <w:outlineLvl w:val="6"/>
    </w:pPr>
    <w:rPr>
      <w:rFonts w:ascii="Times New Roman" w:hAnsi="Times New Roman"/>
      <w:sz w:val="24"/>
    </w:rPr>
  </w:style>
  <w:style w:type="paragraph" w:styleId="Heading8">
    <w:name w:val="heading 8"/>
    <w:basedOn w:val="Normal"/>
    <w:next w:val="Normal"/>
    <w:link w:val="Heading8Char"/>
    <w:qFormat/>
    <w:rsid w:val="00A7440B"/>
    <w:p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A7440B"/>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7440B"/>
    <w:rPr>
      <w:rFonts w:ascii="Arial" w:eastAsia="MS Mincho" w:hAnsi="Arial" w:cs="Arial"/>
      <w:b/>
      <w:bCs/>
      <w:caps/>
      <w:color w:val="FF0000"/>
      <w:kern w:val="32"/>
      <w:sz w:val="22"/>
      <w:szCs w:val="32"/>
      <w:lang w:val="en-GB" w:eastAsia="ja-JP"/>
    </w:rPr>
  </w:style>
  <w:style w:type="character" w:customStyle="1" w:styleId="Heading2Char">
    <w:name w:val="Heading 2 Char"/>
    <w:link w:val="Heading2"/>
    <w:locked/>
    <w:rsid w:val="00A7440B"/>
    <w:rPr>
      <w:rFonts w:ascii="Arial" w:eastAsia="MS Mincho" w:hAnsi="Arial" w:cs="Arial"/>
      <w:b/>
      <w:bCs/>
      <w:iCs/>
      <w:color w:val="FF0000"/>
      <w:sz w:val="22"/>
      <w:szCs w:val="28"/>
      <w:lang w:val="en-GB" w:eastAsia="ja-JP"/>
    </w:rPr>
  </w:style>
  <w:style w:type="character" w:customStyle="1" w:styleId="Heading3Char">
    <w:name w:val="Heading 3 Char"/>
    <w:link w:val="Heading3"/>
    <w:locked/>
    <w:rsid w:val="00517E86"/>
    <w:rPr>
      <w:rFonts w:ascii="Arial" w:eastAsia="MS Mincho" w:hAnsi="Arial" w:cs="Arial"/>
      <w:b/>
      <w:bCs/>
      <w:color w:val="FF0000"/>
      <w:sz w:val="22"/>
      <w:szCs w:val="26"/>
      <w:lang w:val="en-GB" w:eastAsia="ja-JP"/>
    </w:rPr>
  </w:style>
  <w:style w:type="character" w:customStyle="1" w:styleId="Heading4Char">
    <w:name w:val="Heading 4 Char"/>
    <w:link w:val="Heading4"/>
    <w:locked/>
    <w:rsid w:val="00A7440B"/>
    <w:rPr>
      <w:rFonts w:ascii="Arial" w:eastAsia="MS Mincho" w:hAnsi="Arial"/>
      <w:bCs/>
      <w:sz w:val="22"/>
      <w:szCs w:val="28"/>
      <w:lang w:val="en-GB" w:eastAsia="ja-JP"/>
    </w:rPr>
  </w:style>
  <w:style w:type="character" w:customStyle="1" w:styleId="Heading5Char">
    <w:name w:val="Heading 5 Char"/>
    <w:link w:val="Heading5"/>
    <w:locked/>
    <w:rsid w:val="00A7440B"/>
    <w:rPr>
      <w:rFonts w:ascii="Arial" w:hAnsi="Arial"/>
      <w:b/>
      <w:bCs/>
      <w:i/>
      <w:iCs/>
      <w:color w:val="002E36"/>
      <w:sz w:val="26"/>
      <w:szCs w:val="26"/>
      <w:lang w:val="en-GB" w:eastAsia="en-GB"/>
    </w:rPr>
  </w:style>
  <w:style w:type="character" w:customStyle="1" w:styleId="Heading6Char">
    <w:name w:val="Heading 6 Char"/>
    <w:link w:val="Heading6"/>
    <w:locked/>
    <w:rsid w:val="00A7440B"/>
    <w:rPr>
      <w:b/>
      <w:bCs/>
      <w:color w:val="002E36"/>
      <w:sz w:val="22"/>
      <w:szCs w:val="22"/>
      <w:lang w:val="en-GB" w:eastAsia="en-GB"/>
    </w:rPr>
  </w:style>
  <w:style w:type="character" w:customStyle="1" w:styleId="Heading7Char">
    <w:name w:val="Heading 7 Char"/>
    <w:link w:val="Heading7"/>
    <w:locked/>
    <w:rsid w:val="00A7440B"/>
    <w:rPr>
      <w:color w:val="002E36"/>
      <w:sz w:val="24"/>
      <w:szCs w:val="24"/>
      <w:lang w:val="en-GB" w:eastAsia="en-GB"/>
    </w:rPr>
  </w:style>
  <w:style w:type="character" w:customStyle="1" w:styleId="Heading8Char">
    <w:name w:val="Heading 8 Char"/>
    <w:link w:val="Heading8"/>
    <w:locked/>
    <w:rsid w:val="00A7440B"/>
    <w:rPr>
      <w:i/>
      <w:iCs/>
      <w:color w:val="002E36"/>
      <w:sz w:val="24"/>
      <w:szCs w:val="24"/>
      <w:lang w:val="en-GB" w:eastAsia="en-GB"/>
    </w:rPr>
  </w:style>
  <w:style w:type="character" w:customStyle="1" w:styleId="Heading9Char">
    <w:name w:val="Heading 9 Char"/>
    <w:link w:val="Heading9"/>
    <w:locked/>
    <w:rsid w:val="00A7440B"/>
    <w:rPr>
      <w:rFonts w:ascii="Arial" w:hAnsi="Arial" w:cs="Arial"/>
      <w:color w:val="002E36"/>
      <w:sz w:val="22"/>
      <w:szCs w:val="22"/>
      <w:lang w:val="en-GB" w:eastAsia="en-GB"/>
    </w:rPr>
  </w:style>
  <w:style w:type="character" w:customStyle="1" w:styleId="Heading1Char1">
    <w:name w:val="Heading 1 Char1"/>
    <w:uiPriority w:val="99"/>
    <w:locked/>
    <w:rsid w:val="00F34AEB"/>
    <w:rPr>
      <w:rFonts w:ascii="Arial" w:hAnsi="Arial" w:cs="Arial"/>
      <w:b/>
      <w:bCs/>
      <w:color w:val="FF0000"/>
      <w:sz w:val="24"/>
      <w:szCs w:val="24"/>
    </w:rPr>
  </w:style>
  <w:style w:type="character" w:customStyle="1" w:styleId="Heading2Char1">
    <w:name w:val="Heading 2 Char1"/>
    <w:uiPriority w:val="99"/>
    <w:locked/>
    <w:rsid w:val="00F34AEB"/>
    <w:rPr>
      <w:rFonts w:ascii="Cambria" w:eastAsia="MS Mincho" w:hAnsi="Cambria" w:cs="Arial"/>
      <w:b/>
      <w:bCs/>
      <w:i/>
      <w:iCs/>
      <w:kern w:val="32"/>
      <w:sz w:val="28"/>
      <w:szCs w:val="28"/>
    </w:rPr>
  </w:style>
  <w:style w:type="character" w:customStyle="1" w:styleId="Heading3Char1">
    <w:name w:val="Heading 3 Char1"/>
    <w:uiPriority w:val="99"/>
    <w:locked/>
    <w:rsid w:val="00F34AEB"/>
    <w:rPr>
      <w:rFonts w:ascii="Cambria" w:eastAsia="MS Mincho" w:hAnsi="Cambria" w:cs="Arial"/>
      <w:b/>
      <w:bCs/>
      <w:kern w:val="32"/>
      <w:sz w:val="26"/>
      <w:szCs w:val="26"/>
    </w:rPr>
  </w:style>
  <w:style w:type="paragraph" w:customStyle="1" w:styleId="Style4">
    <w:name w:val="Style4"/>
    <w:basedOn w:val="BodyText2"/>
    <w:uiPriority w:val="99"/>
    <w:rsid w:val="00286CAE"/>
    <w:pPr>
      <w:spacing w:after="60" w:line="240" w:lineRule="auto"/>
    </w:pPr>
    <w:rPr>
      <w:rFonts w:ascii="Tahoma" w:hAnsi="Tahoma" w:cs="Tahoma"/>
    </w:rPr>
  </w:style>
  <w:style w:type="paragraph" w:styleId="BodyText2">
    <w:name w:val="Body Text 2"/>
    <w:basedOn w:val="Normal"/>
    <w:link w:val="BodyText2Char"/>
    <w:uiPriority w:val="99"/>
    <w:rsid w:val="00286CAE"/>
    <w:pPr>
      <w:numPr>
        <w:numId w:val="2"/>
      </w:numPr>
      <w:spacing w:line="480" w:lineRule="auto"/>
    </w:pPr>
    <w:rPr>
      <w:lang w:val="x-none" w:eastAsia="x-none"/>
    </w:rPr>
  </w:style>
  <w:style w:type="character" w:customStyle="1" w:styleId="BodyText2Char">
    <w:name w:val="Body Text 2 Char"/>
    <w:link w:val="BodyText2"/>
    <w:uiPriority w:val="99"/>
    <w:locked/>
    <w:rsid w:val="007B29EF"/>
    <w:rPr>
      <w:rFonts w:ascii="Arial" w:hAnsi="Arial"/>
      <w:color w:val="002E36"/>
      <w:sz w:val="22"/>
      <w:szCs w:val="24"/>
      <w:lang w:val="x-none" w:eastAsia="x-none"/>
    </w:rPr>
  </w:style>
  <w:style w:type="paragraph" w:styleId="Header">
    <w:name w:val="header"/>
    <w:basedOn w:val="Normal"/>
    <w:link w:val="HeaderChar"/>
    <w:rsid w:val="00A7440B"/>
    <w:pPr>
      <w:tabs>
        <w:tab w:val="center" w:pos="4153"/>
        <w:tab w:val="right" w:pos="8306"/>
      </w:tabs>
    </w:pPr>
  </w:style>
  <w:style w:type="character" w:customStyle="1" w:styleId="HeaderChar">
    <w:name w:val="Header Char"/>
    <w:link w:val="Header"/>
    <w:locked/>
    <w:rsid w:val="00A7440B"/>
    <w:rPr>
      <w:rFonts w:ascii="Arial" w:hAnsi="Arial"/>
      <w:color w:val="002E36"/>
      <w:sz w:val="22"/>
      <w:szCs w:val="24"/>
      <w:lang w:val="en-GB" w:eastAsia="en-GB"/>
    </w:rPr>
  </w:style>
  <w:style w:type="paragraph" w:styleId="Footer">
    <w:name w:val="footer"/>
    <w:basedOn w:val="Normal"/>
    <w:link w:val="FooterChar"/>
    <w:uiPriority w:val="99"/>
    <w:rsid w:val="00A7440B"/>
    <w:pPr>
      <w:tabs>
        <w:tab w:val="center" w:pos="4153"/>
        <w:tab w:val="right" w:pos="8306"/>
      </w:tabs>
    </w:pPr>
  </w:style>
  <w:style w:type="character" w:customStyle="1" w:styleId="FooterChar">
    <w:name w:val="Footer Char"/>
    <w:link w:val="Footer"/>
    <w:uiPriority w:val="99"/>
    <w:locked/>
    <w:rsid w:val="00A7440B"/>
    <w:rPr>
      <w:rFonts w:ascii="Arial" w:hAnsi="Arial"/>
      <w:color w:val="002E36"/>
      <w:sz w:val="22"/>
      <w:szCs w:val="24"/>
      <w:lang w:val="en-GB" w:eastAsia="en-GB"/>
    </w:rPr>
  </w:style>
  <w:style w:type="character" w:styleId="PageNumber">
    <w:name w:val="page number"/>
    <w:uiPriority w:val="99"/>
    <w:rsid w:val="00286CAE"/>
    <w:rPr>
      <w:rFonts w:cs="Times New Roman"/>
    </w:rPr>
  </w:style>
  <w:style w:type="paragraph" w:customStyle="1" w:styleId="Title1">
    <w:name w:val="Title 1"/>
    <w:basedOn w:val="Normal"/>
    <w:next w:val="BodyText1"/>
    <w:uiPriority w:val="99"/>
    <w:rsid w:val="00286CAE"/>
    <w:pPr>
      <w:keepNext/>
      <w:keepLines/>
      <w:numPr>
        <w:numId w:val="3"/>
      </w:numPr>
      <w:pBdr>
        <w:bottom w:val="single" w:sz="4" w:space="1" w:color="auto"/>
      </w:pBdr>
      <w:spacing w:before="120"/>
      <w:outlineLvl w:val="0"/>
    </w:pPr>
    <w:rPr>
      <w:b/>
      <w:bCs/>
      <w:sz w:val="28"/>
      <w:szCs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bCs w:val="0"/>
    </w:rPr>
  </w:style>
  <w:style w:type="paragraph" w:customStyle="1" w:styleId="title3">
    <w:name w:val="title 3"/>
    <w:basedOn w:val="title2"/>
    <w:next w:val="BodyText3"/>
    <w:uiPriority w:val="99"/>
    <w:rsid w:val="00286CAE"/>
    <w:pPr>
      <w:numPr>
        <w:ilvl w:val="0"/>
      </w:numPr>
      <w:outlineLvl w:val="2"/>
    </w:pPr>
    <w:rPr>
      <w:sz w:val="20"/>
      <w:szCs w:val="20"/>
      <w:u w:val="none"/>
    </w:rPr>
  </w:style>
  <w:style w:type="paragraph" w:customStyle="1" w:styleId="title2">
    <w:name w:val="title 2"/>
    <w:basedOn w:val="Normal"/>
    <w:next w:val="BodyText2"/>
    <w:uiPriority w:val="99"/>
    <w:rsid w:val="00286CAE"/>
    <w:pPr>
      <w:keepNext/>
      <w:keepLines/>
      <w:numPr>
        <w:ilvl w:val="1"/>
        <w:numId w:val="4"/>
      </w:numPr>
      <w:spacing w:after="60"/>
      <w:outlineLvl w:val="1"/>
    </w:pPr>
    <w:rPr>
      <w:b/>
      <w:bCs/>
      <w:szCs w:val="22"/>
      <w:u w:val="single"/>
    </w:rPr>
  </w:style>
  <w:style w:type="paragraph" w:styleId="BodyText3">
    <w:name w:val="Body Text 3"/>
    <w:basedOn w:val="Normal"/>
    <w:link w:val="BodyText3Char"/>
    <w:uiPriority w:val="99"/>
    <w:rsid w:val="00286CAE"/>
    <w:pPr>
      <w:numPr>
        <w:ilvl w:val="2"/>
        <w:numId w:val="4"/>
      </w:numPr>
      <w:spacing w:after="60"/>
    </w:pPr>
    <w:rPr>
      <w:lang w:val="x-none" w:eastAsia="x-none"/>
    </w:rPr>
  </w:style>
  <w:style w:type="character" w:customStyle="1" w:styleId="BodyText3Char">
    <w:name w:val="Body Text 3 Char"/>
    <w:link w:val="BodyText3"/>
    <w:uiPriority w:val="99"/>
    <w:locked/>
    <w:rsid w:val="007B29EF"/>
    <w:rPr>
      <w:rFonts w:ascii="Arial" w:hAnsi="Arial"/>
      <w:color w:val="002E36"/>
      <w:sz w:val="22"/>
      <w:szCs w:val="24"/>
      <w:lang w:val="x-none" w:eastAsia="x-none"/>
    </w:rPr>
  </w:style>
  <w:style w:type="character" w:styleId="Strong">
    <w:name w:val="Strong"/>
    <w:uiPriority w:val="99"/>
    <w:qFormat/>
    <w:rsid w:val="00286CAE"/>
    <w:rPr>
      <w:rFonts w:cs="Times New Roman"/>
      <w:b/>
      <w:bCs/>
    </w:rPr>
  </w:style>
  <w:style w:type="paragraph" w:styleId="BodyText">
    <w:name w:val="Body Text"/>
    <w:basedOn w:val="Normal"/>
    <w:link w:val="BodyTextChar"/>
    <w:uiPriority w:val="99"/>
    <w:rsid w:val="00286CAE"/>
    <w:pPr>
      <w:jc w:val="center"/>
    </w:pPr>
  </w:style>
  <w:style w:type="character" w:customStyle="1" w:styleId="BodyTextChar">
    <w:name w:val="Body Text Char"/>
    <w:link w:val="BodyText"/>
    <w:uiPriority w:val="99"/>
    <w:semiHidden/>
    <w:locked/>
    <w:rsid w:val="007B29EF"/>
    <w:rPr>
      <w:rFonts w:ascii="Arial" w:hAnsi="Arial" w:cs="Arial"/>
      <w:sz w:val="20"/>
      <w:szCs w:val="20"/>
      <w:lang w:val="en-US" w:eastAsia="en-US"/>
    </w:rPr>
  </w:style>
  <w:style w:type="paragraph" w:styleId="BodyTextIndent">
    <w:name w:val="Body Text Indent"/>
    <w:basedOn w:val="Normal"/>
    <w:link w:val="BodyTextIndentChar"/>
    <w:uiPriority w:val="99"/>
    <w:rsid w:val="00286CAE"/>
    <w:pPr>
      <w:spacing w:after="60"/>
      <w:ind w:left="1080"/>
    </w:pPr>
  </w:style>
  <w:style w:type="character" w:customStyle="1" w:styleId="BodyTextIndentChar">
    <w:name w:val="Body Text Indent Char"/>
    <w:link w:val="BodyTextIndent"/>
    <w:uiPriority w:val="99"/>
    <w:semiHidden/>
    <w:locked/>
    <w:rsid w:val="007B29EF"/>
    <w:rPr>
      <w:rFonts w:ascii="Arial" w:hAnsi="Arial" w:cs="Arial"/>
      <w:sz w:val="20"/>
      <w:szCs w:val="20"/>
      <w:lang w:val="en-US" w:eastAsia="en-US"/>
    </w:rPr>
  </w:style>
  <w:style w:type="paragraph" w:styleId="TOC3">
    <w:name w:val="toc 3"/>
    <w:basedOn w:val="Normal"/>
    <w:next w:val="Normal"/>
    <w:autoRedefine/>
    <w:uiPriority w:val="39"/>
    <w:rsid w:val="00A7440B"/>
    <w:pPr>
      <w:ind w:left="440"/>
    </w:pPr>
  </w:style>
  <w:style w:type="paragraph" w:customStyle="1" w:styleId="BodyText10">
    <w:name w:val="Body Text1"/>
    <w:uiPriority w:val="99"/>
    <w:rsid w:val="00286CAE"/>
    <w:pPr>
      <w:keepLines/>
      <w:spacing w:after="120" w:line="220" w:lineRule="atLeast"/>
    </w:pPr>
    <w:rPr>
      <w:rFonts w:ascii="Arial" w:hAnsi="Arial"/>
      <w:lang w:val="en-GB"/>
    </w:rPr>
  </w:style>
  <w:style w:type="paragraph" w:customStyle="1" w:styleId="InfoBlue">
    <w:name w:val="InfoBlue"/>
    <w:basedOn w:val="Normal"/>
    <w:next w:val="BodyText"/>
    <w:autoRedefine/>
    <w:uiPriority w:val="99"/>
    <w:rsid w:val="00286CAE"/>
    <w:pPr>
      <w:widowControl w:val="0"/>
      <w:spacing w:line="240" w:lineRule="atLeast"/>
    </w:pPr>
  </w:style>
  <w:style w:type="paragraph" w:styleId="Title">
    <w:name w:val="Title"/>
    <w:basedOn w:val="Normal"/>
    <w:next w:val="Normal"/>
    <w:link w:val="TitleChar"/>
    <w:uiPriority w:val="99"/>
    <w:qFormat/>
    <w:rsid w:val="00286CAE"/>
    <w:pPr>
      <w:widowControl w:val="0"/>
      <w:jc w:val="center"/>
    </w:pPr>
    <w:rPr>
      <w:rFonts w:ascii="Cambria" w:hAnsi="Cambria"/>
      <w:b/>
      <w:bCs/>
      <w:kern w:val="28"/>
      <w:sz w:val="32"/>
      <w:szCs w:val="32"/>
    </w:rPr>
  </w:style>
  <w:style w:type="character" w:customStyle="1" w:styleId="TitleChar">
    <w:name w:val="Title Char"/>
    <w:link w:val="Title"/>
    <w:uiPriority w:val="99"/>
    <w:locked/>
    <w:rsid w:val="007B29EF"/>
    <w:rPr>
      <w:rFonts w:ascii="Cambria" w:hAnsi="Cambria" w:cs="Cambria"/>
      <w:b/>
      <w:bCs/>
      <w:kern w:val="28"/>
      <w:sz w:val="32"/>
      <w:szCs w:val="32"/>
      <w:lang w:val="en-US" w:eastAsia="en-US"/>
    </w:rPr>
  </w:style>
  <w:style w:type="paragraph" w:styleId="TOC2">
    <w:name w:val="toc 2"/>
    <w:basedOn w:val="Normal"/>
    <w:next w:val="Normal"/>
    <w:autoRedefine/>
    <w:uiPriority w:val="39"/>
    <w:rsid w:val="00A7440B"/>
    <w:pPr>
      <w:ind w:left="220"/>
    </w:pPr>
  </w:style>
  <w:style w:type="paragraph" w:styleId="DocumentMap">
    <w:name w:val="Document Map"/>
    <w:basedOn w:val="Normal"/>
    <w:link w:val="DocumentMapChar"/>
    <w:uiPriority w:val="99"/>
    <w:semiHidden/>
    <w:rsid w:val="00286CAE"/>
    <w:pPr>
      <w:widowControl w:val="0"/>
      <w:shd w:val="clear" w:color="auto" w:fill="000080"/>
      <w:spacing w:line="240" w:lineRule="atLeast"/>
    </w:pPr>
    <w:rPr>
      <w:rFonts w:ascii="Times New Roman" w:hAnsi="Times New Roman"/>
      <w:sz w:val="2"/>
      <w:szCs w:val="2"/>
    </w:rPr>
  </w:style>
  <w:style w:type="character" w:customStyle="1" w:styleId="DocumentMapChar">
    <w:name w:val="Document Map Char"/>
    <w:link w:val="DocumentMap"/>
    <w:uiPriority w:val="99"/>
    <w:semiHidden/>
    <w:locked/>
    <w:rsid w:val="007B29EF"/>
    <w:rPr>
      <w:rFonts w:cs="Times New Roman"/>
      <w:sz w:val="2"/>
      <w:szCs w:val="2"/>
      <w:lang w:val="en-US" w:eastAsia="en-US"/>
    </w:rPr>
  </w:style>
  <w:style w:type="paragraph" w:styleId="TOC1">
    <w:name w:val="toc 1"/>
    <w:basedOn w:val="Normal"/>
    <w:next w:val="Normal"/>
    <w:autoRedefine/>
    <w:uiPriority w:val="39"/>
    <w:rsid w:val="00A7440B"/>
  </w:style>
  <w:style w:type="paragraph" w:styleId="TOC4">
    <w:name w:val="toc 4"/>
    <w:basedOn w:val="Normal"/>
    <w:next w:val="Normal"/>
    <w:autoRedefine/>
    <w:uiPriority w:val="99"/>
    <w:semiHidden/>
    <w:rsid w:val="00286CAE"/>
    <w:pPr>
      <w:ind w:left="600"/>
    </w:pPr>
  </w:style>
  <w:style w:type="paragraph" w:styleId="TOC5">
    <w:name w:val="toc 5"/>
    <w:basedOn w:val="Normal"/>
    <w:next w:val="Normal"/>
    <w:autoRedefine/>
    <w:uiPriority w:val="99"/>
    <w:semiHidden/>
    <w:rsid w:val="00286CAE"/>
    <w:pPr>
      <w:ind w:left="800"/>
    </w:pPr>
  </w:style>
  <w:style w:type="paragraph" w:styleId="TOC6">
    <w:name w:val="toc 6"/>
    <w:basedOn w:val="Normal"/>
    <w:next w:val="Normal"/>
    <w:autoRedefine/>
    <w:uiPriority w:val="99"/>
    <w:semiHidden/>
    <w:rsid w:val="00286CAE"/>
    <w:pPr>
      <w:ind w:left="1000"/>
    </w:pPr>
  </w:style>
  <w:style w:type="paragraph" w:styleId="TOC7">
    <w:name w:val="toc 7"/>
    <w:basedOn w:val="Normal"/>
    <w:next w:val="Normal"/>
    <w:autoRedefine/>
    <w:uiPriority w:val="99"/>
    <w:semiHidden/>
    <w:rsid w:val="00286CAE"/>
    <w:pPr>
      <w:ind w:left="1200"/>
    </w:pPr>
  </w:style>
  <w:style w:type="paragraph" w:styleId="TOC8">
    <w:name w:val="toc 8"/>
    <w:basedOn w:val="Normal"/>
    <w:next w:val="Normal"/>
    <w:autoRedefine/>
    <w:uiPriority w:val="99"/>
    <w:semiHidden/>
    <w:rsid w:val="00286CAE"/>
    <w:pPr>
      <w:ind w:left="1400"/>
    </w:pPr>
  </w:style>
  <w:style w:type="paragraph" w:styleId="TOC9">
    <w:name w:val="toc 9"/>
    <w:basedOn w:val="Normal"/>
    <w:next w:val="Normal"/>
    <w:autoRedefine/>
    <w:uiPriority w:val="99"/>
    <w:semiHidden/>
    <w:rsid w:val="00286CAE"/>
    <w:pPr>
      <w:ind w:left="1600"/>
    </w:pPr>
  </w:style>
  <w:style w:type="character" w:styleId="Hyperlink">
    <w:name w:val="Hyperlink"/>
    <w:uiPriority w:val="99"/>
    <w:rsid w:val="00A7440B"/>
    <w:rPr>
      <w:color w:val="0000FF"/>
      <w:u w:val="single"/>
    </w:rPr>
  </w:style>
  <w:style w:type="character" w:customStyle="1" w:styleId="bodytextChar0">
    <w:name w:val="body text Char"/>
    <w:uiPriority w:val="99"/>
    <w:rsid w:val="00286CAE"/>
    <w:rPr>
      <w:rFonts w:cs="Times New Roman"/>
      <w:lang w:val="en-GB" w:eastAsia="en-US"/>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rFonts w:ascii="Tahoma" w:hAnsi="Tahoma"/>
      <w:sz w:val="22"/>
      <w:szCs w:val="22"/>
      <w:u w:val="single"/>
    </w:rPr>
  </w:style>
  <w:style w:type="character" w:customStyle="1" w:styleId="BodyText1CharChar">
    <w:name w:val="Body Text 1 Char Char"/>
    <w:link w:val="BodyText1Char"/>
    <w:uiPriority w:val="99"/>
    <w:locked/>
    <w:rsid w:val="00286CAE"/>
    <w:rPr>
      <w:rFonts w:ascii="Tahoma" w:hAnsi="Tahoma" w:cs="Tahoma"/>
      <w:b/>
      <w:bCs/>
      <w:sz w:val="22"/>
      <w:szCs w:val="22"/>
      <w:u w:val="single"/>
      <w:lang w:val="en-US" w:eastAsia="en-US"/>
    </w:rPr>
  </w:style>
  <w:style w:type="paragraph" w:styleId="BalloonText">
    <w:name w:val="Balloon Text"/>
    <w:basedOn w:val="Normal"/>
    <w:link w:val="BalloonTextChar"/>
    <w:uiPriority w:val="99"/>
    <w:semiHidden/>
    <w:rsid w:val="00B76042"/>
    <w:rPr>
      <w:rFonts w:ascii="Times New Roman" w:hAnsi="Times New Roman"/>
      <w:sz w:val="20"/>
      <w:szCs w:val="2"/>
    </w:rPr>
  </w:style>
  <w:style w:type="character" w:customStyle="1" w:styleId="BalloonTextChar">
    <w:name w:val="Balloon Text Char"/>
    <w:link w:val="BalloonText"/>
    <w:uiPriority w:val="99"/>
    <w:semiHidden/>
    <w:locked/>
    <w:rsid w:val="00B76042"/>
    <w:rPr>
      <w:color w:val="002E36"/>
      <w:szCs w:val="2"/>
      <w:lang w:val="en-GB" w:eastAsia="en-GB"/>
    </w:rPr>
  </w:style>
  <w:style w:type="character" w:customStyle="1" w:styleId="StyleBodyText1Char1ItalicBlueUnderlineCharCharCharCharChar">
    <w:name w:val="Style Body Text 1 Char1 + Italic Blue Underline Char Char Char Char Char"/>
    <w:link w:val="StyleBodyText1Char1ItalicBlueUnderlineCharCharCharChar"/>
    <w:uiPriority w:val="99"/>
    <w:locked/>
    <w:rsid w:val="00286CAE"/>
    <w:rPr>
      <w:rFonts w:ascii="Tahoma" w:hAnsi="Tahoma" w:cs="Tahoma"/>
      <w:i/>
      <w:iCs/>
      <w:color w:val="0000FF"/>
      <w:u w:val="single"/>
      <w:lang w:val="en-US" w:eastAsia="en-US"/>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after="60"/>
      <w:ind w:left="360"/>
    </w:pPr>
    <w:rPr>
      <w:rFonts w:ascii="Tahoma" w:hAnsi="Tahoma"/>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after="60"/>
      <w:ind w:left="360"/>
    </w:pPr>
    <w:rPr>
      <w:rFonts w:ascii="Tahoma" w:hAnsi="Tahoma"/>
      <w:i/>
      <w:iCs/>
      <w:color w:val="0000FF"/>
      <w:u w:val="single"/>
    </w:rPr>
  </w:style>
  <w:style w:type="character" w:customStyle="1" w:styleId="StyleBodyText1Char1ItalicBlueUnderlineCharCharCharChar1">
    <w:name w:val="Style Body Text 1 Char1 + Italic Blue Underline Char Char Char Char1"/>
    <w:link w:val="StyleBodyText1Char1ItalicBlueUnderlineCharCharChar"/>
    <w:uiPriority w:val="99"/>
    <w:locked/>
    <w:rsid w:val="00286CAE"/>
    <w:rPr>
      <w:rFonts w:ascii="Tahoma" w:hAnsi="Tahoma" w:cs="Tahoma"/>
      <w:i/>
      <w:iCs/>
      <w:color w:val="0000FF"/>
      <w:u w:val="single"/>
      <w:lang w:val="en-US" w:eastAsia="en-US"/>
    </w:rPr>
  </w:style>
  <w:style w:type="character" w:styleId="FollowedHyperlink">
    <w:name w:val="FollowedHyperlink"/>
    <w:uiPriority w:val="99"/>
    <w:locked/>
    <w:rsid w:val="00347004"/>
    <w:rPr>
      <w:rFonts w:cs="Times New Roman"/>
      <w:color w:val="800080"/>
      <w:u w:val="single"/>
    </w:rPr>
  </w:style>
  <w:style w:type="table" w:styleId="TableGrid">
    <w:name w:val="Table Grid"/>
    <w:basedOn w:val="TableNormal"/>
    <w:locked/>
    <w:rsid w:val="00A7440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7521"/>
    <w:pPr>
      <w:ind w:left="720"/>
    </w:pPr>
  </w:style>
  <w:style w:type="paragraph" w:customStyle="1" w:styleId="ListNumbered1">
    <w:name w:val="List_Numbered_1"/>
    <w:basedOn w:val="Normal"/>
    <w:uiPriority w:val="99"/>
    <w:rsid w:val="00E52A17"/>
    <w:pPr>
      <w:keepLines/>
      <w:numPr>
        <w:numId w:val="6"/>
      </w:numPr>
      <w:tabs>
        <w:tab w:val="left" w:pos="964"/>
      </w:tabs>
      <w:spacing w:after="60"/>
    </w:pPr>
    <w:rPr>
      <w:szCs w:val="22"/>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4"/>
    </w:rPr>
  </w:style>
  <w:style w:type="character" w:customStyle="1" w:styleId="BodyTextRedCharChar">
    <w:name w:val="Body Text + Red Char Char"/>
    <w:link w:val="BodyTextRed"/>
    <w:uiPriority w:val="99"/>
    <w:locked/>
    <w:rsid w:val="00E52A17"/>
    <w:rPr>
      <w:rFonts w:ascii="Arial" w:hAnsi="Arial" w:cs="Arial"/>
      <w:color w:val="FF0000"/>
      <w:sz w:val="24"/>
      <w:szCs w:val="24"/>
      <w:lang w:val="en-GB" w:eastAsia="en-US"/>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Cs w:val="22"/>
    </w:rPr>
  </w:style>
  <w:style w:type="paragraph" w:customStyle="1" w:styleId="TableColumnHeadings">
    <w:name w:val="Table Column Headings"/>
    <w:basedOn w:val="Normal"/>
    <w:uiPriority w:val="99"/>
    <w:rsid w:val="00630511"/>
    <w:pPr>
      <w:spacing w:after="40"/>
      <w:ind w:left="113" w:right="113"/>
    </w:pPr>
    <w:rPr>
      <w:b/>
      <w:bCs/>
      <w:spacing w:val="-5"/>
      <w:szCs w:val="22"/>
    </w:rPr>
  </w:style>
  <w:style w:type="paragraph" w:customStyle="1" w:styleId="TableContents">
    <w:name w:val="Table Contents"/>
    <w:basedOn w:val="Normal"/>
    <w:uiPriority w:val="99"/>
    <w:rsid w:val="00FF2EE9"/>
    <w:pPr>
      <w:widowControl w:val="0"/>
      <w:suppressLineNumbers/>
      <w:suppressAutoHyphens/>
      <w:spacing w:after="60"/>
      <w:ind w:left="113" w:right="113"/>
    </w:pPr>
    <w:rPr>
      <w:color w:val="000000"/>
    </w:rPr>
  </w:style>
  <w:style w:type="paragraph" w:customStyle="1" w:styleId="Listbullettick">
    <w:name w:val="List bullet tick"/>
    <w:basedOn w:val="ListBullet"/>
    <w:next w:val="Normal"/>
    <w:uiPriority w:val="99"/>
    <w:rsid w:val="00630511"/>
    <w:pPr>
      <w:numPr>
        <w:numId w:val="8"/>
      </w:numPr>
      <w:spacing w:after="40"/>
      <w:ind w:right="113"/>
    </w:pPr>
    <w:rPr>
      <w:szCs w:val="22"/>
    </w:rPr>
  </w:style>
  <w:style w:type="paragraph" w:styleId="ListBullet">
    <w:name w:val="List Bullet"/>
    <w:basedOn w:val="Normal"/>
    <w:uiPriority w:val="99"/>
    <w:locked/>
    <w:rsid w:val="00630511"/>
    <w:pPr>
      <w:numPr>
        <w:numId w:val="1"/>
      </w:numPr>
      <w:tabs>
        <w:tab w:val="clear" w:pos="360"/>
        <w:tab w:val="num" w:pos="397"/>
      </w:tabs>
    </w:pPr>
  </w:style>
  <w:style w:type="character" w:styleId="CommentReference">
    <w:name w:val="annotation reference"/>
    <w:uiPriority w:val="99"/>
    <w:semiHidden/>
    <w:rsid w:val="00C74C02"/>
    <w:rPr>
      <w:rFonts w:cs="Times New Roman"/>
      <w:sz w:val="16"/>
      <w:szCs w:val="16"/>
    </w:rPr>
  </w:style>
  <w:style w:type="paragraph" w:customStyle="1" w:styleId="Appendix">
    <w:name w:val="Appendix"/>
    <w:basedOn w:val="Heading1"/>
    <w:rsid w:val="00A7440B"/>
    <w:pPr>
      <w:numPr>
        <w:numId w:val="0"/>
      </w:numPr>
    </w:pPr>
  </w:style>
  <w:style w:type="paragraph" w:customStyle="1" w:styleId="Heading2intro">
    <w:name w:val="Heading 2 intro"/>
    <w:basedOn w:val="Normal"/>
    <w:next w:val="Normal"/>
    <w:uiPriority w:val="99"/>
    <w:rsid w:val="007374A2"/>
    <w:pPr>
      <w:spacing w:before="100" w:beforeAutospacing="1" w:after="100" w:afterAutospacing="1"/>
    </w:pPr>
    <w:rPr>
      <w:b/>
      <w:bCs/>
      <w:color w:val="FF0000"/>
      <w:sz w:val="24"/>
    </w:rPr>
  </w:style>
  <w:style w:type="paragraph" w:customStyle="1" w:styleId="StyleTablecolumnheadings9pt">
    <w:name w:val="Style Table column headings + 9 pt"/>
    <w:basedOn w:val="TableColumnHeadings"/>
    <w:uiPriority w:val="99"/>
    <w:rsid w:val="009000E6"/>
    <w:pPr>
      <w:keepNext/>
    </w:pPr>
    <w:rPr>
      <w:sz w:val="18"/>
      <w:szCs w:val="18"/>
    </w:rPr>
  </w:style>
  <w:style w:type="paragraph" w:customStyle="1" w:styleId="Guide">
    <w:name w:val="Guide"/>
    <w:basedOn w:val="Normal"/>
    <w:link w:val="GuideCharChar"/>
    <w:uiPriority w:val="99"/>
    <w:rsid w:val="00332413"/>
    <w:rPr>
      <w:i/>
      <w:iCs/>
    </w:rPr>
  </w:style>
  <w:style w:type="character" w:customStyle="1" w:styleId="GuideCharChar">
    <w:name w:val="Guide Char Char"/>
    <w:link w:val="Guide"/>
    <w:uiPriority w:val="99"/>
    <w:locked/>
    <w:rsid w:val="00332413"/>
    <w:rPr>
      <w:rFonts w:ascii="Arial" w:hAnsi="Arial" w:cs="Arial"/>
      <w:i/>
      <w:iCs/>
      <w:lang w:val="en-US" w:eastAsia="en-US"/>
    </w:rPr>
  </w:style>
  <w:style w:type="paragraph" w:customStyle="1" w:styleId="ClientName">
    <w:name w:val="Client Name"/>
    <w:basedOn w:val="Normal"/>
    <w:next w:val="Normal"/>
    <w:rsid w:val="00A7440B"/>
    <w:pPr>
      <w:jc w:val="right"/>
    </w:pPr>
    <w:rPr>
      <w:b/>
      <w:sz w:val="32"/>
    </w:rPr>
  </w:style>
  <w:style w:type="character" w:customStyle="1" w:styleId="Heading">
    <w:name w:val="Heading"/>
    <w:rsid w:val="00A7440B"/>
    <w:rPr>
      <w:rFonts w:ascii="Arial" w:hAnsi="Arial"/>
      <w:b/>
      <w:bCs/>
      <w:color w:val="FF0000"/>
      <w:sz w:val="28"/>
    </w:rPr>
  </w:style>
  <w:style w:type="paragraph" w:customStyle="1" w:styleId="Style8ptGray-50RightBefore0ptAfter0pt">
    <w:name w:val="Style 8 pt Gray-50% Right Before:  0 pt After:  0 pt"/>
    <w:basedOn w:val="Normal"/>
    <w:uiPriority w:val="99"/>
    <w:rsid w:val="00202332"/>
    <w:pPr>
      <w:jc w:val="right"/>
    </w:pPr>
    <w:rPr>
      <w:color w:val="808080"/>
      <w:sz w:val="16"/>
      <w:szCs w:val="16"/>
    </w:rPr>
  </w:style>
  <w:style w:type="paragraph" w:customStyle="1" w:styleId="Bold">
    <w:name w:val="Bold"/>
    <w:aliases w:val="Right"/>
    <w:basedOn w:val="Normal"/>
    <w:next w:val="Normal"/>
    <w:uiPriority w:val="99"/>
    <w:rsid w:val="00202332"/>
    <w:pPr>
      <w:jc w:val="right"/>
    </w:pPr>
    <w:rPr>
      <w:b/>
      <w:bCs/>
      <w:szCs w:val="22"/>
    </w:rPr>
  </w:style>
  <w:style w:type="paragraph" w:customStyle="1" w:styleId="ProposalTitleRight">
    <w:name w:val="Proposal Title Right"/>
    <w:basedOn w:val="Normal"/>
    <w:next w:val="Normal"/>
    <w:uiPriority w:val="99"/>
    <w:rsid w:val="00202332"/>
    <w:pPr>
      <w:jc w:val="right"/>
    </w:pPr>
    <w:rPr>
      <w:b/>
      <w:bCs/>
      <w:color w:val="FF0000"/>
      <w:sz w:val="28"/>
      <w:szCs w:val="28"/>
    </w:rPr>
  </w:style>
  <w:style w:type="paragraph" w:customStyle="1" w:styleId="Headingintro">
    <w:name w:val="Heading intro"/>
    <w:basedOn w:val="BodyText10"/>
    <w:uiPriority w:val="99"/>
    <w:rsid w:val="007374A2"/>
  </w:style>
  <w:style w:type="numbering" w:styleId="111111">
    <w:name w:val="Outline List 2"/>
    <w:basedOn w:val="NoList"/>
    <w:uiPriority w:val="99"/>
    <w:semiHidden/>
    <w:unhideWhenUsed/>
    <w:locked/>
    <w:rsid w:val="00FE6C7B"/>
    <w:pPr>
      <w:numPr>
        <w:numId w:val="10"/>
      </w:numPr>
    </w:pPr>
  </w:style>
  <w:style w:type="numbering" w:customStyle="1" w:styleId="BulletPoint">
    <w:name w:val="Bullet Point"/>
    <w:basedOn w:val="NoList"/>
    <w:rsid w:val="00A7440B"/>
    <w:pPr>
      <w:numPr>
        <w:numId w:val="11"/>
      </w:numPr>
    </w:pPr>
  </w:style>
  <w:style w:type="numbering" w:customStyle="1" w:styleId="StyleBulleted">
    <w:name w:val="Style Bulleted"/>
    <w:rsid w:val="00FE6C7B"/>
    <w:pPr>
      <w:numPr>
        <w:numId w:val="5"/>
      </w:numPr>
    </w:pPr>
  </w:style>
  <w:style w:type="paragraph" w:customStyle="1" w:styleId="AuthorDate">
    <w:name w:val="Author/Date"/>
    <w:basedOn w:val="Normal"/>
    <w:rsid w:val="00A7440B"/>
    <w:pPr>
      <w:jc w:val="right"/>
    </w:pPr>
  </w:style>
  <w:style w:type="paragraph" w:customStyle="1" w:styleId="ClientLogo">
    <w:name w:val="Client Logo"/>
    <w:basedOn w:val="Normal"/>
    <w:rsid w:val="00A7440B"/>
    <w:pPr>
      <w:jc w:val="right"/>
    </w:pPr>
  </w:style>
  <w:style w:type="paragraph" w:customStyle="1" w:styleId="ProposalTitle">
    <w:name w:val="Proposal Title"/>
    <w:basedOn w:val="Normal"/>
    <w:rsid w:val="00A7440B"/>
    <w:pPr>
      <w:jc w:val="right"/>
    </w:pPr>
    <w:rPr>
      <w:b/>
      <w:sz w:val="24"/>
    </w:rPr>
  </w:style>
  <w:style w:type="paragraph" w:customStyle="1" w:styleId="StyleClientNameLinespacing15lines">
    <w:name w:val="Style Client Name + Line spacing:  1.5 lines"/>
    <w:basedOn w:val="ClientName"/>
    <w:rsid w:val="00A7440B"/>
    <w:pPr>
      <w:spacing w:line="360" w:lineRule="auto"/>
    </w:pPr>
    <w:rPr>
      <w:bCs/>
      <w:color w:val="FF0000"/>
      <w:szCs w:val="20"/>
    </w:rPr>
  </w:style>
  <w:style w:type="table" w:customStyle="1" w:styleId="TableSoftDevProposal">
    <w:name w:val="Table SoftDev Proposal"/>
    <w:basedOn w:val="TableGrid"/>
    <w:rsid w:val="00A7440B"/>
    <w:pPr>
      <w:jc w:val="left"/>
    </w:pPr>
    <w:rPr>
      <w:rFonts w:ascii="Arial" w:hAnsi="Arial"/>
      <w:b/>
      <w:color w:val="FFFFFF"/>
      <w:sz w:val="22"/>
      <w:szCs w:val="22"/>
    </w:rPr>
    <w:tblPr/>
    <w:tblStylePr w:type="firstRow">
      <w:pPr>
        <w:jc w:val="center"/>
      </w:pPr>
      <w:rPr>
        <w:rFonts w:ascii="Arial" w:hAnsi="Arial"/>
        <w:b/>
        <w:i w:val="0"/>
        <w:color w:val="FFFFFF"/>
        <w:sz w:val="22"/>
      </w:rPr>
      <w:tblPr/>
      <w:tcPr>
        <w:shd w:val="clear" w:color="auto" w:fill="FF0000"/>
      </w:tcPr>
    </w:tblStylePr>
  </w:style>
  <w:style w:type="paragraph" w:customStyle="1" w:styleId="Version">
    <w:name w:val="Version"/>
    <w:basedOn w:val="Normal"/>
    <w:rsid w:val="00A7440B"/>
    <w:pPr>
      <w:jc w:val="right"/>
    </w:pPr>
    <w:rPr>
      <w:b/>
      <w:bCs/>
    </w:rPr>
  </w:style>
  <w:style w:type="paragraph" w:styleId="CommentText">
    <w:name w:val="annotation text"/>
    <w:basedOn w:val="Normal"/>
    <w:link w:val="CommentTextChar"/>
    <w:uiPriority w:val="99"/>
    <w:semiHidden/>
    <w:unhideWhenUsed/>
    <w:locked/>
    <w:rsid w:val="00B76042"/>
    <w:rPr>
      <w:sz w:val="20"/>
      <w:szCs w:val="20"/>
    </w:rPr>
  </w:style>
  <w:style w:type="character" w:customStyle="1" w:styleId="CommentTextChar">
    <w:name w:val="Comment Text Char"/>
    <w:basedOn w:val="DefaultParagraphFont"/>
    <w:link w:val="CommentText"/>
    <w:uiPriority w:val="99"/>
    <w:semiHidden/>
    <w:rsid w:val="00B76042"/>
    <w:rPr>
      <w:rFonts w:ascii="Arial" w:hAnsi="Arial"/>
      <w:color w:val="002E36"/>
      <w:lang w:val="en-GB" w:eastAsia="en-GB"/>
    </w:rPr>
  </w:style>
  <w:style w:type="paragraph" w:styleId="CommentSubject">
    <w:name w:val="annotation subject"/>
    <w:basedOn w:val="CommentText"/>
    <w:next w:val="CommentText"/>
    <w:link w:val="CommentSubjectChar"/>
    <w:uiPriority w:val="99"/>
    <w:semiHidden/>
    <w:unhideWhenUsed/>
    <w:locked/>
    <w:rsid w:val="00B76042"/>
    <w:rPr>
      <w:b/>
      <w:bCs/>
    </w:rPr>
  </w:style>
  <w:style w:type="character" w:customStyle="1" w:styleId="CommentSubjectChar">
    <w:name w:val="Comment Subject Char"/>
    <w:basedOn w:val="CommentTextChar"/>
    <w:link w:val="CommentSubject"/>
    <w:uiPriority w:val="99"/>
    <w:semiHidden/>
    <w:rsid w:val="00B76042"/>
    <w:rPr>
      <w:rFonts w:ascii="Arial" w:hAnsi="Arial"/>
      <w:b/>
      <w:bCs/>
      <w:color w:val="002E36"/>
      <w:lang w:val="en-GB" w:eastAsia="en-GB"/>
    </w:rPr>
  </w:style>
  <w:style w:type="paragraph" w:styleId="Caption">
    <w:name w:val="caption"/>
    <w:basedOn w:val="Normal"/>
    <w:next w:val="Normal"/>
    <w:unhideWhenUsed/>
    <w:qFormat/>
    <w:rsid w:val="00B13780"/>
    <w:pPr>
      <w:spacing w:before="0" w:after="200"/>
    </w:pPr>
    <w:rPr>
      <w:b/>
      <w:bCs/>
      <w:color w:val="4F81BD" w:themeColor="accent1"/>
      <w:sz w:val="18"/>
      <w:szCs w:val="18"/>
    </w:rPr>
  </w:style>
  <w:style w:type="paragraph" w:styleId="TOCHeading">
    <w:name w:val="TOC Heading"/>
    <w:basedOn w:val="Heading1"/>
    <w:next w:val="Normal"/>
    <w:uiPriority w:val="39"/>
    <w:semiHidden/>
    <w:unhideWhenUsed/>
    <w:qFormat/>
    <w:rsid w:val="00534107"/>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rPr>
  </w:style>
  <w:style w:type="paragraph" w:styleId="Revision">
    <w:name w:val="Revision"/>
    <w:hidden/>
    <w:uiPriority w:val="99"/>
    <w:semiHidden/>
    <w:rsid w:val="005144F4"/>
    <w:rPr>
      <w:rFonts w:ascii="Arial" w:hAnsi="Arial"/>
      <w:color w:val="002E36"/>
      <w:sz w:val="22"/>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lsdException w:name="footnote text" w:locked="1"/>
    <w:lsdException w:name="annotation text" w:locked="1"/>
    <w:lsdException w:name="header" w:locked="1" w:uiPriority="0"/>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EE8"/>
    <w:pPr>
      <w:spacing w:before="60" w:after="120"/>
      <w:jc w:val="both"/>
    </w:pPr>
    <w:rPr>
      <w:rFonts w:ascii="Arial" w:hAnsi="Arial"/>
      <w:color w:val="002E36"/>
      <w:sz w:val="22"/>
      <w:szCs w:val="24"/>
      <w:lang w:val="en-GB" w:eastAsia="en-GB"/>
    </w:rPr>
  </w:style>
  <w:style w:type="paragraph" w:styleId="Heading1">
    <w:name w:val="heading 1"/>
    <w:basedOn w:val="Normal"/>
    <w:next w:val="Normal"/>
    <w:link w:val="Heading1Char"/>
    <w:qFormat/>
    <w:rsid w:val="00A7440B"/>
    <w:pPr>
      <w:keepNext/>
      <w:numPr>
        <w:numId w:val="12"/>
      </w:numPr>
      <w:spacing w:before="240" w:after="360"/>
      <w:outlineLvl w:val="0"/>
    </w:pPr>
    <w:rPr>
      <w:rFonts w:eastAsia="MS Mincho" w:cs="Arial"/>
      <w:b/>
      <w:bCs/>
      <w:caps/>
      <w:color w:val="FF0000"/>
      <w:kern w:val="32"/>
      <w:szCs w:val="32"/>
      <w:lang w:eastAsia="ja-JP"/>
    </w:rPr>
  </w:style>
  <w:style w:type="paragraph" w:styleId="Heading2">
    <w:name w:val="heading 2"/>
    <w:basedOn w:val="Normal"/>
    <w:next w:val="Normal"/>
    <w:link w:val="Heading2Char"/>
    <w:qFormat/>
    <w:rsid w:val="00A7440B"/>
    <w:pPr>
      <w:keepNext/>
      <w:numPr>
        <w:ilvl w:val="1"/>
        <w:numId w:val="12"/>
      </w:numPr>
      <w:spacing w:before="360" w:after="180"/>
      <w:outlineLvl w:val="1"/>
    </w:pPr>
    <w:rPr>
      <w:rFonts w:eastAsia="MS Mincho" w:cs="Arial"/>
      <w:b/>
      <w:bCs/>
      <w:iCs/>
      <w:color w:val="FF0000"/>
      <w:szCs w:val="28"/>
      <w:lang w:eastAsia="ja-JP"/>
    </w:rPr>
  </w:style>
  <w:style w:type="paragraph" w:styleId="Heading3">
    <w:name w:val="heading 3"/>
    <w:basedOn w:val="Normal"/>
    <w:next w:val="Normal"/>
    <w:link w:val="Heading3Char"/>
    <w:qFormat/>
    <w:rsid w:val="00517E86"/>
    <w:pPr>
      <w:keepNext/>
      <w:numPr>
        <w:ilvl w:val="2"/>
        <w:numId w:val="12"/>
      </w:numPr>
      <w:spacing w:before="240" w:after="60"/>
      <w:ind w:left="720"/>
      <w:outlineLvl w:val="2"/>
    </w:pPr>
    <w:rPr>
      <w:rFonts w:eastAsia="MS Mincho" w:cs="Arial"/>
      <w:b/>
      <w:bCs/>
      <w:color w:val="FF0000"/>
      <w:szCs w:val="26"/>
      <w:lang w:eastAsia="ja-JP"/>
    </w:rPr>
  </w:style>
  <w:style w:type="paragraph" w:styleId="Heading4">
    <w:name w:val="heading 4"/>
    <w:basedOn w:val="Normal"/>
    <w:next w:val="Normal"/>
    <w:link w:val="Heading4Char"/>
    <w:qFormat/>
    <w:rsid w:val="00A7440B"/>
    <w:pPr>
      <w:keepNext/>
      <w:numPr>
        <w:ilvl w:val="3"/>
        <w:numId w:val="12"/>
      </w:numPr>
      <w:spacing w:before="240" w:after="60"/>
      <w:outlineLvl w:val="3"/>
    </w:pPr>
    <w:rPr>
      <w:rFonts w:eastAsia="MS Mincho"/>
      <w:bCs/>
      <w:color w:val="auto"/>
      <w:szCs w:val="28"/>
      <w:lang w:eastAsia="ja-JP"/>
    </w:rPr>
  </w:style>
  <w:style w:type="paragraph" w:styleId="Heading5">
    <w:name w:val="heading 5"/>
    <w:basedOn w:val="Normal"/>
    <w:next w:val="Normal"/>
    <w:link w:val="Heading5Char"/>
    <w:qFormat/>
    <w:rsid w:val="00A7440B"/>
    <w:pPr>
      <w:spacing w:before="240" w:after="60"/>
      <w:outlineLvl w:val="4"/>
    </w:pPr>
    <w:rPr>
      <w:b/>
      <w:bCs/>
      <w:i/>
      <w:iCs/>
      <w:sz w:val="26"/>
      <w:szCs w:val="26"/>
    </w:rPr>
  </w:style>
  <w:style w:type="paragraph" w:styleId="Heading6">
    <w:name w:val="heading 6"/>
    <w:basedOn w:val="Normal"/>
    <w:next w:val="Normal"/>
    <w:link w:val="Heading6Char"/>
    <w:qFormat/>
    <w:rsid w:val="00A7440B"/>
    <w:p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A7440B"/>
    <w:pPr>
      <w:spacing w:before="240" w:after="60"/>
      <w:outlineLvl w:val="6"/>
    </w:pPr>
    <w:rPr>
      <w:rFonts w:ascii="Times New Roman" w:hAnsi="Times New Roman"/>
      <w:sz w:val="24"/>
    </w:rPr>
  </w:style>
  <w:style w:type="paragraph" w:styleId="Heading8">
    <w:name w:val="heading 8"/>
    <w:basedOn w:val="Normal"/>
    <w:next w:val="Normal"/>
    <w:link w:val="Heading8Char"/>
    <w:qFormat/>
    <w:rsid w:val="00A7440B"/>
    <w:p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A7440B"/>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7440B"/>
    <w:rPr>
      <w:rFonts w:ascii="Arial" w:eastAsia="MS Mincho" w:hAnsi="Arial" w:cs="Arial"/>
      <w:b/>
      <w:bCs/>
      <w:caps/>
      <w:color w:val="FF0000"/>
      <w:kern w:val="32"/>
      <w:sz w:val="22"/>
      <w:szCs w:val="32"/>
      <w:lang w:val="en-GB" w:eastAsia="ja-JP"/>
    </w:rPr>
  </w:style>
  <w:style w:type="character" w:customStyle="1" w:styleId="Heading2Char">
    <w:name w:val="Heading 2 Char"/>
    <w:link w:val="Heading2"/>
    <w:locked/>
    <w:rsid w:val="00A7440B"/>
    <w:rPr>
      <w:rFonts w:ascii="Arial" w:eastAsia="MS Mincho" w:hAnsi="Arial" w:cs="Arial"/>
      <w:b/>
      <w:bCs/>
      <w:iCs/>
      <w:color w:val="FF0000"/>
      <w:sz w:val="22"/>
      <w:szCs w:val="28"/>
      <w:lang w:val="en-GB" w:eastAsia="ja-JP"/>
    </w:rPr>
  </w:style>
  <w:style w:type="character" w:customStyle="1" w:styleId="Heading3Char">
    <w:name w:val="Heading 3 Char"/>
    <w:link w:val="Heading3"/>
    <w:locked/>
    <w:rsid w:val="00517E86"/>
    <w:rPr>
      <w:rFonts w:ascii="Arial" w:eastAsia="MS Mincho" w:hAnsi="Arial" w:cs="Arial"/>
      <w:b/>
      <w:bCs/>
      <w:color w:val="FF0000"/>
      <w:sz w:val="22"/>
      <w:szCs w:val="26"/>
      <w:lang w:val="en-GB" w:eastAsia="ja-JP"/>
    </w:rPr>
  </w:style>
  <w:style w:type="character" w:customStyle="1" w:styleId="Heading4Char">
    <w:name w:val="Heading 4 Char"/>
    <w:link w:val="Heading4"/>
    <w:locked/>
    <w:rsid w:val="00A7440B"/>
    <w:rPr>
      <w:rFonts w:ascii="Arial" w:eastAsia="MS Mincho" w:hAnsi="Arial"/>
      <w:bCs/>
      <w:sz w:val="22"/>
      <w:szCs w:val="28"/>
      <w:lang w:val="en-GB" w:eastAsia="ja-JP"/>
    </w:rPr>
  </w:style>
  <w:style w:type="character" w:customStyle="1" w:styleId="Heading5Char">
    <w:name w:val="Heading 5 Char"/>
    <w:link w:val="Heading5"/>
    <w:locked/>
    <w:rsid w:val="00A7440B"/>
    <w:rPr>
      <w:rFonts w:ascii="Arial" w:hAnsi="Arial"/>
      <w:b/>
      <w:bCs/>
      <w:i/>
      <w:iCs/>
      <w:color w:val="002E36"/>
      <w:sz w:val="26"/>
      <w:szCs w:val="26"/>
      <w:lang w:val="en-GB" w:eastAsia="en-GB"/>
    </w:rPr>
  </w:style>
  <w:style w:type="character" w:customStyle="1" w:styleId="Heading6Char">
    <w:name w:val="Heading 6 Char"/>
    <w:link w:val="Heading6"/>
    <w:locked/>
    <w:rsid w:val="00A7440B"/>
    <w:rPr>
      <w:b/>
      <w:bCs/>
      <w:color w:val="002E36"/>
      <w:sz w:val="22"/>
      <w:szCs w:val="22"/>
      <w:lang w:val="en-GB" w:eastAsia="en-GB"/>
    </w:rPr>
  </w:style>
  <w:style w:type="character" w:customStyle="1" w:styleId="Heading7Char">
    <w:name w:val="Heading 7 Char"/>
    <w:link w:val="Heading7"/>
    <w:locked/>
    <w:rsid w:val="00A7440B"/>
    <w:rPr>
      <w:color w:val="002E36"/>
      <w:sz w:val="24"/>
      <w:szCs w:val="24"/>
      <w:lang w:val="en-GB" w:eastAsia="en-GB"/>
    </w:rPr>
  </w:style>
  <w:style w:type="character" w:customStyle="1" w:styleId="Heading8Char">
    <w:name w:val="Heading 8 Char"/>
    <w:link w:val="Heading8"/>
    <w:locked/>
    <w:rsid w:val="00A7440B"/>
    <w:rPr>
      <w:i/>
      <w:iCs/>
      <w:color w:val="002E36"/>
      <w:sz w:val="24"/>
      <w:szCs w:val="24"/>
      <w:lang w:val="en-GB" w:eastAsia="en-GB"/>
    </w:rPr>
  </w:style>
  <w:style w:type="character" w:customStyle="1" w:styleId="Heading9Char">
    <w:name w:val="Heading 9 Char"/>
    <w:link w:val="Heading9"/>
    <w:locked/>
    <w:rsid w:val="00A7440B"/>
    <w:rPr>
      <w:rFonts w:ascii="Arial" w:hAnsi="Arial" w:cs="Arial"/>
      <w:color w:val="002E36"/>
      <w:sz w:val="22"/>
      <w:szCs w:val="22"/>
      <w:lang w:val="en-GB" w:eastAsia="en-GB"/>
    </w:rPr>
  </w:style>
  <w:style w:type="character" w:customStyle="1" w:styleId="Heading1Char1">
    <w:name w:val="Heading 1 Char1"/>
    <w:uiPriority w:val="99"/>
    <w:locked/>
    <w:rsid w:val="00F34AEB"/>
    <w:rPr>
      <w:rFonts w:ascii="Arial" w:hAnsi="Arial" w:cs="Arial"/>
      <w:b/>
      <w:bCs/>
      <w:color w:val="FF0000"/>
      <w:sz w:val="24"/>
      <w:szCs w:val="24"/>
    </w:rPr>
  </w:style>
  <w:style w:type="character" w:customStyle="1" w:styleId="Heading2Char1">
    <w:name w:val="Heading 2 Char1"/>
    <w:uiPriority w:val="99"/>
    <w:locked/>
    <w:rsid w:val="00F34AEB"/>
    <w:rPr>
      <w:rFonts w:ascii="Cambria" w:eastAsia="MS Mincho" w:hAnsi="Cambria" w:cs="Arial"/>
      <w:b/>
      <w:bCs/>
      <w:i/>
      <w:iCs/>
      <w:kern w:val="32"/>
      <w:sz w:val="28"/>
      <w:szCs w:val="28"/>
    </w:rPr>
  </w:style>
  <w:style w:type="character" w:customStyle="1" w:styleId="Heading3Char1">
    <w:name w:val="Heading 3 Char1"/>
    <w:uiPriority w:val="99"/>
    <w:locked/>
    <w:rsid w:val="00F34AEB"/>
    <w:rPr>
      <w:rFonts w:ascii="Cambria" w:eastAsia="MS Mincho" w:hAnsi="Cambria" w:cs="Arial"/>
      <w:b/>
      <w:bCs/>
      <w:kern w:val="32"/>
      <w:sz w:val="26"/>
      <w:szCs w:val="26"/>
    </w:rPr>
  </w:style>
  <w:style w:type="paragraph" w:customStyle="1" w:styleId="Style4">
    <w:name w:val="Style4"/>
    <w:basedOn w:val="BodyText2"/>
    <w:uiPriority w:val="99"/>
    <w:rsid w:val="00286CAE"/>
    <w:pPr>
      <w:spacing w:after="60" w:line="240" w:lineRule="auto"/>
    </w:pPr>
    <w:rPr>
      <w:rFonts w:ascii="Tahoma" w:hAnsi="Tahoma" w:cs="Tahoma"/>
    </w:rPr>
  </w:style>
  <w:style w:type="paragraph" w:styleId="BodyText2">
    <w:name w:val="Body Text 2"/>
    <w:basedOn w:val="Normal"/>
    <w:link w:val="BodyText2Char"/>
    <w:uiPriority w:val="99"/>
    <w:rsid w:val="00286CAE"/>
    <w:pPr>
      <w:numPr>
        <w:numId w:val="2"/>
      </w:numPr>
      <w:spacing w:line="480" w:lineRule="auto"/>
    </w:pPr>
    <w:rPr>
      <w:lang w:val="x-none" w:eastAsia="x-none"/>
    </w:rPr>
  </w:style>
  <w:style w:type="character" w:customStyle="1" w:styleId="BodyText2Char">
    <w:name w:val="Body Text 2 Char"/>
    <w:link w:val="BodyText2"/>
    <w:uiPriority w:val="99"/>
    <w:locked/>
    <w:rsid w:val="007B29EF"/>
    <w:rPr>
      <w:rFonts w:ascii="Arial" w:hAnsi="Arial"/>
      <w:color w:val="002E36"/>
      <w:sz w:val="22"/>
      <w:szCs w:val="24"/>
      <w:lang w:val="x-none" w:eastAsia="x-none"/>
    </w:rPr>
  </w:style>
  <w:style w:type="paragraph" w:styleId="Header">
    <w:name w:val="header"/>
    <w:basedOn w:val="Normal"/>
    <w:link w:val="HeaderChar"/>
    <w:rsid w:val="00A7440B"/>
    <w:pPr>
      <w:tabs>
        <w:tab w:val="center" w:pos="4153"/>
        <w:tab w:val="right" w:pos="8306"/>
      </w:tabs>
    </w:pPr>
  </w:style>
  <w:style w:type="character" w:customStyle="1" w:styleId="HeaderChar">
    <w:name w:val="Header Char"/>
    <w:link w:val="Header"/>
    <w:locked/>
    <w:rsid w:val="00A7440B"/>
    <w:rPr>
      <w:rFonts w:ascii="Arial" w:hAnsi="Arial"/>
      <w:color w:val="002E36"/>
      <w:sz w:val="22"/>
      <w:szCs w:val="24"/>
      <w:lang w:val="en-GB" w:eastAsia="en-GB"/>
    </w:rPr>
  </w:style>
  <w:style w:type="paragraph" w:styleId="Footer">
    <w:name w:val="footer"/>
    <w:basedOn w:val="Normal"/>
    <w:link w:val="FooterChar"/>
    <w:uiPriority w:val="99"/>
    <w:rsid w:val="00A7440B"/>
    <w:pPr>
      <w:tabs>
        <w:tab w:val="center" w:pos="4153"/>
        <w:tab w:val="right" w:pos="8306"/>
      </w:tabs>
    </w:pPr>
  </w:style>
  <w:style w:type="character" w:customStyle="1" w:styleId="FooterChar">
    <w:name w:val="Footer Char"/>
    <w:link w:val="Footer"/>
    <w:uiPriority w:val="99"/>
    <w:locked/>
    <w:rsid w:val="00A7440B"/>
    <w:rPr>
      <w:rFonts w:ascii="Arial" w:hAnsi="Arial"/>
      <w:color w:val="002E36"/>
      <w:sz w:val="22"/>
      <w:szCs w:val="24"/>
      <w:lang w:val="en-GB" w:eastAsia="en-GB"/>
    </w:rPr>
  </w:style>
  <w:style w:type="character" w:styleId="PageNumber">
    <w:name w:val="page number"/>
    <w:uiPriority w:val="99"/>
    <w:rsid w:val="00286CAE"/>
    <w:rPr>
      <w:rFonts w:cs="Times New Roman"/>
    </w:rPr>
  </w:style>
  <w:style w:type="paragraph" w:customStyle="1" w:styleId="Title1">
    <w:name w:val="Title 1"/>
    <w:basedOn w:val="Normal"/>
    <w:next w:val="BodyText1"/>
    <w:uiPriority w:val="99"/>
    <w:rsid w:val="00286CAE"/>
    <w:pPr>
      <w:keepNext/>
      <w:keepLines/>
      <w:numPr>
        <w:numId w:val="3"/>
      </w:numPr>
      <w:pBdr>
        <w:bottom w:val="single" w:sz="4" w:space="1" w:color="auto"/>
      </w:pBdr>
      <w:spacing w:before="120"/>
      <w:outlineLvl w:val="0"/>
    </w:pPr>
    <w:rPr>
      <w:b/>
      <w:bCs/>
      <w:sz w:val="28"/>
      <w:szCs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bCs w:val="0"/>
    </w:rPr>
  </w:style>
  <w:style w:type="paragraph" w:customStyle="1" w:styleId="title3">
    <w:name w:val="title 3"/>
    <w:basedOn w:val="title2"/>
    <w:next w:val="BodyText3"/>
    <w:uiPriority w:val="99"/>
    <w:rsid w:val="00286CAE"/>
    <w:pPr>
      <w:numPr>
        <w:ilvl w:val="0"/>
      </w:numPr>
      <w:outlineLvl w:val="2"/>
    </w:pPr>
    <w:rPr>
      <w:sz w:val="20"/>
      <w:szCs w:val="20"/>
      <w:u w:val="none"/>
    </w:rPr>
  </w:style>
  <w:style w:type="paragraph" w:customStyle="1" w:styleId="title2">
    <w:name w:val="title 2"/>
    <w:basedOn w:val="Normal"/>
    <w:next w:val="BodyText2"/>
    <w:uiPriority w:val="99"/>
    <w:rsid w:val="00286CAE"/>
    <w:pPr>
      <w:keepNext/>
      <w:keepLines/>
      <w:numPr>
        <w:ilvl w:val="1"/>
        <w:numId w:val="4"/>
      </w:numPr>
      <w:spacing w:after="60"/>
      <w:outlineLvl w:val="1"/>
    </w:pPr>
    <w:rPr>
      <w:b/>
      <w:bCs/>
      <w:szCs w:val="22"/>
      <w:u w:val="single"/>
    </w:rPr>
  </w:style>
  <w:style w:type="paragraph" w:styleId="BodyText3">
    <w:name w:val="Body Text 3"/>
    <w:basedOn w:val="Normal"/>
    <w:link w:val="BodyText3Char"/>
    <w:uiPriority w:val="99"/>
    <w:rsid w:val="00286CAE"/>
    <w:pPr>
      <w:numPr>
        <w:ilvl w:val="2"/>
        <w:numId w:val="4"/>
      </w:numPr>
      <w:spacing w:after="60"/>
    </w:pPr>
    <w:rPr>
      <w:lang w:val="x-none" w:eastAsia="x-none"/>
    </w:rPr>
  </w:style>
  <w:style w:type="character" w:customStyle="1" w:styleId="BodyText3Char">
    <w:name w:val="Body Text 3 Char"/>
    <w:link w:val="BodyText3"/>
    <w:uiPriority w:val="99"/>
    <w:locked/>
    <w:rsid w:val="007B29EF"/>
    <w:rPr>
      <w:rFonts w:ascii="Arial" w:hAnsi="Arial"/>
      <w:color w:val="002E36"/>
      <w:sz w:val="22"/>
      <w:szCs w:val="24"/>
      <w:lang w:val="x-none" w:eastAsia="x-none"/>
    </w:rPr>
  </w:style>
  <w:style w:type="character" w:styleId="Strong">
    <w:name w:val="Strong"/>
    <w:uiPriority w:val="99"/>
    <w:qFormat/>
    <w:rsid w:val="00286CAE"/>
    <w:rPr>
      <w:rFonts w:cs="Times New Roman"/>
      <w:b/>
      <w:bCs/>
    </w:rPr>
  </w:style>
  <w:style w:type="paragraph" w:styleId="BodyText">
    <w:name w:val="Body Text"/>
    <w:basedOn w:val="Normal"/>
    <w:link w:val="BodyTextChar"/>
    <w:uiPriority w:val="99"/>
    <w:rsid w:val="00286CAE"/>
    <w:pPr>
      <w:jc w:val="center"/>
    </w:pPr>
  </w:style>
  <w:style w:type="character" w:customStyle="1" w:styleId="BodyTextChar">
    <w:name w:val="Body Text Char"/>
    <w:link w:val="BodyText"/>
    <w:uiPriority w:val="99"/>
    <w:semiHidden/>
    <w:locked/>
    <w:rsid w:val="007B29EF"/>
    <w:rPr>
      <w:rFonts w:ascii="Arial" w:hAnsi="Arial" w:cs="Arial"/>
      <w:sz w:val="20"/>
      <w:szCs w:val="20"/>
      <w:lang w:val="en-US" w:eastAsia="en-US"/>
    </w:rPr>
  </w:style>
  <w:style w:type="paragraph" w:styleId="BodyTextIndent">
    <w:name w:val="Body Text Indent"/>
    <w:basedOn w:val="Normal"/>
    <w:link w:val="BodyTextIndentChar"/>
    <w:uiPriority w:val="99"/>
    <w:rsid w:val="00286CAE"/>
    <w:pPr>
      <w:spacing w:after="60"/>
      <w:ind w:left="1080"/>
    </w:pPr>
  </w:style>
  <w:style w:type="character" w:customStyle="1" w:styleId="BodyTextIndentChar">
    <w:name w:val="Body Text Indent Char"/>
    <w:link w:val="BodyTextIndent"/>
    <w:uiPriority w:val="99"/>
    <w:semiHidden/>
    <w:locked/>
    <w:rsid w:val="007B29EF"/>
    <w:rPr>
      <w:rFonts w:ascii="Arial" w:hAnsi="Arial" w:cs="Arial"/>
      <w:sz w:val="20"/>
      <w:szCs w:val="20"/>
      <w:lang w:val="en-US" w:eastAsia="en-US"/>
    </w:rPr>
  </w:style>
  <w:style w:type="paragraph" w:styleId="TOC3">
    <w:name w:val="toc 3"/>
    <w:basedOn w:val="Normal"/>
    <w:next w:val="Normal"/>
    <w:autoRedefine/>
    <w:uiPriority w:val="39"/>
    <w:rsid w:val="00A7440B"/>
    <w:pPr>
      <w:ind w:left="440"/>
    </w:pPr>
  </w:style>
  <w:style w:type="paragraph" w:customStyle="1" w:styleId="BodyText10">
    <w:name w:val="Body Text1"/>
    <w:uiPriority w:val="99"/>
    <w:rsid w:val="00286CAE"/>
    <w:pPr>
      <w:keepLines/>
      <w:spacing w:after="120" w:line="220" w:lineRule="atLeast"/>
    </w:pPr>
    <w:rPr>
      <w:rFonts w:ascii="Arial" w:hAnsi="Arial"/>
      <w:lang w:val="en-GB"/>
    </w:rPr>
  </w:style>
  <w:style w:type="paragraph" w:customStyle="1" w:styleId="InfoBlue">
    <w:name w:val="InfoBlue"/>
    <w:basedOn w:val="Normal"/>
    <w:next w:val="BodyText"/>
    <w:autoRedefine/>
    <w:uiPriority w:val="99"/>
    <w:rsid w:val="00286CAE"/>
    <w:pPr>
      <w:widowControl w:val="0"/>
      <w:spacing w:line="240" w:lineRule="atLeast"/>
    </w:pPr>
  </w:style>
  <w:style w:type="paragraph" w:styleId="Title">
    <w:name w:val="Title"/>
    <w:basedOn w:val="Normal"/>
    <w:next w:val="Normal"/>
    <w:link w:val="TitleChar"/>
    <w:uiPriority w:val="99"/>
    <w:qFormat/>
    <w:rsid w:val="00286CAE"/>
    <w:pPr>
      <w:widowControl w:val="0"/>
      <w:jc w:val="center"/>
    </w:pPr>
    <w:rPr>
      <w:rFonts w:ascii="Cambria" w:hAnsi="Cambria"/>
      <w:b/>
      <w:bCs/>
      <w:kern w:val="28"/>
      <w:sz w:val="32"/>
      <w:szCs w:val="32"/>
    </w:rPr>
  </w:style>
  <w:style w:type="character" w:customStyle="1" w:styleId="TitleChar">
    <w:name w:val="Title Char"/>
    <w:link w:val="Title"/>
    <w:uiPriority w:val="99"/>
    <w:locked/>
    <w:rsid w:val="007B29EF"/>
    <w:rPr>
      <w:rFonts w:ascii="Cambria" w:hAnsi="Cambria" w:cs="Cambria"/>
      <w:b/>
      <w:bCs/>
      <w:kern w:val="28"/>
      <w:sz w:val="32"/>
      <w:szCs w:val="32"/>
      <w:lang w:val="en-US" w:eastAsia="en-US"/>
    </w:rPr>
  </w:style>
  <w:style w:type="paragraph" w:styleId="TOC2">
    <w:name w:val="toc 2"/>
    <w:basedOn w:val="Normal"/>
    <w:next w:val="Normal"/>
    <w:autoRedefine/>
    <w:uiPriority w:val="39"/>
    <w:rsid w:val="00A7440B"/>
    <w:pPr>
      <w:ind w:left="220"/>
    </w:pPr>
  </w:style>
  <w:style w:type="paragraph" w:styleId="DocumentMap">
    <w:name w:val="Document Map"/>
    <w:basedOn w:val="Normal"/>
    <w:link w:val="DocumentMapChar"/>
    <w:uiPriority w:val="99"/>
    <w:semiHidden/>
    <w:rsid w:val="00286CAE"/>
    <w:pPr>
      <w:widowControl w:val="0"/>
      <w:shd w:val="clear" w:color="auto" w:fill="000080"/>
      <w:spacing w:line="240" w:lineRule="atLeast"/>
    </w:pPr>
    <w:rPr>
      <w:rFonts w:ascii="Times New Roman" w:hAnsi="Times New Roman"/>
      <w:sz w:val="2"/>
      <w:szCs w:val="2"/>
    </w:rPr>
  </w:style>
  <w:style w:type="character" w:customStyle="1" w:styleId="DocumentMapChar">
    <w:name w:val="Document Map Char"/>
    <w:link w:val="DocumentMap"/>
    <w:uiPriority w:val="99"/>
    <w:semiHidden/>
    <w:locked/>
    <w:rsid w:val="007B29EF"/>
    <w:rPr>
      <w:rFonts w:cs="Times New Roman"/>
      <w:sz w:val="2"/>
      <w:szCs w:val="2"/>
      <w:lang w:val="en-US" w:eastAsia="en-US"/>
    </w:rPr>
  </w:style>
  <w:style w:type="paragraph" w:styleId="TOC1">
    <w:name w:val="toc 1"/>
    <w:basedOn w:val="Normal"/>
    <w:next w:val="Normal"/>
    <w:autoRedefine/>
    <w:uiPriority w:val="39"/>
    <w:rsid w:val="00A7440B"/>
  </w:style>
  <w:style w:type="paragraph" w:styleId="TOC4">
    <w:name w:val="toc 4"/>
    <w:basedOn w:val="Normal"/>
    <w:next w:val="Normal"/>
    <w:autoRedefine/>
    <w:uiPriority w:val="99"/>
    <w:semiHidden/>
    <w:rsid w:val="00286CAE"/>
    <w:pPr>
      <w:ind w:left="600"/>
    </w:pPr>
  </w:style>
  <w:style w:type="paragraph" w:styleId="TOC5">
    <w:name w:val="toc 5"/>
    <w:basedOn w:val="Normal"/>
    <w:next w:val="Normal"/>
    <w:autoRedefine/>
    <w:uiPriority w:val="99"/>
    <w:semiHidden/>
    <w:rsid w:val="00286CAE"/>
    <w:pPr>
      <w:ind w:left="800"/>
    </w:pPr>
  </w:style>
  <w:style w:type="paragraph" w:styleId="TOC6">
    <w:name w:val="toc 6"/>
    <w:basedOn w:val="Normal"/>
    <w:next w:val="Normal"/>
    <w:autoRedefine/>
    <w:uiPriority w:val="99"/>
    <w:semiHidden/>
    <w:rsid w:val="00286CAE"/>
    <w:pPr>
      <w:ind w:left="1000"/>
    </w:pPr>
  </w:style>
  <w:style w:type="paragraph" w:styleId="TOC7">
    <w:name w:val="toc 7"/>
    <w:basedOn w:val="Normal"/>
    <w:next w:val="Normal"/>
    <w:autoRedefine/>
    <w:uiPriority w:val="99"/>
    <w:semiHidden/>
    <w:rsid w:val="00286CAE"/>
    <w:pPr>
      <w:ind w:left="1200"/>
    </w:pPr>
  </w:style>
  <w:style w:type="paragraph" w:styleId="TOC8">
    <w:name w:val="toc 8"/>
    <w:basedOn w:val="Normal"/>
    <w:next w:val="Normal"/>
    <w:autoRedefine/>
    <w:uiPriority w:val="99"/>
    <w:semiHidden/>
    <w:rsid w:val="00286CAE"/>
    <w:pPr>
      <w:ind w:left="1400"/>
    </w:pPr>
  </w:style>
  <w:style w:type="paragraph" w:styleId="TOC9">
    <w:name w:val="toc 9"/>
    <w:basedOn w:val="Normal"/>
    <w:next w:val="Normal"/>
    <w:autoRedefine/>
    <w:uiPriority w:val="99"/>
    <w:semiHidden/>
    <w:rsid w:val="00286CAE"/>
    <w:pPr>
      <w:ind w:left="1600"/>
    </w:pPr>
  </w:style>
  <w:style w:type="character" w:styleId="Hyperlink">
    <w:name w:val="Hyperlink"/>
    <w:uiPriority w:val="99"/>
    <w:rsid w:val="00A7440B"/>
    <w:rPr>
      <w:color w:val="0000FF"/>
      <w:u w:val="single"/>
    </w:rPr>
  </w:style>
  <w:style w:type="character" w:customStyle="1" w:styleId="bodytextChar0">
    <w:name w:val="body text Char"/>
    <w:uiPriority w:val="99"/>
    <w:rsid w:val="00286CAE"/>
    <w:rPr>
      <w:rFonts w:cs="Times New Roman"/>
      <w:lang w:val="en-GB" w:eastAsia="en-US"/>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rFonts w:ascii="Tahoma" w:hAnsi="Tahoma"/>
      <w:sz w:val="22"/>
      <w:szCs w:val="22"/>
      <w:u w:val="single"/>
    </w:rPr>
  </w:style>
  <w:style w:type="character" w:customStyle="1" w:styleId="BodyText1CharChar">
    <w:name w:val="Body Text 1 Char Char"/>
    <w:link w:val="BodyText1Char"/>
    <w:uiPriority w:val="99"/>
    <w:locked/>
    <w:rsid w:val="00286CAE"/>
    <w:rPr>
      <w:rFonts w:ascii="Tahoma" w:hAnsi="Tahoma" w:cs="Tahoma"/>
      <w:b/>
      <w:bCs/>
      <w:sz w:val="22"/>
      <w:szCs w:val="22"/>
      <w:u w:val="single"/>
      <w:lang w:val="en-US" w:eastAsia="en-US"/>
    </w:rPr>
  </w:style>
  <w:style w:type="paragraph" w:styleId="BalloonText">
    <w:name w:val="Balloon Text"/>
    <w:basedOn w:val="Normal"/>
    <w:link w:val="BalloonTextChar"/>
    <w:uiPriority w:val="99"/>
    <w:semiHidden/>
    <w:rsid w:val="00B76042"/>
    <w:rPr>
      <w:rFonts w:ascii="Times New Roman" w:hAnsi="Times New Roman"/>
      <w:sz w:val="20"/>
      <w:szCs w:val="2"/>
    </w:rPr>
  </w:style>
  <w:style w:type="character" w:customStyle="1" w:styleId="BalloonTextChar">
    <w:name w:val="Balloon Text Char"/>
    <w:link w:val="BalloonText"/>
    <w:uiPriority w:val="99"/>
    <w:semiHidden/>
    <w:locked/>
    <w:rsid w:val="00B76042"/>
    <w:rPr>
      <w:color w:val="002E36"/>
      <w:szCs w:val="2"/>
      <w:lang w:val="en-GB" w:eastAsia="en-GB"/>
    </w:rPr>
  </w:style>
  <w:style w:type="character" w:customStyle="1" w:styleId="StyleBodyText1Char1ItalicBlueUnderlineCharCharCharCharChar">
    <w:name w:val="Style Body Text 1 Char1 + Italic Blue Underline Char Char Char Char Char"/>
    <w:link w:val="StyleBodyText1Char1ItalicBlueUnderlineCharCharCharChar"/>
    <w:uiPriority w:val="99"/>
    <w:locked/>
    <w:rsid w:val="00286CAE"/>
    <w:rPr>
      <w:rFonts w:ascii="Tahoma" w:hAnsi="Tahoma" w:cs="Tahoma"/>
      <w:i/>
      <w:iCs/>
      <w:color w:val="0000FF"/>
      <w:u w:val="single"/>
      <w:lang w:val="en-US" w:eastAsia="en-US"/>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after="60"/>
      <w:ind w:left="360"/>
    </w:pPr>
    <w:rPr>
      <w:rFonts w:ascii="Tahoma" w:hAnsi="Tahoma"/>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after="60"/>
      <w:ind w:left="360"/>
    </w:pPr>
    <w:rPr>
      <w:rFonts w:ascii="Tahoma" w:hAnsi="Tahoma"/>
      <w:i/>
      <w:iCs/>
      <w:color w:val="0000FF"/>
      <w:u w:val="single"/>
    </w:rPr>
  </w:style>
  <w:style w:type="character" w:customStyle="1" w:styleId="StyleBodyText1Char1ItalicBlueUnderlineCharCharCharChar1">
    <w:name w:val="Style Body Text 1 Char1 + Italic Blue Underline Char Char Char Char1"/>
    <w:link w:val="StyleBodyText1Char1ItalicBlueUnderlineCharCharChar"/>
    <w:uiPriority w:val="99"/>
    <w:locked/>
    <w:rsid w:val="00286CAE"/>
    <w:rPr>
      <w:rFonts w:ascii="Tahoma" w:hAnsi="Tahoma" w:cs="Tahoma"/>
      <w:i/>
      <w:iCs/>
      <w:color w:val="0000FF"/>
      <w:u w:val="single"/>
      <w:lang w:val="en-US" w:eastAsia="en-US"/>
    </w:rPr>
  </w:style>
  <w:style w:type="character" w:styleId="FollowedHyperlink">
    <w:name w:val="FollowedHyperlink"/>
    <w:uiPriority w:val="99"/>
    <w:locked/>
    <w:rsid w:val="00347004"/>
    <w:rPr>
      <w:rFonts w:cs="Times New Roman"/>
      <w:color w:val="800080"/>
      <w:u w:val="single"/>
    </w:rPr>
  </w:style>
  <w:style w:type="table" w:styleId="TableGrid">
    <w:name w:val="Table Grid"/>
    <w:basedOn w:val="TableNormal"/>
    <w:locked/>
    <w:rsid w:val="00A7440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7521"/>
    <w:pPr>
      <w:ind w:left="720"/>
    </w:pPr>
  </w:style>
  <w:style w:type="paragraph" w:customStyle="1" w:styleId="ListNumbered1">
    <w:name w:val="List_Numbered_1"/>
    <w:basedOn w:val="Normal"/>
    <w:uiPriority w:val="99"/>
    <w:rsid w:val="00E52A17"/>
    <w:pPr>
      <w:keepLines/>
      <w:numPr>
        <w:numId w:val="6"/>
      </w:numPr>
      <w:tabs>
        <w:tab w:val="left" w:pos="964"/>
      </w:tabs>
      <w:spacing w:after="60"/>
    </w:pPr>
    <w:rPr>
      <w:szCs w:val="22"/>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4"/>
    </w:rPr>
  </w:style>
  <w:style w:type="character" w:customStyle="1" w:styleId="BodyTextRedCharChar">
    <w:name w:val="Body Text + Red Char Char"/>
    <w:link w:val="BodyTextRed"/>
    <w:uiPriority w:val="99"/>
    <w:locked/>
    <w:rsid w:val="00E52A17"/>
    <w:rPr>
      <w:rFonts w:ascii="Arial" w:hAnsi="Arial" w:cs="Arial"/>
      <w:color w:val="FF0000"/>
      <w:sz w:val="24"/>
      <w:szCs w:val="24"/>
      <w:lang w:val="en-GB" w:eastAsia="en-US"/>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Cs w:val="22"/>
    </w:rPr>
  </w:style>
  <w:style w:type="paragraph" w:customStyle="1" w:styleId="TableColumnHeadings">
    <w:name w:val="Table Column Headings"/>
    <w:basedOn w:val="Normal"/>
    <w:uiPriority w:val="99"/>
    <w:rsid w:val="00630511"/>
    <w:pPr>
      <w:spacing w:after="40"/>
      <w:ind w:left="113" w:right="113"/>
    </w:pPr>
    <w:rPr>
      <w:b/>
      <w:bCs/>
      <w:spacing w:val="-5"/>
      <w:szCs w:val="22"/>
    </w:rPr>
  </w:style>
  <w:style w:type="paragraph" w:customStyle="1" w:styleId="TableContents">
    <w:name w:val="Table Contents"/>
    <w:basedOn w:val="Normal"/>
    <w:uiPriority w:val="99"/>
    <w:rsid w:val="00FF2EE9"/>
    <w:pPr>
      <w:widowControl w:val="0"/>
      <w:suppressLineNumbers/>
      <w:suppressAutoHyphens/>
      <w:spacing w:after="60"/>
      <w:ind w:left="113" w:right="113"/>
    </w:pPr>
    <w:rPr>
      <w:color w:val="000000"/>
    </w:rPr>
  </w:style>
  <w:style w:type="paragraph" w:customStyle="1" w:styleId="Listbullettick">
    <w:name w:val="List bullet tick"/>
    <w:basedOn w:val="ListBullet"/>
    <w:next w:val="Normal"/>
    <w:uiPriority w:val="99"/>
    <w:rsid w:val="00630511"/>
    <w:pPr>
      <w:numPr>
        <w:numId w:val="8"/>
      </w:numPr>
      <w:spacing w:after="40"/>
      <w:ind w:right="113"/>
    </w:pPr>
    <w:rPr>
      <w:szCs w:val="22"/>
    </w:rPr>
  </w:style>
  <w:style w:type="paragraph" w:styleId="ListBullet">
    <w:name w:val="List Bullet"/>
    <w:basedOn w:val="Normal"/>
    <w:uiPriority w:val="99"/>
    <w:locked/>
    <w:rsid w:val="00630511"/>
    <w:pPr>
      <w:numPr>
        <w:numId w:val="1"/>
      </w:numPr>
      <w:tabs>
        <w:tab w:val="clear" w:pos="360"/>
        <w:tab w:val="num" w:pos="397"/>
      </w:tabs>
    </w:pPr>
  </w:style>
  <w:style w:type="character" w:styleId="CommentReference">
    <w:name w:val="annotation reference"/>
    <w:uiPriority w:val="99"/>
    <w:semiHidden/>
    <w:rsid w:val="00C74C02"/>
    <w:rPr>
      <w:rFonts w:cs="Times New Roman"/>
      <w:sz w:val="16"/>
      <w:szCs w:val="16"/>
    </w:rPr>
  </w:style>
  <w:style w:type="paragraph" w:customStyle="1" w:styleId="Appendix">
    <w:name w:val="Appendix"/>
    <w:basedOn w:val="Heading1"/>
    <w:rsid w:val="00A7440B"/>
    <w:pPr>
      <w:numPr>
        <w:numId w:val="0"/>
      </w:numPr>
    </w:pPr>
  </w:style>
  <w:style w:type="paragraph" w:customStyle="1" w:styleId="Heading2intro">
    <w:name w:val="Heading 2 intro"/>
    <w:basedOn w:val="Normal"/>
    <w:next w:val="Normal"/>
    <w:uiPriority w:val="99"/>
    <w:rsid w:val="007374A2"/>
    <w:pPr>
      <w:spacing w:before="100" w:beforeAutospacing="1" w:after="100" w:afterAutospacing="1"/>
    </w:pPr>
    <w:rPr>
      <w:b/>
      <w:bCs/>
      <w:color w:val="FF0000"/>
      <w:sz w:val="24"/>
    </w:rPr>
  </w:style>
  <w:style w:type="paragraph" w:customStyle="1" w:styleId="StyleTablecolumnheadings9pt">
    <w:name w:val="Style Table column headings + 9 pt"/>
    <w:basedOn w:val="TableColumnHeadings"/>
    <w:uiPriority w:val="99"/>
    <w:rsid w:val="009000E6"/>
    <w:pPr>
      <w:keepNext/>
    </w:pPr>
    <w:rPr>
      <w:sz w:val="18"/>
      <w:szCs w:val="18"/>
    </w:rPr>
  </w:style>
  <w:style w:type="paragraph" w:customStyle="1" w:styleId="Guide">
    <w:name w:val="Guide"/>
    <w:basedOn w:val="Normal"/>
    <w:link w:val="GuideCharChar"/>
    <w:uiPriority w:val="99"/>
    <w:rsid w:val="00332413"/>
    <w:rPr>
      <w:i/>
      <w:iCs/>
    </w:rPr>
  </w:style>
  <w:style w:type="character" w:customStyle="1" w:styleId="GuideCharChar">
    <w:name w:val="Guide Char Char"/>
    <w:link w:val="Guide"/>
    <w:uiPriority w:val="99"/>
    <w:locked/>
    <w:rsid w:val="00332413"/>
    <w:rPr>
      <w:rFonts w:ascii="Arial" w:hAnsi="Arial" w:cs="Arial"/>
      <w:i/>
      <w:iCs/>
      <w:lang w:val="en-US" w:eastAsia="en-US"/>
    </w:rPr>
  </w:style>
  <w:style w:type="paragraph" w:customStyle="1" w:styleId="ClientName">
    <w:name w:val="Client Name"/>
    <w:basedOn w:val="Normal"/>
    <w:next w:val="Normal"/>
    <w:rsid w:val="00A7440B"/>
    <w:pPr>
      <w:jc w:val="right"/>
    </w:pPr>
    <w:rPr>
      <w:b/>
      <w:sz w:val="32"/>
    </w:rPr>
  </w:style>
  <w:style w:type="character" w:customStyle="1" w:styleId="Heading">
    <w:name w:val="Heading"/>
    <w:rsid w:val="00A7440B"/>
    <w:rPr>
      <w:rFonts w:ascii="Arial" w:hAnsi="Arial"/>
      <w:b/>
      <w:bCs/>
      <w:color w:val="FF0000"/>
      <w:sz w:val="28"/>
    </w:rPr>
  </w:style>
  <w:style w:type="paragraph" w:customStyle="1" w:styleId="Style8ptGray-50RightBefore0ptAfter0pt">
    <w:name w:val="Style 8 pt Gray-50% Right Before:  0 pt After:  0 pt"/>
    <w:basedOn w:val="Normal"/>
    <w:uiPriority w:val="99"/>
    <w:rsid w:val="00202332"/>
    <w:pPr>
      <w:jc w:val="right"/>
    </w:pPr>
    <w:rPr>
      <w:color w:val="808080"/>
      <w:sz w:val="16"/>
      <w:szCs w:val="16"/>
    </w:rPr>
  </w:style>
  <w:style w:type="paragraph" w:customStyle="1" w:styleId="Bold">
    <w:name w:val="Bold"/>
    <w:aliases w:val="Right"/>
    <w:basedOn w:val="Normal"/>
    <w:next w:val="Normal"/>
    <w:uiPriority w:val="99"/>
    <w:rsid w:val="00202332"/>
    <w:pPr>
      <w:jc w:val="right"/>
    </w:pPr>
    <w:rPr>
      <w:b/>
      <w:bCs/>
      <w:szCs w:val="22"/>
    </w:rPr>
  </w:style>
  <w:style w:type="paragraph" w:customStyle="1" w:styleId="ProposalTitleRight">
    <w:name w:val="Proposal Title Right"/>
    <w:basedOn w:val="Normal"/>
    <w:next w:val="Normal"/>
    <w:uiPriority w:val="99"/>
    <w:rsid w:val="00202332"/>
    <w:pPr>
      <w:jc w:val="right"/>
    </w:pPr>
    <w:rPr>
      <w:b/>
      <w:bCs/>
      <w:color w:val="FF0000"/>
      <w:sz w:val="28"/>
      <w:szCs w:val="28"/>
    </w:rPr>
  </w:style>
  <w:style w:type="paragraph" w:customStyle="1" w:styleId="Headingintro">
    <w:name w:val="Heading intro"/>
    <w:basedOn w:val="BodyText10"/>
    <w:uiPriority w:val="99"/>
    <w:rsid w:val="007374A2"/>
  </w:style>
  <w:style w:type="numbering" w:styleId="111111">
    <w:name w:val="Outline List 2"/>
    <w:basedOn w:val="NoList"/>
    <w:uiPriority w:val="99"/>
    <w:semiHidden/>
    <w:unhideWhenUsed/>
    <w:locked/>
    <w:rsid w:val="00FE6C7B"/>
    <w:pPr>
      <w:numPr>
        <w:numId w:val="10"/>
      </w:numPr>
    </w:pPr>
  </w:style>
  <w:style w:type="numbering" w:customStyle="1" w:styleId="BulletPoint">
    <w:name w:val="Bullet Point"/>
    <w:basedOn w:val="NoList"/>
    <w:rsid w:val="00A7440B"/>
    <w:pPr>
      <w:numPr>
        <w:numId w:val="11"/>
      </w:numPr>
    </w:pPr>
  </w:style>
  <w:style w:type="numbering" w:customStyle="1" w:styleId="StyleBulleted">
    <w:name w:val="Style Bulleted"/>
    <w:rsid w:val="00FE6C7B"/>
    <w:pPr>
      <w:numPr>
        <w:numId w:val="5"/>
      </w:numPr>
    </w:pPr>
  </w:style>
  <w:style w:type="paragraph" w:customStyle="1" w:styleId="AuthorDate">
    <w:name w:val="Author/Date"/>
    <w:basedOn w:val="Normal"/>
    <w:rsid w:val="00A7440B"/>
    <w:pPr>
      <w:jc w:val="right"/>
    </w:pPr>
  </w:style>
  <w:style w:type="paragraph" w:customStyle="1" w:styleId="ClientLogo">
    <w:name w:val="Client Logo"/>
    <w:basedOn w:val="Normal"/>
    <w:rsid w:val="00A7440B"/>
    <w:pPr>
      <w:jc w:val="right"/>
    </w:pPr>
  </w:style>
  <w:style w:type="paragraph" w:customStyle="1" w:styleId="ProposalTitle">
    <w:name w:val="Proposal Title"/>
    <w:basedOn w:val="Normal"/>
    <w:rsid w:val="00A7440B"/>
    <w:pPr>
      <w:jc w:val="right"/>
    </w:pPr>
    <w:rPr>
      <w:b/>
      <w:sz w:val="24"/>
    </w:rPr>
  </w:style>
  <w:style w:type="paragraph" w:customStyle="1" w:styleId="StyleClientNameLinespacing15lines">
    <w:name w:val="Style Client Name + Line spacing:  1.5 lines"/>
    <w:basedOn w:val="ClientName"/>
    <w:rsid w:val="00A7440B"/>
    <w:pPr>
      <w:spacing w:line="360" w:lineRule="auto"/>
    </w:pPr>
    <w:rPr>
      <w:bCs/>
      <w:color w:val="FF0000"/>
      <w:szCs w:val="20"/>
    </w:rPr>
  </w:style>
  <w:style w:type="table" w:customStyle="1" w:styleId="TableSoftDevProposal">
    <w:name w:val="Table SoftDev Proposal"/>
    <w:basedOn w:val="TableGrid"/>
    <w:rsid w:val="00A7440B"/>
    <w:pPr>
      <w:jc w:val="left"/>
    </w:pPr>
    <w:rPr>
      <w:rFonts w:ascii="Arial" w:hAnsi="Arial"/>
      <w:b/>
      <w:color w:val="FFFFFF"/>
      <w:sz w:val="22"/>
      <w:szCs w:val="22"/>
    </w:rPr>
    <w:tblPr/>
    <w:tblStylePr w:type="firstRow">
      <w:pPr>
        <w:jc w:val="center"/>
      </w:pPr>
      <w:rPr>
        <w:rFonts w:ascii="Arial" w:hAnsi="Arial"/>
        <w:b/>
        <w:i w:val="0"/>
        <w:color w:val="FFFFFF"/>
        <w:sz w:val="22"/>
      </w:rPr>
      <w:tblPr/>
      <w:tcPr>
        <w:shd w:val="clear" w:color="auto" w:fill="FF0000"/>
      </w:tcPr>
    </w:tblStylePr>
  </w:style>
  <w:style w:type="paragraph" w:customStyle="1" w:styleId="Version">
    <w:name w:val="Version"/>
    <w:basedOn w:val="Normal"/>
    <w:rsid w:val="00A7440B"/>
    <w:pPr>
      <w:jc w:val="right"/>
    </w:pPr>
    <w:rPr>
      <w:b/>
      <w:bCs/>
    </w:rPr>
  </w:style>
  <w:style w:type="paragraph" w:styleId="CommentText">
    <w:name w:val="annotation text"/>
    <w:basedOn w:val="Normal"/>
    <w:link w:val="CommentTextChar"/>
    <w:uiPriority w:val="99"/>
    <w:semiHidden/>
    <w:unhideWhenUsed/>
    <w:locked/>
    <w:rsid w:val="00B76042"/>
    <w:rPr>
      <w:sz w:val="20"/>
      <w:szCs w:val="20"/>
    </w:rPr>
  </w:style>
  <w:style w:type="character" w:customStyle="1" w:styleId="CommentTextChar">
    <w:name w:val="Comment Text Char"/>
    <w:basedOn w:val="DefaultParagraphFont"/>
    <w:link w:val="CommentText"/>
    <w:uiPriority w:val="99"/>
    <w:semiHidden/>
    <w:rsid w:val="00B76042"/>
    <w:rPr>
      <w:rFonts w:ascii="Arial" w:hAnsi="Arial"/>
      <w:color w:val="002E36"/>
      <w:lang w:val="en-GB" w:eastAsia="en-GB"/>
    </w:rPr>
  </w:style>
  <w:style w:type="paragraph" w:styleId="CommentSubject">
    <w:name w:val="annotation subject"/>
    <w:basedOn w:val="CommentText"/>
    <w:next w:val="CommentText"/>
    <w:link w:val="CommentSubjectChar"/>
    <w:uiPriority w:val="99"/>
    <w:semiHidden/>
    <w:unhideWhenUsed/>
    <w:locked/>
    <w:rsid w:val="00B76042"/>
    <w:rPr>
      <w:b/>
      <w:bCs/>
    </w:rPr>
  </w:style>
  <w:style w:type="character" w:customStyle="1" w:styleId="CommentSubjectChar">
    <w:name w:val="Comment Subject Char"/>
    <w:basedOn w:val="CommentTextChar"/>
    <w:link w:val="CommentSubject"/>
    <w:uiPriority w:val="99"/>
    <w:semiHidden/>
    <w:rsid w:val="00B76042"/>
    <w:rPr>
      <w:rFonts w:ascii="Arial" w:hAnsi="Arial"/>
      <w:b/>
      <w:bCs/>
      <w:color w:val="002E36"/>
      <w:lang w:val="en-GB" w:eastAsia="en-GB"/>
    </w:rPr>
  </w:style>
  <w:style w:type="paragraph" w:styleId="Caption">
    <w:name w:val="caption"/>
    <w:basedOn w:val="Normal"/>
    <w:next w:val="Normal"/>
    <w:unhideWhenUsed/>
    <w:qFormat/>
    <w:rsid w:val="00B13780"/>
    <w:pPr>
      <w:spacing w:before="0" w:after="200"/>
    </w:pPr>
    <w:rPr>
      <w:b/>
      <w:bCs/>
      <w:color w:val="4F81BD" w:themeColor="accent1"/>
      <w:sz w:val="18"/>
      <w:szCs w:val="18"/>
    </w:rPr>
  </w:style>
  <w:style w:type="paragraph" w:styleId="TOCHeading">
    <w:name w:val="TOC Heading"/>
    <w:basedOn w:val="Heading1"/>
    <w:next w:val="Normal"/>
    <w:uiPriority w:val="39"/>
    <w:semiHidden/>
    <w:unhideWhenUsed/>
    <w:qFormat/>
    <w:rsid w:val="00534107"/>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rPr>
  </w:style>
  <w:style w:type="paragraph" w:styleId="Revision">
    <w:name w:val="Revision"/>
    <w:hidden/>
    <w:uiPriority w:val="99"/>
    <w:semiHidden/>
    <w:rsid w:val="005144F4"/>
    <w:rPr>
      <w:rFonts w:ascii="Arial" w:hAnsi="Arial"/>
      <w:color w:val="002E36"/>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622166">
      <w:bodyDiv w:val="1"/>
      <w:marLeft w:val="0"/>
      <w:marRight w:val="0"/>
      <w:marTop w:val="0"/>
      <w:marBottom w:val="0"/>
      <w:divBdr>
        <w:top w:val="none" w:sz="0" w:space="0" w:color="auto"/>
        <w:left w:val="none" w:sz="0" w:space="0" w:color="auto"/>
        <w:bottom w:val="none" w:sz="0" w:space="0" w:color="auto"/>
        <w:right w:val="none" w:sz="0" w:space="0" w:color="auto"/>
      </w:divBdr>
    </w:div>
    <w:div w:id="1324548465">
      <w:marLeft w:val="0"/>
      <w:marRight w:val="0"/>
      <w:marTop w:val="0"/>
      <w:marBottom w:val="0"/>
      <w:divBdr>
        <w:top w:val="none" w:sz="0" w:space="0" w:color="auto"/>
        <w:left w:val="none" w:sz="0" w:space="0" w:color="auto"/>
        <w:bottom w:val="none" w:sz="0" w:space="0" w:color="auto"/>
        <w:right w:val="none" w:sz="0" w:space="0" w:color="auto"/>
      </w:divBdr>
    </w:div>
    <w:div w:id="1324548466">
      <w:marLeft w:val="0"/>
      <w:marRight w:val="0"/>
      <w:marTop w:val="0"/>
      <w:marBottom w:val="0"/>
      <w:divBdr>
        <w:top w:val="none" w:sz="0" w:space="0" w:color="auto"/>
        <w:left w:val="none" w:sz="0" w:space="0" w:color="auto"/>
        <w:bottom w:val="none" w:sz="0" w:space="0" w:color="auto"/>
        <w:right w:val="none" w:sz="0" w:space="0" w:color="auto"/>
      </w:divBdr>
    </w:div>
    <w:div w:id="1324548473">
      <w:marLeft w:val="0"/>
      <w:marRight w:val="0"/>
      <w:marTop w:val="0"/>
      <w:marBottom w:val="0"/>
      <w:divBdr>
        <w:top w:val="none" w:sz="0" w:space="0" w:color="auto"/>
        <w:left w:val="none" w:sz="0" w:space="0" w:color="auto"/>
        <w:bottom w:val="none" w:sz="0" w:space="0" w:color="auto"/>
        <w:right w:val="none" w:sz="0" w:space="0" w:color="auto"/>
      </w:divBdr>
      <w:divsChild>
        <w:div w:id="1324548470">
          <w:marLeft w:val="0"/>
          <w:marRight w:val="0"/>
          <w:marTop w:val="0"/>
          <w:marBottom w:val="0"/>
          <w:divBdr>
            <w:top w:val="none" w:sz="0" w:space="0" w:color="auto"/>
            <w:left w:val="none" w:sz="0" w:space="0" w:color="auto"/>
            <w:bottom w:val="none" w:sz="0" w:space="0" w:color="auto"/>
            <w:right w:val="none" w:sz="0" w:space="0" w:color="auto"/>
          </w:divBdr>
          <w:divsChild>
            <w:div w:id="1324548467">
              <w:marLeft w:val="0"/>
              <w:marRight w:val="0"/>
              <w:marTop w:val="0"/>
              <w:marBottom w:val="0"/>
              <w:divBdr>
                <w:top w:val="none" w:sz="0" w:space="0" w:color="auto"/>
                <w:left w:val="none" w:sz="0" w:space="0" w:color="auto"/>
                <w:bottom w:val="none" w:sz="0" w:space="0" w:color="auto"/>
                <w:right w:val="none" w:sz="0" w:space="0" w:color="auto"/>
              </w:divBdr>
            </w:div>
            <w:div w:id="1324548468">
              <w:marLeft w:val="0"/>
              <w:marRight w:val="0"/>
              <w:marTop w:val="0"/>
              <w:marBottom w:val="0"/>
              <w:divBdr>
                <w:top w:val="none" w:sz="0" w:space="0" w:color="auto"/>
                <w:left w:val="none" w:sz="0" w:space="0" w:color="auto"/>
                <w:bottom w:val="none" w:sz="0" w:space="0" w:color="auto"/>
                <w:right w:val="none" w:sz="0" w:space="0" w:color="auto"/>
              </w:divBdr>
            </w:div>
            <w:div w:id="1324548474">
              <w:marLeft w:val="0"/>
              <w:marRight w:val="0"/>
              <w:marTop w:val="0"/>
              <w:marBottom w:val="0"/>
              <w:divBdr>
                <w:top w:val="none" w:sz="0" w:space="0" w:color="auto"/>
                <w:left w:val="none" w:sz="0" w:space="0" w:color="auto"/>
                <w:bottom w:val="none" w:sz="0" w:space="0" w:color="auto"/>
                <w:right w:val="none" w:sz="0" w:space="0" w:color="auto"/>
              </w:divBdr>
            </w:div>
            <w:div w:id="1324548475">
              <w:marLeft w:val="0"/>
              <w:marRight w:val="0"/>
              <w:marTop w:val="0"/>
              <w:marBottom w:val="0"/>
              <w:divBdr>
                <w:top w:val="none" w:sz="0" w:space="0" w:color="auto"/>
                <w:left w:val="none" w:sz="0" w:space="0" w:color="auto"/>
                <w:bottom w:val="none" w:sz="0" w:space="0" w:color="auto"/>
                <w:right w:val="none" w:sz="0" w:space="0" w:color="auto"/>
              </w:divBdr>
            </w:div>
            <w:div w:id="13245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48477">
      <w:marLeft w:val="0"/>
      <w:marRight w:val="0"/>
      <w:marTop w:val="0"/>
      <w:marBottom w:val="0"/>
      <w:divBdr>
        <w:top w:val="none" w:sz="0" w:space="0" w:color="auto"/>
        <w:left w:val="none" w:sz="0" w:space="0" w:color="auto"/>
        <w:bottom w:val="none" w:sz="0" w:space="0" w:color="auto"/>
        <w:right w:val="none" w:sz="0" w:space="0" w:color="auto"/>
      </w:divBdr>
      <w:divsChild>
        <w:div w:id="1324548471">
          <w:marLeft w:val="0"/>
          <w:marRight w:val="0"/>
          <w:marTop w:val="0"/>
          <w:marBottom w:val="0"/>
          <w:divBdr>
            <w:top w:val="none" w:sz="0" w:space="0" w:color="auto"/>
            <w:left w:val="none" w:sz="0" w:space="0" w:color="auto"/>
            <w:bottom w:val="none" w:sz="0" w:space="0" w:color="auto"/>
            <w:right w:val="none" w:sz="0" w:space="0" w:color="auto"/>
          </w:divBdr>
          <w:divsChild>
            <w:div w:id="1324548469">
              <w:marLeft w:val="0"/>
              <w:marRight w:val="0"/>
              <w:marTop w:val="0"/>
              <w:marBottom w:val="0"/>
              <w:divBdr>
                <w:top w:val="none" w:sz="0" w:space="0" w:color="auto"/>
                <w:left w:val="none" w:sz="0" w:space="0" w:color="auto"/>
                <w:bottom w:val="none" w:sz="0" w:space="0" w:color="auto"/>
                <w:right w:val="none" w:sz="0" w:space="0" w:color="auto"/>
              </w:divBdr>
            </w:div>
            <w:div w:id="1324548472">
              <w:marLeft w:val="0"/>
              <w:marRight w:val="0"/>
              <w:marTop w:val="0"/>
              <w:marBottom w:val="0"/>
              <w:divBdr>
                <w:top w:val="none" w:sz="0" w:space="0" w:color="auto"/>
                <w:left w:val="none" w:sz="0" w:space="0" w:color="auto"/>
                <w:bottom w:val="none" w:sz="0" w:space="0" w:color="auto"/>
                <w:right w:val="none" w:sz="0" w:space="0" w:color="auto"/>
              </w:divBdr>
            </w:div>
            <w:div w:id="1324548476">
              <w:marLeft w:val="0"/>
              <w:marRight w:val="0"/>
              <w:marTop w:val="0"/>
              <w:marBottom w:val="0"/>
              <w:divBdr>
                <w:top w:val="none" w:sz="0" w:space="0" w:color="auto"/>
                <w:left w:val="none" w:sz="0" w:space="0" w:color="auto"/>
                <w:bottom w:val="none" w:sz="0" w:space="0" w:color="auto"/>
                <w:right w:val="none" w:sz="0" w:space="0" w:color="auto"/>
              </w:divBdr>
            </w:div>
            <w:div w:id="1324548479">
              <w:marLeft w:val="0"/>
              <w:marRight w:val="0"/>
              <w:marTop w:val="0"/>
              <w:marBottom w:val="0"/>
              <w:divBdr>
                <w:top w:val="none" w:sz="0" w:space="0" w:color="auto"/>
                <w:left w:val="none" w:sz="0" w:space="0" w:color="auto"/>
                <w:bottom w:val="none" w:sz="0" w:space="0" w:color="auto"/>
                <w:right w:val="none" w:sz="0" w:space="0" w:color="auto"/>
              </w:divBdr>
            </w:div>
            <w:div w:id="13245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4073">
      <w:bodyDiv w:val="1"/>
      <w:marLeft w:val="0"/>
      <w:marRight w:val="0"/>
      <w:marTop w:val="0"/>
      <w:marBottom w:val="0"/>
      <w:divBdr>
        <w:top w:val="none" w:sz="0" w:space="0" w:color="auto"/>
        <w:left w:val="none" w:sz="0" w:space="0" w:color="auto"/>
        <w:bottom w:val="none" w:sz="0" w:space="0" w:color="auto"/>
        <w:right w:val="none" w:sz="0" w:space="0" w:color="auto"/>
      </w:divBdr>
    </w:div>
    <w:div w:id="160072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ucao\AppData\Local\Microsoft\Windows\Temporary%20Internet%20Files\Content.Outlook\KWT0ET8W\HNVN_SD_010_07_Template_UseC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44C9E-3E6F-41D1-80E5-54EBFAF48D09}">
  <ds:schemaRefs>
    <ds:schemaRef ds:uri="http://schemas.microsoft.com/sharepoint/v3/contenttype/forms"/>
  </ds:schemaRefs>
</ds:datastoreItem>
</file>

<file path=customXml/itemProps2.xml><?xml version="1.0" encoding="utf-8"?>
<ds:datastoreItem xmlns:ds="http://schemas.openxmlformats.org/officeDocument/2006/customXml" ds:itemID="{265B15EE-550E-4A2B-92A7-06B6E3AF5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24AC8-7128-4664-87A2-6CAF818BDB3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F588671-3605-4C3E-8A63-740A9B36B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HNVN_SD_010_07_Template_UseCase.dotx</Template>
  <TotalTime>1630</TotalTime>
  <Pages>22</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Use Case Description</vt:lpstr>
    </vt:vector>
  </TitlesOfParts>
  <Company>&lt;Company&gt;</Company>
  <LinksUpToDate>false</LinksUpToDate>
  <CharactersWithSpaces>12844</CharactersWithSpaces>
  <SharedDoc>false</SharedDoc>
  <HLinks>
    <vt:vector size="90" baseType="variant">
      <vt:variant>
        <vt:i4>1769534</vt:i4>
      </vt:variant>
      <vt:variant>
        <vt:i4>107</vt:i4>
      </vt:variant>
      <vt:variant>
        <vt:i4>0</vt:i4>
      </vt:variant>
      <vt:variant>
        <vt:i4>5</vt:i4>
      </vt:variant>
      <vt:variant>
        <vt:lpwstr/>
      </vt:variant>
      <vt:variant>
        <vt:lpwstr>_Toc316396280</vt:lpwstr>
      </vt:variant>
      <vt:variant>
        <vt:i4>1310782</vt:i4>
      </vt:variant>
      <vt:variant>
        <vt:i4>101</vt:i4>
      </vt:variant>
      <vt:variant>
        <vt:i4>0</vt:i4>
      </vt:variant>
      <vt:variant>
        <vt:i4>5</vt:i4>
      </vt:variant>
      <vt:variant>
        <vt:lpwstr/>
      </vt:variant>
      <vt:variant>
        <vt:lpwstr>_Toc316396279</vt:lpwstr>
      </vt:variant>
      <vt:variant>
        <vt:i4>1310782</vt:i4>
      </vt:variant>
      <vt:variant>
        <vt:i4>95</vt:i4>
      </vt:variant>
      <vt:variant>
        <vt:i4>0</vt:i4>
      </vt:variant>
      <vt:variant>
        <vt:i4>5</vt:i4>
      </vt:variant>
      <vt:variant>
        <vt:lpwstr/>
      </vt:variant>
      <vt:variant>
        <vt:lpwstr>_Toc316396278</vt:lpwstr>
      </vt:variant>
      <vt:variant>
        <vt:i4>1310782</vt:i4>
      </vt:variant>
      <vt:variant>
        <vt:i4>89</vt:i4>
      </vt:variant>
      <vt:variant>
        <vt:i4>0</vt:i4>
      </vt:variant>
      <vt:variant>
        <vt:i4>5</vt:i4>
      </vt:variant>
      <vt:variant>
        <vt:lpwstr/>
      </vt:variant>
      <vt:variant>
        <vt:lpwstr>_Toc316396277</vt:lpwstr>
      </vt:variant>
      <vt:variant>
        <vt:i4>1310782</vt:i4>
      </vt:variant>
      <vt:variant>
        <vt:i4>83</vt:i4>
      </vt:variant>
      <vt:variant>
        <vt:i4>0</vt:i4>
      </vt:variant>
      <vt:variant>
        <vt:i4>5</vt:i4>
      </vt:variant>
      <vt:variant>
        <vt:lpwstr/>
      </vt:variant>
      <vt:variant>
        <vt:lpwstr>_Toc316396276</vt:lpwstr>
      </vt:variant>
      <vt:variant>
        <vt:i4>1310782</vt:i4>
      </vt:variant>
      <vt:variant>
        <vt:i4>77</vt:i4>
      </vt:variant>
      <vt:variant>
        <vt:i4>0</vt:i4>
      </vt:variant>
      <vt:variant>
        <vt:i4>5</vt:i4>
      </vt:variant>
      <vt:variant>
        <vt:lpwstr/>
      </vt:variant>
      <vt:variant>
        <vt:lpwstr>_Toc316396275</vt:lpwstr>
      </vt:variant>
      <vt:variant>
        <vt:i4>1310782</vt:i4>
      </vt:variant>
      <vt:variant>
        <vt:i4>71</vt:i4>
      </vt:variant>
      <vt:variant>
        <vt:i4>0</vt:i4>
      </vt:variant>
      <vt:variant>
        <vt:i4>5</vt:i4>
      </vt:variant>
      <vt:variant>
        <vt:lpwstr/>
      </vt:variant>
      <vt:variant>
        <vt:lpwstr>_Toc316396274</vt:lpwstr>
      </vt:variant>
      <vt:variant>
        <vt:i4>1310782</vt:i4>
      </vt:variant>
      <vt:variant>
        <vt:i4>65</vt:i4>
      </vt:variant>
      <vt:variant>
        <vt:i4>0</vt:i4>
      </vt:variant>
      <vt:variant>
        <vt:i4>5</vt:i4>
      </vt:variant>
      <vt:variant>
        <vt:lpwstr/>
      </vt:variant>
      <vt:variant>
        <vt:lpwstr>_Toc316396273</vt:lpwstr>
      </vt:variant>
      <vt:variant>
        <vt:i4>1310782</vt:i4>
      </vt:variant>
      <vt:variant>
        <vt:i4>59</vt:i4>
      </vt:variant>
      <vt:variant>
        <vt:i4>0</vt:i4>
      </vt:variant>
      <vt:variant>
        <vt:i4>5</vt:i4>
      </vt:variant>
      <vt:variant>
        <vt:lpwstr/>
      </vt:variant>
      <vt:variant>
        <vt:lpwstr>_Toc316396272</vt:lpwstr>
      </vt:variant>
      <vt:variant>
        <vt:i4>1310782</vt:i4>
      </vt:variant>
      <vt:variant>
        <vt:i4>53</vt:i4>
      </vt:variant>
      <vt:variant>
        <vt:i4>0</vt:i4>
      </vt:variant>
      <vt:variant>
        <vt:i4>5</vt:i4>
      </vt:variant>
      <vt:variant>
        <vt:lpwstr/>
      </vt:variant>
      <vt:variant>
        <vt:lpwstr>_Toc316396271</vt:lpwstr>
      </vt:variant>
      <vt:variant>
        <vt:i4>1310782</vt:i4>
      </vt:variant>
      <vt:variant>
        <vt:i4>47</vt:i4>
      </vt:variant>
      <vt:variant>
        <vt:i4>0</vt:i4>
      </vt:variant>
      <vt:variant>
        <vt:i4>5</vt:i4>
      </vt:variant>
      <vt:variant>
        <vt:lpwstr/>
      </vt:variant>
      <vt:variant>
        <vt:lpwstr>_Toc316396270</vt:lpwstr>
      </vt:variant>
      <vt:variant>
        <vt:i4>1376318</vt:i4>
      </vt:variant>
      <vt:variant>
        <vt:i4>41</vt:i4>
      </vt:variant>
      <vt:variant>
        <vt:i4>0</vt:i4>
      </vt:variant>
      <vt:variant>
        <vt:i4>5</vt:i4>
      </vt:variant>
      <vt:variant>
        <vt:lpwstr/>
      </vt:variant>
      <vt:variant>
        <vt:lpwstr>_Toc316396269</vt:lpwstr>
      </vt:variant>
      <vt:variant>
        <vt:i4>1376318</vt:i4>
      </vt:variant>
      <vt:variant>
        <vt:i4>35</vt:i4>
      </vt:variant>
      <vt:variant>
        <vt:i4>0</vt:i4>
      </vt:variant>
      <vt:variant>
        <vt:i4>5</vt:i4>
      </vt:variant>
      <vt:variant>
        <vt:lpwstr/>
      </vt:variant>
      <vt:variant>
        <vt:lpwstr>_Toc316396268</vt:lpwstr>
      </vt:variant>
      <vt:variant>
        <vt:i4>1376318</vt:i4>
      </vt:variant>
      <vt:variant>
        <vt:i4>29</vt:i4>
      </vt:variant>
      <vt:variant>
        <vt:i4>0</vt:i4>
      </vt:variant>
      <vt:variant>
        <vt:i4>5</vt:i4>
      </vt:variant>
      <vt:variant>
        <vt:lpwstr/>
      </vt:variant>
      <vt:variant>
        <vt:lpwstr>_Toc316396267</vt:lpwstr>
      </vt:variant>
      <vt:variant>
        <vt:i4>1376318</vt:i4>
      </vt:variant>
      <vt:variant>
        <vt:i4>23</vt:i4>
      </vt:variant>
      <vt:variant>
        <vt:i4>0</vt:i4>
      </vt:variant>
      <vt:variant>
        <vt:i4>5</vt:i4>
      </vt:variant>
      <vt:variant>
        <vt:lpwstr/>
      </vt:variant>
      <vt:variant>
        <vt:lpwstr>_Toc316396266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Description</dc:title>
  <dc:subject>&lt;Project&gt;</dc:subject>
  <dc:creator>Minh, Nguyen Tran Bao</dc:creator>
  <cp:lastModifiedBy>Tran Vu Minh</cp:lastModifiedBy>
  <cp:revision>111</cp:revision>
  <cp:lastPrinted>2009-05-13T15:12:00Z</cp:lastPrinted>
  <dcterms:created xsi:type="dcterms:W3CDTF">2014-05-19T11:12:00Z</dcterms:created>
  <dcterms:modified xsi:type="dcterms:W3CDTF">2017-05-21T10:02:00Z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 Case Name">
    <vt:lpwstr>&lt;Use Case&gt;</vt:lpwstr>
  </property>
  <property fmtid="{D5CDD505-2E9C-101B-9397-08002B2CF9AE}" pid="3" name="Use Case Reference">
    <vt:lpwstr>&lt;UCxx&gt;</vt:lpwstr>
  </property>
  <property fmtid="{D5CDD505-2E9C-101B-9397-08002B2CF9AE}" pid="4" name="Author email address">
    <vt:lpwstr>&lt;Author email address&gt;</vt:lpwstr>
  </property>
  <property fmtid="{D5CDD505-2E9C-101B-9397-08002B2CF9AE}" pid="5" name="ContentTypeId">
    <vt:lpwstr>0x010100C568DB52D9D0A14D9B2FDCC96666E9F2007948130EC3DB064584E219954237AF3900EFF1EC5D0BC67D47851D3C42B9B0B7B1</vt:lpwstr>
  </property>
</Properties>
</file>